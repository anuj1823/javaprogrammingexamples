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8A8805" w14:textId="3F879AE6" w:rsidR="00072402" w:rsidRPr="006D0152" w:rsidRDefault="006D0152">
      <w:pPr>
        <w:rPr>
          <w:b/>
          <w:bCs/>
          <w:color w:val="FF0000"/>
          <w:sz w:val="56"/>
          <w:szCs w:val="56"/>
        </w:rPr>
      </w:pPr>
      <w:r w:rsidRPr="006D0152">
        <w:rPr>
          <w:b/>
          <w:bCs/>
          <w:color w:val="FF0000"/>
          <w:sz w:val="56"/>
          <w:szCs w:val="56"/>
        </w:rPr>
        <w:t>Online grocery store</w:t>
      </w:r>
    </w:p>
    <w:p w14:paraId="3E93551B" w14:textId="77777777" w:rsidR="006D0152" w:rsidRPr="006D0152" w:rsidRDefault="006D0152" w:rsidP="006D0152">
      <w:pPr>
        <w:rPr>
          <w:b/>
          <w:bCs/>
        </w:rPr>
      </w:pPr>
      <w:r w:rsidRPr="006D0152">
        <w:rPr>
          <w:b/>
          <w:bCs/>
        </w:rPr>
        <w:t>Objective</w:t>
      </w:r>
    </w:p>
    <w:p w14:paraId="3534C1B4" w14:textId="77777777" w:rsidR="006D0152" w:rsidRPr="006D0152" w:rsidRDefault="006D0152" w:rsidP="006D0152">
      <w:r w:rsidRPr="006D0152">
        <w:t xml:space="preserve">The primary objective of the </w:t>
      </w:r>
      <w:r w:rsidRPr="006D0152">
        <w:rPr>
          <w:b/>
          <w:bCs/>
        </w:rPr>
        <w:t>Online Grocery Store</w:t>
      </w:r>
      <w:r w:rsidRPr="006D0152">
        <w:t xml:space="preserve"> project is to develop a robust, scalable, and user-friendly platform that allows customers to browse and purchase groceries online. The system will streamline the entire shopping process from product browsing to order placement, payment, and delivery, while offering admin features for efficient management of inventory, orders, deliveries, and customer feedback.</w:t>
      </w:r>
    </w:p>
    <w:p w14:paraId="43F7E883" w14:textId="77777777" w:rsidR="006D0152" w:rsidRPr="006D0152" w:rsidRDefault="006D0152" w:rsidP="006D0152">
      <w:r w:rsidRPr="006D0152">
        <w:t>The key objectives are:</w:t>
      </w:r>
    </w:p>
    <w:p w14:paraId="189FC66E" w14:textId="77777777" w:rsidR="006D0152" w:rsidRPr="006D0152" w:rsidRDefault="006D0152" w:rsidP="006D0152">
      <w:pPr>
        <w:numPr>
          <w:ilvl w:val="0"/>
          <w:numId w:val="1"/>
        </w:numPr>
      </w:pPr>
      <w:r w:rsidRPr="006D0152">
        <w:rPr>
          <w:b/>
          <w:bCs/>
        </w:rPr>
        <w:t>Customer Convenience</w:t>
      </w:r>
      <w:r w:rsidRPr="006D0152">
        <w:t>: Provide a seamless shopping experience by allowing customers to browse products, place orders, and track deliveries from anywhere.</w:t>
      </w:r>
    </w:p>
    <w:p w14:paraId="448C1F76" w14:textId="77777777" w:rsidR="006D0152" w:rsidRPr="006D0152" w:rsidRDefault="006D0152" w:rsidP="006D0152">
      <w:pPr>
        <w:numPr>
          <w:ilvl w:val="0"/>
          <w:numId w:val="1"/>
        </w:numPr>
      </w:pPr>
      <w:r w:rsidRPr="006D0152">
        <w:rPr>
          <w:b/>
          <w:bCs/>
        </w:rPr>
        <w:t>Efficient Inventory Management</w:t>
      </w:r>
      <w:r w:rsidRPr="006D0152">
        <w:t>: Ensure that stock levels are tracked in real-time and allow for easy management of product categories, discounts, and promotions.</w:t>
      </w:r>
    </w:p>
    <w:p w14:paraId="4E9FBFDE" w14:textId="77777777" w:rsidR="006D0152" w:rsidRPr="006D0152" w:rsidRDefault="006D0152" w:rsidP="006D0152">
      <w:pPr>
        <w:numPr>
          <w:ilvl w:val="0"/>
          <w:numId w:val="1"/>
        </w:numPr>
      </w:pPr>
      <w:r w:rsidRPr="006D0152">
        <w:rPr>
          <w:b/>
          <w:bCs/>
        </w:rPr>
        <w:t xml:space="preserve">Order </w:t>
      </w:r>
      <w:proofErr w:type="spellStart"/>
      <w:r w:rsidRPr="006D0152">
        <w:rPr>
          <w:b/>
          <w:bCs/>
        </w:rPr>
        <w:t>Fulfillment</w:t>
      </w:r>
      <w:proofErr w:type="spellEnd"/>
      <w:r w:rsidRPr="006D0152">
        <w:rPr>
          <w:b/>
          <w:bCs/>
        </w:rPr>
        <w:t xml:space="preserve"> and Delivery</w:t>
      </w:r>
      <w:r w:rsidRPr="006D0152">
        <w:t>: Enable efficient order management, scheduling deliveries, and assigning delivery vehicles to ensure timely delivery of groceries.</w:t>
      </w:r>
    </w:p>
    <w:p w14:paraId="619084DC" w14:textId="77777777" w:rsidR="006D0152" w:rsidRPr="006D0152" w:rsidRDefault="006D0152" w:rsidP="006D0152">
      <w:pPr>
        <w:numPr>
          <w:ilvl w:val="0"/>
          <w:numId w:val="1"/>
        </w:numPr>
      </w:pPr>
      <w:r w:rsidRPr="006D0152">
        <w:rPr>
          <w:b/>
          <w:bCs/>
        </w:rPr>
        <w:t>Secure Payment Processing</w:t>
      </w:r>
      <w:r w:rsidRPr="006D0152">
        <w:t>: Ensure that the platform supports secure payment options for customers and maintains the integrity of transaction data.</w:t>
      </w:r>
    </w:p>
    <w:p w14:paraId="0045C444" w14:textId="77777777" w:rsidR="006D0152" w:rsidRPr="006D0152" w:rsidRDefault="006D0152" w:rsidP="006D0152">
      <w:pPr>
        <w:numPr>
          <w:ilvl w:val="0"/>
          <w:numId w:val="1"/>
        </w:numPr>
      </w:pPr>
      <w:r w:rsidRPr="006D0152">
        <w:rPr>
          <w:b/>
          <w:bCs/>
        </w:rPr>
        <w:t>Customer Engagement</w:t>
      </w:r>
      <w:r w:rsidRPr="006D0152">
        <w:t>: Implement features that allow customers to leave product reviews and provide feedback to improve service quality.</w:t>
      </w:r>
    </w:p>
    <w:p w14:paraId="0F871E1A" w14:textId="77777777" w:rsidR="006D0152" w:rsidRPr="006D0152" w:rsidRDefault="006D0152" w:rsidP="006D0152">
      <w:pPr>
        <w:numPr>
          <w:ilvl w:val="0"/>
          <w:numId w:val="1"/>
        </w:numPr>
      </w:pPr>
      <w:r w:rsidRPr="006D0152">
        <w:rPr>
          <w:b/>
          <w:bCs/>
        </w:rPr>
        <w:t>Analytics and Reporting</w:t>
      </w:r>
      <w:r w:rsidRPr="006D0152">
        <w:t xml:space="preserve">: Provide admin tools to </w:t>
      </w:r>
      <w:proofErr w:type="spellStart"/>
      <w:r w:rsidRPr="006D0152">
        <w:t>analyze</w:t>
      </w:r>
      <w:proofErr w:type="spellEnd"/>
      <w:r w:rsidRPr="006D0152">
        <w:t xml:space="preserve"> sales, customer </w:t>
      </w:r>
      <w:proofErr w:type="spellStart"/>
      <w:r w:rsidRPr="006D0152">
        <w:t>behavior</w:t>
      </w:r>
      <w:proofErr w:type="spellEnd"/>
      <w:r w:rsidRPr="006D0152">
        <w:t>, and inventory levels, helping optimize business operations and decision-making.</w:t>
      </w:r>
    </w:p>
    <w:p w14:paraId="4D9A842B" w14:textId="77777777" w:rsidR="006D0152" w:rsidRPr="006D0152" w:rsidRDefault="00000000" w:rsidP="006D0152">
      <w:r>
        <w:pict w14:anchorId="62ED2438">
          <v:rect id="_x0000_i1025" style="width:0;height:1.5pt" o:hralign="center" o:hrstd="t" o:hr="t" fillcolor="#a0a0a0" stroked="f"/>
        </w:pict>
      </w:r>
    </w:p>
    <w:p w14:paraId="3BCD3AB9" w14:textId="77777777" w:rsidR="006D0152" w:rsidRPr="006D0152" w:rsidRDefault="006D0152" w:rsidP="006D0152">
      <w:pPr>
        <w:rPr>
          <w:b/>
          <w:bCs/>
        </w:rPr>
      </w:pPr>
      <w:r w:rsidRPr="006D0152">
        <w:rPr>
          <w:b/>
          <w:bCs/>
        </w:rPr>
        <w:t>System Overview</w:t>
      </w:r>
    </w:p>
    <w:p w14:paraId="4B5293BD" w14:textId="77777777" w:rsidR="006D0152" w:rsidRPr="006D0152" w:rsidRDefault="006D0152" w:rsidP="006D0152">
      <w:r w:rsidRPr="006D0152">
        <w:t xml:space="preserve">The </w:t>
      </w:r>
      <w:r w:rsidRPr="006D0152">
        <w:rPr>
          <w:b/>
          <w:bCs/>
        </w:rPr>
        <w:t>Online Grocery Store</w:t>
      </w:r>
      <w:r w:rsidRPr="006D0152">
        <w:t xml:space="preserve"> is designed to handle the entire lifecycle of online grocery shopping, from product listing to delivery and feedback, while integrating with secure payment systems and delivery logistics.</w:t>
      </w:r>
    </w:p>
    <w:p w14:paraId="39FA8CE8" w14:textId="77777777" w:rsidR="006D0152" w:rsidRPr="006D0152" w:rsidRDefault="006D0152" w:rsidP="006D0152">
      <w:pPr>
        <w:rPr>
          <w:b/>
          <w:bCs/>
        </w:rPr>
      </w:pPr>
      <w:r w:rsidRPr="006D0152">
        <w:rPr>
          <w:b/>
          <w:bCs/>
        </w:rPr>
        <w:t>1. User Roles</w:t>
      </w:r>
    </w:p>
    <w:p w14:paraId="5BFC728D" w14:textId="77777777" w:rsidR="006D0152" w:rsidRPr="006D0152" w:rsidRDefault="006D0152" w:rsidP="006D0152">
      <w:pPr>
        <w:numPr>
          <w:ilvl w:val="0"/>
          <w:numId w:val="2"/>
        </w:numPr>
      </w:pPr>
      <w:r w:rsidRPr="006D0152">
        <w:rPr>
          <w:b/>
          <w:bCs/>
        </w:rPr>
        <w:t>Customers</w:t>
      </w:r>
      <w:r w:rsidRPr="006D0152">
        <w:t>: Users who can browse products, add them to the cart, place orders, make payments, and track deliveries.</w:t>
      </w:r>
    </w:p>
    <w:p w14:paraId="7EC375FE" w14:textId="77777777" w:rsidR="006D0152" w:rsidRPr="006D0152" w:rsidRDefault="006D0152" w:rsidP="006D0152">
      <w:pPr>
        <w:numPr>
          <w:ilvl w:val="0"/>
          <w:numId w:val="2"/>
        </w:numPr>
      </w:pPr>
      <w:r w:rsidRPr="006D0152">
        <w:rPr>
          <w:b/>
          <w:bCs/>
        </w:rPr>
        <w:t>Admin</w:t>
      </w:r>
      <w:r w:rsidRPr="006D0152">
        <w:t>: Authorized personnel who manage product listings, track orders, oversee inventory, assign delivery vehicles, and generate reports for business insights.</w:t>
      </w:r>
    </w:p>
    <w:p w14:paraId="2B928B42" w14:textId="77777777" w:rsidR="006D0152" w:rsidRPr="006D0152" w:rsidRDefault="006D0152" w:rsidP="006D0152">
      <w:pPr>
        <w:rPr>
          <w:b/>
          <w:bCs/>
        </w:rPr>
      </w:pPr>
      <w:r w:rsidRPr="006D0152">
        <w:rPr>
          <w:b/>
          <w:bCs/>
        </w:rPr>
        <w:t>2. System Components</w:t>
      </w:r>
    </w:p>
    <w:p w14:paraId="2FF531BA" w14:textId="77777777" w:rsidR="006D0152" w:rsidRPr="006D0152" w:rsidRDefault="006D0152" w:rsidP="006D0152">
      <w:pPr>
        <w:rPr>
          <w:b/>
          <w:bCs/>
        </w:rPr>
      </w:pPr>
      <w:r w:rsidRPr="006D0152">
        <w:rPr>
          <w:b/>
          <w:bCs/>
        </w:rPr>
        <w:t>a) Product Management System</w:t>
      </w:r>
    </w:p>
    <w:p w14:paraId="6C8182BC" w14:textId="77777777" w:rsidR="006D0152" w:rsidRPr="006D0152" w:rsidRDefault="006D0152" w:rsidP="006D0152">
      <w:pPr>
        <w:numPr>
          <w:ilvl w:val="0"/>
          <w:numId w:val="3"/>
        </w:numPr>
      </w:pPr>
      <w:r w:rsidRPr="006D0152">
        <w:t>A system that allows admins to create, update, and remove product listings in various categories.</w:t>
      </w:r>
    </w:p>
    <w:p w14:paraId="3F816227" w14:textId="77777777" w:rsidR="006D0152" w:rsidRPr="006D0152" w:rsidRDefault="006D0152" w:rsidP="006D0152">
      <w:pPr>
        <w:numPr>
          <w:ilvl w:val="0"/>
          <w:numId w:val="3"/>
        </w:numPr>
      </w:pPr>
      <w:r w:rsidRPr="006D0152">
        <w:t>Inventory levels are managed in real-time to ensure customers can view accurate stock information.</w:t>
      </w:r>
    </w:p>
    <w:p w14:paraId="619F55BF" w14:textId="77777777" w:rsidR="006D0152" w:rsidRPr="006D0152" w:rsidRDefault="006D0152" w:rsidP="006D0152">
      <w:pPr>
        <w:rPr>
          <w:b/>
          <w:bCs/>
        </w:rPr>
      </w:pPr>
      <w:r w:rsidRPr="006D0152">
        <w:rPr>
          <w:b/>
          <w:bCs/>
        </w:rPr>
        <w:t>b) Cart and Checkout System</w:t>
      </w:r>
    </w:p>
    <w:p w14:paraId="38A96996" w14:textId="77777777" w:rsidR="006D0152" w:rsidRPr="006D0152" w:rsidRDefault="006D0152" w:rsidP="006D0152">
      <w:pPr>
        <w:numPr>
          <w:ilvl w:val="0"/>
          <w:numId w:val="4"/>
        </w:numPr>
      </w:pPr>
      <w:r w:rsidRPr="006D0152">
        <w:t>A dynamic shopping cart that holds products selected by customers until checkout.</w:t>
      </w:r>
    </w:p>
    <w:p w14:paraId="56447A3B" w14:textId="77777777" w:rsidR="006D0152" w:rsidRPr="006D0152" w:rsidRDefault="006D0152" w:rsidP="006D0152">
      <w:pPr>
        <w:numPr>
          <w:ilvl w:val="0"/>
          <w:numId w:val="4"/>
        </w:numPr>
      </w:pPr>
      <w:r w:rsidRPr="006D0152">
        <w:t>At checkout, customers can apply coupons and proceed with payments.</w:t>
      </w:r>
    </w:p>
    <w:p w14:paraId="1C120200" w14:textId="77777777" w:rsidR="006D0152" w:rsidRPr="006D0152" w:rsidRDefault="006D0152" w:rsidP="006D0152">
      <w:pPr>
        <w:rPr>
          <w:b/>
          <w:bCs/>
        </w:rPr>
      </w:pPr>
      <w:r w:rsidRPr="006D0152">
        <w:rPr>
          <w:b/>
          <w:bCs/>
        </w:rPr>
        <w:t>c) Order Management System</w:t>
      </w:r>
    </w:p>
    <w:p w14:paraId="79E3884C" w14:textId="77777777" w:rsidR="006D0152" w:rsidRPr="006D0152" w:rsidRDefault="006D0152" w:rsidP="006D0152">
      <w:pPr>
        <w:numPr>
          <w:ilvl w:val="0"/>
          <w:numId w:val="5"/>
        </w:numPr>
      </w:pPr>
      <w:r w:rsidRPr="006D0152">
        <w:t>Once an order is placed, it enters the order management system where it is processed.</w:t>
      </w:r>
    </w:p>
    <w:p w14:paraId="28F0C4B2" w14:textId="77777777" w:rsidR="006D0152" w:rsidRPr="006D0152" w:rsidRDefault="006D0152" w:rsidP="006D0152">
      <w:pPr>
        <w:numPr>
          <w:ilvl w:val="0"/>
          <w:numId w:val="5"/>
        </w:numPr>
      </w:pPr>
      <w:r w:rsidRPr="006D0152">
        <w:t>The system keeps track of order status, payment, shipment details, and delivery schedules.</w:t>
      </w:r>
    </w:p>
    <w:p w14:paraId="37B6A885" w14:textId="77777777" w:rsidR="006D0152" w:rsidRPr="006D0152" w:rsidRDefault="006D0152" w:rsidP="006D0152">
      <w:pPr>
        <w:numPr>
          <w:ilvl w:val="0"/>
          <w:numId w:val="5"/>
        </w:numPr>
      </w:pPr>
      <w:r w:rsidRPr="006D0152">
        <w:lastRenderedPageBreak/>
        <w:t>Both customers and admins can track the progress of the order.</w:t>
      </w:r>
    </w:p>
    <w:p w14:paraId="756BD792" w14:textId="77777777" w:rsidR="006D0152" w:rsidRPr="006D0152" w:rsidRDefault="006D0152" w:rsidP="006D0152">
      <w:pPr>
        <w:rPr>
          <w:b/>
          <w:bCs/>
        </w:rPr>
      </w:pPr>
      <w:r w:rsidRPr="006D0152">
        <w:rPr>
          <w:b/>
          <w:bCs/>
        </w:rPr>
        <w:t>d) Delivery Management System</w:t>
      </w:r>
    </w:p>
    <w:p w14:paraId="4539F366" w14:textId="77777777" w:rsidR="006D0152" w:rsidRPr="006D0152" w:rsidRDefault="006D0152" w:rsidP="006D0152">
      <w:pPr>
        <w:numPr>
          <w:ilvl w:val="0"/>
          <w:numId w:val="6"/>
        </w:numPr>
      </w:pPr>
      <w:r w:rsidRPr="006D0152">
        <w:t>Admins can manage delivery scheduling by assigning delivery vehicles and routes based on the customer’s location.</w:t>
      </w:r>
    </w:p>
    <w:p w14:paraId="5B3B7788" w14:textId="77777777" w:rsidR="006D0152" w:rsidRPr="006D0152" w:rsidRDefault="006D0152" w:rsidP="006D0152">
      <w:pPr>
        <w:numPr>
          <w:ilvl w:val="0"/>
          <w:numId w:val="6"/>
        </w:numPr>
      </w:pPr>
      <w:r w:rsidRPr="006D0152">
        <w:t>Delivery tracking is integrated, and the system updates customers on the status of their deliveries.</w:t>
      </w:r>
    </w:p>
    <w:p w14:paraId="13657054" w14:textId="77777777" w:rsidR="006D0152" w:rsidRPr="006D0152" w:rsidRDefault="006D0152" w:rsidP="006D0152">
      <w:pPr>
        <w:rPr>
          <w:b/>
          <w:bCs/>
        </w:rPr>
      </w:pPr>
      <w:r w:rsidRPr="006D0152">
        <w:rPr>
          <w:b/>
          <w:bCs/>
        </w:rPr>
        <w:t>e) Payment Gateway Integration</w:t>
      </w:r>
    </w:p>
    <w:p w14:paraId="35930AC7" w14:textId="77777777" w:rsidR="006D0152" w:rsidRPr="006D0152" w:rsidRDefault="006D0152" w:rsidP="006D0152">
      <w:pPr>
        <w:numPr>
          <w:ilvl w:val="0"/>
          <w:numId w:val="7"/>
        </w:numPr>
      </w:pPr>
      <w:r w:rsidRPr="006D0152">
        <w:t>A secure system to handle payments via various methods like credit/debit cards, digital wallets, and more.</w:t>
      </w:r>
    </w:p>
    <w:p w14:paraId="651139F9" w14:textId="77777777" w:rsidR="006D0152" w:rsidRPr="006D0152" w:rsidRDefault="006D0152" w:rsidP="006D0152">
      <w:pPr>
        <w:numPr>
          <w:ilvl w:val="0"/>
          <w:numId w:val="7"/>
        </w:numPr>
      </w:pPr>
      <w:r w:rsidRPr="006D0152">
        <w:t>It ensures that all payment transactions are securely processed, and payment status is linked to the order for transparency.</w:t>
      </w:r>
    </w:p>
    <w:p w14:paraId="60EA02CF" w14:textId="77777777" w:rsidR="006D0152" w:rsidRPr="006D0152" w:rsidRDefault="006D0152" w:rsidP="006D0152">
      <w:pPr>
        <w:rPr>
          <w:b/>
          <w:bCs/>
        </w:rPr>
      </w:pPr>
      <w:r w:rsidRPr="006D0152">
        <w:rPr>
          <w:b/>
          <w:bCs/>
        </w:rPr>
        <w:t>f) Review and Feedback Management</w:t>
      </w:r>
    </w:p>
    <w:p w14:paraId="0C7ABAFC" w14:textId="77777777" w:rsidR="006D0152" w:rsidRPr="006D0152" w:rsidRDefault="006D0152" w:rsidP="006D0152">
      <w:pPr>
        <w:numPr>
          <w:ilvl w:val="0"/>
          <w:numId w:val="8"/>
        </w:numPr>
      </w:pPr>
      <w:r w:rsidRPr="006D0152">
        <w:t>Customers can rate and review the products they purchase.</w:t>
      </w:r>
    </w:p>
    <w:p w14:paraId="5B640BB8" w14:textId="77777777" w:rsidR="006D0152" w:rsidRPr="006D0152" w:rsidRDefault="006D0152" w:rsidP="006D0152">
      <w:pPr>
        <w:numPr>
          <w:ilvl w:val="0"/>
          <w:numId w:val="8"/>
        </w:numPr>
      </w:pPr>
      <w:r w:rsidRPr="006D0152">
        <w:t>This system also collects general feedback from customers on their overall shopping experience.</w:t>
      </w:r>
    </w:p>
    <w:p w14:paraId="28227833" w14:textId="77777777" w:rsidR="006D0152" w:rsidRPr="006D0152" w:rsidRDefault="006D0152" w:rsidP="006D0152">
      <w:pPr>
        <w:rPr>
          <w:b/>
          <w:bCs/>
        </w:rPr>
      </w:pPr>
      <w:r w:rsidRPr="006D0152">
        <w:rPr>
          <w:b/>
          <w:bCs/>
        </w:rPr>
        <w:t>g) Analytics and Reporting</w:t>
      </w:r>
    </w:p>
    <w:p w14:paraId="4D69F4A6" w14:textId="77777777" w:rsidR="006D0152" w:rsidRPr="006D0152" w:rsidRDefault="006D0152" w:rsidP="006D0152">
      <w:pPr>
        <w:numPr>
          <w:ilvl w:val="0"/>
          <w:numId w:val="9"/>
        </w:numPr>
      </w:pPr>
      <w:r w:rsidRPr="006D0152">
        <w:t xml:space="preserve">Admins can generate detailed reports on sales, inventory, and customer </w:t>
      </w:r>
      <w:proofErr w:type="spellStart"/>
      <w:r w:rsidRPr="006D0152">
        <w:t>behavior</w:t>
      </w:r>
      <w:proofErr w:type="spellEnd"/>
      <w:r w:rsidRPr="006D0152">
        <w:t>.</w:t>
      </w:r>
    </w:p>
    <w:p w14:paraId="74DB6004" w14:textId="77777777" w:rsidR="006D0152" w:rsidRPr="006D0152" w:rsidRDefault="006D0152" w:rsidP="006D0152">
      <w:pPr>
        <w:numPr>
          <w:ilvl w:val="0"/>
          <w:numId w:val="9"/>
        </w:numPr>
      </w:pPr>
      <w:r w:rsidRPr="006D0152">
        <w:t>Analytics features provide insights into best-selling products, customer preferences, sales trends, and more.</w:t>
      </w:r>
    </w:p>
    <w:p w14:paraId="7344F344" w14:textId="77777777" w:rsidR="006D0152" w:rsidRPr="006D0152" w:rsidRDefault="006D0152" w:rsidP="006D0152">
      <w:pPr>
        <w:rPr>
          <w:b/>
          <w:bCs/>
          <w:sz w:val="32"/>
          <w:szCs w:val="32"/>
        </w:rPr>
      </w:pPr>
      <w:r w:rsidRPr="006D0152">
        <w:rPr>
          <w:b/>
          <w:bCs/>
          <w:sz w:val="32"/>
          <w:szCs w:val="32"/>
        </w:rPr>
        <w:t>1. Entities</w:t>
      </w:r>
    </w:p>
    <w:p w14:paraId="37357C8D" w14:textId="77777777" w:rsidR="006D0152" w:rsidRPr="006D0152" w:rsidRDefault="006D0152" w:rsidP="006D0152">
      <w:pPr>
        <w:rPr>
          <w:b/>
          <w:bCs/>
        </w:rPr>
      </w:pPr>
      <w:r w:rsidRPr="006D0152">
        <w:rPr>
          <w:b/>
          <w:bCs/>
        </w:rPr>
        <w:t>a) User</w:t>
      </w:r>
    </w:p>
    <w:p w14:paraId="19F80903" w14:textId="77777777" w:rsidR="006D0152" w:rsidRPr="006D0152" w:rsidRDefault="006D0152" w:rsidP="006D0152">
      <w:pPr>
        <w:numPr>
          <w:ilvl w:val="0"/>
          <w:numId w:val="10"/>
        </w:numPr>
      </w:pPr>
      <w:r w:rsidRPr="006D0152">
        <w:t>Stores information about the users of the platform (customers, administrators).</w:t>
      </w:r>
    </w:p>
    <w:p w14:paraId="5B7E7F1F" w14:textId="77777777" w:rsidR="006D0152" w:rsidRPr="006D0152" w:rsidRDefault="006D0152" w:rsidP="006D0152">
      <w:pPr>
        <w:numPr>
          <w:ilvl w:val="0"/>
          <w:numId w:val="10"/>
        </w:numPr>
      </w:pPr>
      <w:r w:rsidRPr="006D0152">
        <w:t>Fields:</w:t>
      </w:r>
    </w:p>
    <w:p w14:paraId="1EDFA999" w14:textId="77777777" w:rsidR="006D0152" w:rsidRPr="006D0152" w:rsidRDefault="006D0152" w:rsidP="006D0152">
      <w:pPr>
        <w:numPr>
          <w:ilvl w:val="1"/>
          <w:numId w:val="10"/>
        </w:numPr>
      </w:pPr>
      <w:proofErr w:type="spellStart"/>
      <w:r w:rsidRPr="006D0152">
        <w:t>UserID</w:t>
      </w:r>
      <w:proofErr w:type="spellEnd"/>
      <w:r w:rsidRPr="006D0152">
        <w:t xml:space="preserve"> (Primary Key)</w:t>
      </w:r>
    </w:p>
    <w:p w14:paraId="057A0430" w14:textId="77777777" w:rsidR="006D0152" w:rsidRPr="006D0152" w:rsidRDefault="006D0152" w:rsidP="006D0152">
      <w:pPr>
        <w:numPr>
          <w:ilvl w:val="1"/>
          <w:numId w:val="10"/>
        </w:numPr>
      </w:pPr>
      <w:r w:rsidRPr="006D0152">
        <w:t>Name</w:t>
      </w:r>
    </w:p>
    <w:p w14:paraId="34FF625B" w14:textId="77777777" w:rsidR="006D0152" w:rsidRPr="006D0152" w:rsidRDefault="006D0152" w:rsidP="006D0152">
      <w:pPr>
        <w:numPr>
          <w:ilvl w:val="1"/>
          <w:numId w:val="10"/>
        </w:numPr>
      </w:pPr>
      <w:r w:rsidRPr="006D0152">
        <w:t>Email</w:t>
      </w:r>
    </w:p>
    <w:p w14:paraId="446D0A62" w14:textId="77777777" w:rsidR="006D0152" w:rsidRPr="006D0152" w:rsidRDefault="006D0152" w:rsidP="006D0152">
      <w:pPr>
        <w:numPr>
          <w:ilvl w:val="1"/>
          <w:numId w:val="10"/>
        </w:numPr>
      </w:pPr>
      <w:r w:rsidRPr="006D0152">
        <w:t>Password</w:t>
      </w:r>
    </w:p>
    <w:p w14:paraId="26343CD3" w14:textId="77777777" w:rsidR="006D0152" w:rsidRPr="006D0152" w:rsidRDefault="006D0152" w:rsidP="006D0152">
      <w:pPr>
        <w:numPr>
          <w:ilvl w:val="1"/>
          <w:numId w:val="10"/>
        </w:numPr>
      </w:pPr>
      <w:r w:rsidRPr="006D0152">
        <w:t>Phone</w:t>
      </w:r>
    </w:p>
    <w:p w14:paraId="3D0E41B8" w14:textId="77777777" w:rsidR="006D0152" w:rsidRPr="006D0152" w:rsidRDefault="006D0152" w:rsidP="006D0152">
      <w:pPr>
        <w:numPr>
          <w:ilvl w:val="1"/>
          <w:numId w:val="10"/>
        </w:numPr>
      </w:pPr>
      <w:r w:rsidRPr="006D0152">
        <w:t>Role (Customer/Admin)</w:t>
      </w:r>
    </w:p>
    <w:p w14:paraId="66FC0C3A" w14:textId="77777777" w:rsidR="006D0152" w:rsidRPr="006D0152" w:rsidRDefault="006D0152" w:rsidP="006D0152">
      <w:pPr>
        <w:numPr>
          <w:ilvl w:val="1"/>
          <w:numId w:val="10"/>
        </w:numPr>
      </w:pPr>
      <w:r w:rsidRPr="006D0152">
        <w:t>Registration Date</w:t>
      </w:r>
    </w:p>
    <w:p w14:paraId="6E6E0BD9" w14:textId="77777777" w:rsidR="006D0152" w:rsidRPr="006D0152" w:rsidRDefault="006D0152" w:rsidP="006D0152">
      <w:pPr>
        <w:rPr>
          <w:b/>
          <w:bCs/>
        </w:rPr>
      </w:pPr>
      <w:r w:rsidRPr="006D0152">
        <w:rPr>
          <w:b/>
          <w:bCs/>
        </w:rPr>
        <w:t>b) Product</w:t>
      </w:r>
    </w:p>
    <w:p w14:paraId="0EC96A90" w14:textId="77777777" w:rsidR="006D0152" w:rsidRPr="006D0152" w:rsidRDefault="006D0152" w:rsidP="006D0152">
      <w:pPr>
        <w:numPr>
          <w:ilvl w:val="0"/>
          <w:numId w:val="11"/>
        </w:numPr>
      </w:pPr>
      <w:r w:rsidRPr="006D0152">
        <w:t>Represents the grocery items available for purchase.</w:t>
      </w:r>
    </w:p>
    <w:p w14:paraId="6009CAFC" w14:textId="77777777" w:rsidR="006D0152" w:rsidRPr="006D0152" w:rsidRDefault="006D0152" w:rsidP="006D0152">
      <w:pPr>
        <w:numPr>
          <w:ilvl w:val="0"/>
          <w:numId w:val="11"/>
        </w:numPr>
      </w:pPr>
      <w:r w:rsidRPr="006D0152">
        <w:t>Fields:</w:t>
      </w:r>
    </w:p>
    <w:p w14:paraId="72BD19FC" w14:textId="77777777" w:rsidR="006D0152" w:rsidRPr="006D0152" w:rsidRDefault="006D0152" w:rsidP="006D0152">
      <w:pPr>
        <w:numPr>
          <w:ilvl w:val="1"/>
          <w:numId w:val="11"/>
        </w:numPr>
      </w:pPr>
      <w:proofErr w:type="spellStart"/>
      <w:r w:rsidRPr="006D0152">
        <w:t>ProductID</w:t>
      </w:r>
      <w:proofErr w:type="spellEnd"/>
      <w:r w:rsidRPr="006D0152">
        <w:t xml:space="preserve"> (Primary Key)</w:t>
      </w:r>
    </w:p>
    <w:p w14:paraId="5B9ABCBA" w14:textId="77777777" w:rsidR="006D0152" w:rsidRPr="006D0152" w:rsidRDefault="006D0152" w:rsidP="006D0152">
      <w:pPr>
        <w:numPr>
          <w:ilvl w:val="1"/>
          <w:numId w:val="11"/>
        </w:numPr>
      </w:pPr>
      <w:r w:rsidRPr="006D0152">
        <w:t>Name</w:t>
      </w:r>
    </w:p>
    <w:p w14:paraId="5A46FFDD" w14:textId="77777777" w:rsidR="006D0152" w:rsidRPr="006D0152" w:rsidRDefault="006D0152" w:rsidP="006D0152">
      <w:pPr>
        <w:numPr>
          <w:ilvl w:val="1"/>
          <w:numId w:val="11"/>
        </w:numPr>
      </w:pPr>
      <w:r w:rsidRPr="006D0152">
        <w:t>Description</w:t>
      </w:r>
    </w:p>
    <w:p w14:paraId="70D2A862" w14:textId="77777777" w:rsidR="006D0152" w:rsidRPr="006D0152" w:rsidRDefault="006D0152" w:rsidP="006D0152">
      <w:pPr>
        <w:numPr>
          <w:ilvl w:val="1"/>
          <w:numId w:val="11"/>
        </w:numPr>
      </w:pPr>
      <w:r w:rsidRPr="006D0152">
        <w:t>Price</w:t>
      </w:r>
    </w:p>
    <w:p w14:paraId="5C92B568" w14:textId="77777777" w:rsidR="006D0152" w:rsidRPr="006D0152" w:rsidRDefault="006D0152" w:rsidP="006D0152">
      <w:pPr>
        <w:numPr>
          <w:ilvl w:val="1"/>
          <w:numId w:val="11"/>
        </w:numPr>
      </w:pPr>
      <w:proofErr w:type="spellStart"/>
      <w:r w:rsidRPr="006D0152">
        <w:t>StockQuantity</w:t>
      </w:r>
      <w:proofErr w:type="spellEnd"/>
    </w:p>
    <w:p w14:paraId="03462FBA" w14:textId="77777777" w:rsidR="006D0152" w:rsidRPr="006D0152" w:rsidRDefault="006D0152" w:rsidP="006D0152">
      <w:pPr>
        <w:numPr>
          <w:ilvl w:val="1"/>
          <w:numId w:val="11"/>
        </w:numPr>
      </w:pPr>
      <w:proofErr w:type="spellStart"/>
      <w:r w:rsidRPr="006D0152">
        <w:lastRenderedPageBreak/>
        <w:t>CategoryID</w:t>
      </w:r>
      <w:proofErr w:type="spellEnd"/>
      <w:r w:rsidRPr="006D0152">
        <w:t xml:space="preserve"> (Foreign Key)</w:t>
      </w:r>
    </w:p>
    <w:p w14:paraId="36A196FD" w14:textId="77777777" w:rsidR="006D0152" w:rsidRPr="006D0152" w:rsidRDefault="006D0152" w:rsidP="006D0152">
      <w:pPr>
        <w:numPr>
          <w:ilvl w:val="1"/>
          <w:numId w:val="11"/>
        </w:numPr>
      </w:pPr>
      <w:proofErr w:type="spellStart"/>
      <w:r w:rsidRPr="006D0152">
        <w:t>DiscountID</w:t>
      </w:r>
      <w:proofErr w:type="spellEnd"/>
      <w:r w:rsidRPr="006D0152">
        <w:t xml:space="preserve"> (Foreign Key)</w:t>
      </w:r>
    </w:p>
    <w:p w14:paraId="702A2607" w14:textId="77777777" w:rsidR="006D0152" w:rsidRPr="006D0152" w:rsidRDefault="006D0152" w:rsidP="006D0152">
      <w:pPr>
        <w:rPr>
          <w:b/>
          <w:bCs/>
        </w:rPr>
      </w:pPr>
      <w:r w:rsidRPr="006D0152">
        <w:rPr>
          <w:b/>
          <w:bCs/>
        </w:rPr>
        <w:t>c) Category</w:t>
      </w:r>
    </w:p>
    <w:p w14:paraId="1C01BB47" w14:textId="77777777" w:rsidR="006D0152" w:rsidRPr="006D0152" w:rsidRDefault="006D0152" w:rsidP="006D0152">
      <w:pPr>
        <w:numPr>
          <w:ilvl w:val="0"/>
          <w:numId w:val="12"/>
        </w:numPr>
      </w:pPr>
      <w:r w:rsidRPr="006D0152">
        <w:t>Defines different categories of products (e.g., Vegetables, Dairy, Snacks).</w:t>
      </w:r>
    </w:p>
    <w:p w14:paraId="097A5974" w14:textId="77777777" w:rsidR="006D0152" w:rsidRPr="006D0152" w:rsidRDefault="006D0152" w:rsidP="006D0152">
      <w:pPr>
        <w:numPr>
          <w:ilvl w:val="0"/>
          <w:numId w:val="12"/>
        </w:numPr>
      </w:pPr>
      <w:r w:rsidRPr="006D0152">
        <w:t>Fields:</w:t>
      </w:r>
    </w:p>
    <w:p w14:paraId="35C675A2" w14:textId="77777777" w:rsidR="006D0152" w:rsidRPr="006D0152" w:rsidRDefault="006D0152" w:rsidP="006D0152">
      <w:pPr>
        <w:numPr>
          <w:ilvl w:val="1"/>
          <w:numId w:val="12"/>
        </w:numPr>
      </w:pPr>
      <w:proofErr w:type="spellStart"/>
      <w:r w:rsidRPr="006D0152">
        <w:t>CategoryID</w:t>
      </w:r>
      <w:proofErr w:type="spellEnd"/>
      <w:r w:rsidRPr="006D0152">
        <w:t xml:space="preserve"> (Primary Key)</w:t>
      </w:r>
    </w:p>
    <w:p w14:paraId="199B8E10" w14:textId="77777777" w:rsidR="006D0152" w:rsidRPr="006D0152" w:rsidRDefault="006D0152" w:rsidP="006D0152">
      <w:pPr>
        <w:numPr>
          <w:ilvl w:val="1"/>
          <w:numId w:val="12"/>
        </w:numPr>
      </w:pPr>
      <w:r w:rsidRPr="006D0152">
        <w:t>Name</w:t>
      </w:r>
    </w:p>
    <w:p w14:paraId="7FA5B6DA" w14:textId="77777777" w:rsidR="006D0152" w:rsidRPr="006D0152" w:rsidRDefault="006D0152" w:rsidP="006D0152">
      <w:pPr>
        <w:numPr>
          <w:ilvl w:val="1"/>
          <w:numId w:val="12"/>
        </w:numPr>
      </w:pPr>
      <w:r w:rsidRPr="006D0152">
        <w:t>Description</w:t>
      </w:r>
    </w:p>
    <w:p w14:paraId="1364CE7F" w14:textId="77777777" w:rsidR="006D0152" w:rsidRPr="006D0152" w:rsidRDefault="006D0152" w:rsidP="006D0152">
      <w:pPr>
        <w:rPr>
          <w:b/>
          <w:bCs/>
        </w:rPr>
      </w:pPr>
      <w:r w:rsidRPr="006D0152">
        <w:rPr>
          <w:b/>
          <w:bCs/>
        </w:rPr>
        <w:t>d) Cart</w:t>
      </w:r>
    </w:p>
    <w:p w14:paraId="1D529702" w14:textId="77777777" w:rsidR="006D0152" w:rsidRPr="006D0152" w:rsidRDefault="006D0152" w:rsidP="006D0152">
      <w:pPr>
        <w:numPr>
          <w:ilvl w:val="0"/>
          <w:numId w:val="13"/>
        </w:numPr>
      </w:pPr>
      <w:r w:rsidRPr="006D0152">
        <w:t>Temporary storage for products added by the user before checkout.</w:t>
      </w:r>
    </w:p>
    <w:p w14:paraId="0477FC66" w14:textId="77777777" w:rsidR="006D0152" w:rsidRPr="006D0152" w:rsidRDefault="006D0152" w:rsidP="006D0152">
      <w:pPr>
        <w:numPr>
          <w:ilvl w:val="0"/>
          <w:numId w:val="13"/>
        </w:numPr>
      </w:pPr>
      <w:r w:rsidRPr="006D0152">
        <w:t>Fields:</w:t>
      </w:r>
    </w:p>
    <w:p w14:paraId="0A1A9246" w14:textId="77777777" w:rsidR="006D0152" w:rsidRPr="006D0152" w:rsidRDefault="006D0152" w:rsidP="006D0152">
      <w:pPr>
        <w:numPr>
          <w:ilvl w:val="1"/>
          <w:numId w:val="13"/>
        </w:numPr>
      </w:pPr>
      <w:proofErr w:type="spellStart"/>
      <w:r w:rsidRPr="006D0152">
        <w:t>CartID</w:t>
      </w:r>
      <w:proofErr w:type="spellEnd"/>
      <w:r w:rsidRPr="006D0152">
        <w:t xml:space="preserve"> (Primary Key)</w:t>
      </w:r>
    </w:p>
    <w:p w14:paraId="386A4A44" w14:textId="77777777" w:rsidR="006D0152" w:rsidRPr="006D0152" w:rsidRDefault="006D0152" w:rsidP="006D0152">
      <w:pPr>
        <w:numPr>
          <w:ilvl w:val="1"/>
          <w:numId w:val="13"/>
        </w:numPr>
      </w:pPr>
      <w:proofErr w:type="spellStart"/>
      <w:r w:rsidRPr="006D0152">
        <w:t>UserID</w:t>
      </w:r>
      <w:proofErr w:type="spellEnd"/>
      <w:r w:rsidRPr="006D0152">
        <w:t xml:space="preserve"> (Foreign Key)</w:t>
      </w:r>
    </w:p>
    <w:p w14:paraId="60AFED71" w14:textId="77777777" w:rsidR="006D0152" w:rsidRPr="006D0152" w:rsidRDefault="006D0152" w:rsidP="006D0152">
      <w:pPr>
        <w:numPr>
          <w:ilvl w:val="1"/>
          <w:numId w:val="13"/>
        </w:numPr>
      </w:pPr>
      <w:proofErr w:type="spellStart"/>
      <w:r w:rsidRPr="006D0152">
        <w:t>ProductID</w:t>
      </w:r>
      <w:proofErr w:type="spellEnd"/>
      <w:r w:rsidRPr="006D0152">
        <w:t xml:space="preserve"> (Foreign Key)</w:t>
      </w:r>
    </w:p>
    <w:p w14:paraId="5834E09D" w14:textId="77777777" w:rsidR="006D0152" w:rsidRPr="006D0152" w:rsidRDefault="006D0152" w:rsidP="006D0152">
      <w:pPr>
        <w:numPr>
          <w:ilvl w:val="1"/>
          <w:numId w:val="13"/>
        </w:numPr>
      </w:pPr>
      <w:r w:rsidRPr="006D0152">
        <w:t>Quantity</w:t>
      </w:r>
    </w:p>
    <w:p w14:paraId="7F99DBB2" w14:textId="77777777" w:rsidR="006D0152" w:rsidRPr="006D0152" w:rsidRDefault="006D0152" w:rsidP="006D0152">
      <w:pPr>
        <w:numPr>
          <w:ilvl w:val="1"/>
          <w:numId w:val="13"/>
        </w:numPr>
      </w:pPr>
      <w:proofErr w:type="spellStart"/>
      <w:r w:rsidRPr="006D0152">
        <w:t>AddedDate</w:t>
      </w:r>
      <w:proofErr w:type="spellEnd"/>
    </w:p>
    <w:p w14:paraId="4C8E34BF" w14:textId="77777777" w:rsidR="006D0152" w:rsidRPr="006D0152" w:rsidRDefault="006D0152" w:rsidP="006D0152">
      <w:pPr>
        <w:rPr>
          <w:b/>
          <w:bCs/>
        </w:rPr>
      </w:pPr>
      <w:r w:rsidRPr="006D0152">
        <w:rPr>
          <w:b/>
          <w:bCs/>
        </w:rPr>
        <w:t>e) Order</w:t>
      </w:r>
    </w:p>
    <w:p w14:paraId="068A719C" w14:textId="77777777" w:rsidR="006D0152" w:rsidRPr="006D0152" w:rsidRDefault="006D0152" w:rsidP="006D0152">
      <w:pPr>
        <w:numPr>
          <w:ilvl w:val="0"/>
          <w:numId w:val="14"/>
        </w:numPr>
      </w:pPr>
      <w:r w:rsidRPr="006D0152">
        <w:t>Stores information about customer orders.</w:t>
      </w:r>
    </w:p>
    <w:p w14:paraId="08352892" w14:textId="77777777" w:rsidR="006D0152" w:rsidRPr="006D0152" w:rsidRDefault="006D0152" w:rsidP="006D0152">
      <w:pPr>
        <w:numPr>
          <w:ilvl w:val="0"/>
          <w:numId w:val="14"/>
        </w:numPr>
      </w:pPr>
      <w:r w:rsidRPr="006D0152">
        <w:t>Fields:</w:t>
      </w:r>
    </w:p>
    <w:p w14:paraId="7A6213AC" w14:textId="77777777" w:rsidR="006D0152" w:rsidRPr="006D0152" w:rsidRDefault="006D0152" w:rsidP="006D0152">
      <w:pPr>
        <w:numPr>
          <w:ilvl w:val="1"/>
          <w:numId w:val="14"/>
        </w:numPr>
      </w:pPr>
      <w:proofErr w:type="spellStart"/>
      <w:r w:rsidRPr="006D0152">
        <w:t>OrderID</w:t>
      </w:r>
      <w:proofErr w:type="spellEnd"/>
      <w:r w:rsidRPr="006D0152">
        <w:t xml:space="preserve"> (Primary Key)</w:t>
      </w:r>
    </w:p>
    <w:p w14:paraId="1F9994E3" w14:textId="77777777" w:rsidR="006D0152" w:rsidRPr="006D0152" w:rsidRDefault="006D0152" w:rsidP="006D0152">
      <w:pPr>
        <w:numPr>
          <w:ilvl w:val="1"/>
          <w:numId w:val="14"/>
        </w:numPr>
      </w:pPr>
      <w:proofErr w:type="spellStart"/>
      <w:r w:rsidRPr="006D0152">
        <w:t>UserID</w:t>
      </w:r>
      <w:proofErr w:type="spellEnd"/>
      <w:r w:rsidRPr="006D0152">
        <w:t xml:space="preserve"> (Foreign Key)</w:t>
      </w:r>
    </w:p>
    <w:p w14:paraId="61F1956A" w14:textId="77777777" w:rsidR="006D0152" w:rsidRPr="006D0152" w:rsidRDefault="006D0152" w:rsidP="006D0152">
      <w:pPr>
        <w:numPr>
          <w:ilvl w:val="1"/>
          <w:numId w:val="14"/>
        </w:numPr>
      </w:pPr>
      <w:proofErr w:type="spellStart"/>
      <w:r w:rsidRPr="006D0152">
        <w:t>TotalAmount</w:t>
      </w:r>
      <w:proofErr w:type="spellEnd"/>
    </w:p>
    <w:p w14:paraId="0BFDF241" w14:textId="77777777" w:rsidR="006D0152" w:rsidRPr="006D0152" w:rsidRDefault="006D0152" w:rsidP="006D0152">
      <w:pPr>
        <w:numPr>
          <w:ilvl w:val="1"/>
          <w:numId w:val="14"/>
        </w:numPr>
      </w:pPr>
      <w:proofErr w:type="spellStart"/>
      <w:r w:rsidRPr="006D0152">
        <w:t>OrderDate</w:t>
      </w:r>
      <w:proofErr w:type="spellEnd"/>
    </w:p>
    <w:p w14:paraId="28436CEC" w14:textId="77777777" w:rsidR="006D0152" w:rsidRPr="006D0152" w:rsidRDefault="006D0152" w:rsidP="006D0152">
      <w:pPr>
        <w:numPr>
          <w:ilvl w:val="1"/>
          <w:numId w:val="14"/>
        </w:numPr>
      </w:pPr>
      <w:proofErr w:type="spellStart"/>
      <w:r w:rsidRPr="006D0152">
        <w:t>OrderStatus</w:t>
      </w:r>
      <w:proofErr w:type="spellEnd"/>
      <w:r w:rsidRPr="006D0152">
        <w:t xml:space="preserve"> (Placed, Processed, Shipped, Delivered)</w:t>
      </w:r>
    </w:p>
    <w:p w14:paraId="3DB67440" w14:textId="77777777" w:rsidR="006D0152" w:rsidRPr="006D0152" w:rsidRDefault="006D0152" w:rsidP="006D0152">
      <w:pPr>
        <w:numPr>
          <w:ilvl w:val="1"/>
          <w:numId w:val="14"/>
        </w:numPr>
      </w:pPr>
      <w:proofErr w:type="spellStart"/>
      <w:r w:rsidRPr="006D0152">
        <w:t>PaymentID</w:t>
      </w:r>
      <w:proofErr w:type="spellEnd"/>
      <w:r w:rsidRPr="006D0152">
        <w:t xml:space="preserve"> (Foreign Key)</w:t>
      </w:r>
    </w:p>
    <w:p w14:paraId="1B967EEA" w14:textId="77777777" w:rsidR="006D0152" w:rsidRPr="006D0152" w:rsidRDefault="006D0152" w:rsidP="006D0152">
      <w:pPr>
        <w:numPr>
          <w:ilvl w:val="1"/>
          <w:numId w:val="14"/>
        </w:numPr>
      </w:pPr>
      <w:proofErr w:type="spellStart"/>
      <w:r w:rsidRPr="006D0152">
        <w:t>DeliveryID</w:t>
      </w:r>
      <w:proofErr w:type="spellEnd"/>
      <w:r w:rsidRPr="006D0152">
        <w:t xml:space="preserve"> (Foreign Key)</w:t>
      </w:r>
    </w:p>
    <w:p w14:paraId="778F8B4E" w14:textId="77777777" w:rsidR="006D0152" w:rsidRPr="006D0152" w:rsidRDefault="006D0152" w:rsidP="006D0152">
      <w:pPr>
        <w:rPr>
          <w:b/>
          <w:bCs/>
        </w:rPr>
      </w:pPr>
      <w:r w:rsidRPr="006D0152">
        <w:rPr>
          <w:b/>
          <w:bCs/>
        </w:rPr>
        <w:t>f) Payment</w:t>
      </w:r>
    </w:p>
    <w:p w14:paraId="58E0274C" w14:textId="77777777" w:rsidR="006D0152" w:rsidRPr="006D0152" w:rsidRDefault="006D0152" w:rsidP="006D0152">
      <w:pPr>
        <w:numPr>
          <w:ilvl w:val="0"/>
          <w:numId w:val="15"/>
        </w:numPr>
      </w:pPr>
      <w:r w:rsidRPr="006D0152">
        <w:t>Records payment information for each order.</w:t>
      </w:r>
    </w:p>
    <w:p w14:paraId="2A50611B" w14:textId="77777777" w:rsidR="006D0152" w:rsidRPr="006D0152" w:rsidRDefault="006D0152" w:rsidP="006D0152">
      <w:pPr>
        <w:numPr>
          <w:ilvl w:val="0"/>
          <w:numId w:val="15"/>
        </w:numPr>
      </w:pPr>
      <w:r w:rsidRPr="006D0152">
        <w:t>Fields:</w:t>
      </w:r>
    </w:p>
    <w:p w14:paraId="68AA221F" w14:textId="77777777" w:rsidR="006D0152" w:rsidRPr="006D0152" w:rsidRDefault="006D0152" w:rsidP="006D0152">
      <w:pPr>
        <w:numPr>
          <w:ilvl w:val="1"/>
          <w:numId w:val="15"/>
        </w:numPr>
      </w:pPr>
      <w:proofErr w:type="spellStart"/>
      <w:r w:rsidRPr="006D0152">
        <w:t>PaymentID</w:t>
      </w:r>
      <w:proofErr w:type="spellEnd"/>
      <w:r w:rsidRPr="006D0152">
        <w:t xml:space="preserve"> (Primary Key)</w:t>
      </w:r>
    </w:p>
    <w:p w14:paraId="61EBECE1" w14:textId="77777777" w:rsidR="006D0152" w:rsidRPr="006D0152" w:rsidRDefault="006D0152" w:rsidP="006D0152">
      <w:pPr>
        <w:numPr>
          <w:ilvl w:val="1"/>
          <w:numId w:val="15"/>
        </w:numPr>
      </w:pPr>
      <w:proofErr w:type="spellStart"/>
      <w:r w:rsidRPr="006D0152">
        <w:t>OrderID</w:t>
      </w:r>
      <w:proofErr w:type="spellEnd"/>
      <w:r w:rsidRPr="006D0152">
        <w:t xml:space="preserve"> (Foreign Key)</w:t>
      </w:r>
    </w:p>
    <w:p w14:paraId="32EB69FA" w14:textId="77777777" w:rsidR="006D0152" w:rsidRPr="006D0152" w:rsidRDefault="006D0152" w:rsidP="006D0152">
      <w:pPr>
        <w:numPr>
          <w:ilvl w:val="1"/>
          <w:numId w:val="15"/>
        </w:numPr>
      </w:pPr>
      <w:proofErr w:type="spellStart"/>
      <w:r w:rsidRPr="006D0152">
        <w:t>PaymentMethod</w:t>
      </w:r>
      <w:proofErr w:type="spellEnd"/>
      <w:r w:rsidRPr="006D0152">
        <w:t xml:space="preserve"> (Credit Card, Debit Card, Wallet, etc.)</w:t>
      </w:r>
    </w:p>
    <w:p w14:paraId="0C4D676D" w14:textId="77777777" w:rsidR="006D0152" w:rsidRPr="006D0152" w:rsidRDefault="006D0152" w:rsidP="006D0152">
      <w:pPr>
        <w:numPr>
          <w:ilvl w:val="1"/>
          <w:numId w:val="15"/>
        </w:numPr>
      </w:pPr>
      <w:proofErr w:type="spellStart"/>
      <w:r w:rsidRPr="006D0152">
        <w:t>PaymentDate</w:t>
      </w:r>
      <w:proofErr w:type="spellEnd"/>
    </w:p>
    <w:p w14:paraId="10857EA4" w14:textId="77777777" w:rsidR="006D0152" w:rsidRPr="006D0152" w:rsidRDefault="006D0152" w:rsidP="006D0152">
      <w:pPr>
        <w:numPr>
          <w:ilvl w:val="1"/>
          <w:numId w:val="15"/>
        </w:numPr>
      </w:pPr>
      <w:proofErr w:type="spellStart"/>
      <w:r w:rsidRPr="006D0152">
        <w:t>PaymentStatus</w:t>
      </w:r>
      <w:proofErr w:type="spellEnd"/>
      <w:r w:rsidRPr="006D0152">
        <w:t xml:space="preserve"> (Success, Failed)</w:t>
      </w:r>
    </w:p>
    <w:p w14:paraId="6C581C56" w14:textId="77777777" w:rsidR="006D0152" w:rsidRPr="006D0152" w:rsidRDefault="006D0152" w:rsidP="006D0152">
      <w:pPr>
        <w:numPr>
          <w:ilvl w:val="1"/>
          <w:numId w:val="15"/>
        </w:numPr>
      </w:pPr>
      <w:proofErr w:type="spellStart"/>
      <w:r w:rsidRPr="006D0152">
        <w:t>TotalAmount</w:t>
      </w:r>
      <w:proofErr w:type="spellEnd"/>
    </w:p>
    <w:p w14:paraId="0B440961" w14:textId="77777777" w:rsidR="006D0152" w:rsidRPr="006D0152" w:rsidRDefault="006D0152" w:rsidP="006D0152">
      <w:pPr>
        <w:rPr>
          <w:b/>
          <w:bCs/>
        </w:rPr>
      </w:pPr>
      <w:r w:rsidRPr="006D0152">
        <w:rPr>
          <w:b/>
          <w:bCs/>
        </w:rPr>
        <w:lastRenderedPageBreak/>
        <w:t>g) Review</w:t>
      </w:r>
    </w:p>
    <w:p w14:paraId="4C2884B6" w14:textId="77777777" w:rsidR="006D0152" w:rsidRPr="006D0152" w:rsidRDefault="006D0152" w:rsidP="006D0152">
      <w:pPr>
        <w:numPr>
          <w:ilvl w:val="0"/>
          <w:numId w:val="16"/>
        </w:numPr>
      </w:pPr>
      <w:r w:rsidRPr="006D0152">
        <w:t>Stores customer reviews for products.</w:t>
      </w:r>
    </w:p>
    <w:p w14:paraId="497815FB" w14:textId="77777777" w:rsidR="006D0152" w:rsidRPr="006D0152" w:rsidRDefault="006D0152" w:rsidP="006D0152">
      <w:pPr>
        <w:numPr>
          <w:ilvl w:val="0"/>
          <w:numId w:val="16"/>
        </w:numPr>
      </w:pPr>
      <w:r w:rsidRPr="006D0152">
        <w:t>Fields:</w:t>
      </w:r>
    </w:p>
    <w:p w14:paraId="1EF00C30" w14:textId="77777777" w:rsidR="006D0152" w:rsidRPr="006D0152" w:rsidRDefault="006D0152" w:rsidP="006D0152">
      <w:pPr>
        <w:numPr>
          <w:ilvl w:val="1"/>
          <w:numId w:val="16"/>
        </w:numPr>
      </w:pPr>
      <w:proofErr w:type="spellStart"/>
      <w:r w:rsidRPr="006D0152">
        <w:t>ReviewID</w:t>
      </w:r>
      <w:proofErr w:type="spellEnd"/>
      <w:r w:rsidRPr="006D0152">
        <w:t xml:space="preserve"> (Primary Key)</w:t>
      </w:r>
    </w:p>
    <w:p w14:paraId="7A104448" w14:textId="77777777" w:rsidR="006D0152" w:rsidRPr="006D0152" w:rsidRDefault="006D0152" w:rsidP="006D0152">
      <w:pPr>
        <w:numPr>
          <w:ilvl w:val="1"/>
          <w:numId w:val="16"/>
        </w:numPr>
      </w:pPr>
      <w:proofErr w:type="spellStart"/>
      <w:r w:rsidRPr="006D0152">
        <w:t>UserID</w:t>
      </w:r>
      <w:proofErr w:type="spellEnd"/>
      <w:r w:rsidRPr="006D0152">
        <w:t xml:space="preserve"> (Foreign Key)</w:t>
      </w:r>
    </w:p>
    <w:p w14:paraId="5D187CDC" w14:textId="77777777" w:rsidR="006D0152" w:rsidRPr="006D0152" w:rsidRDefault="006D0152" w:rsidP="006D0152">
      <w:pPr>
        <w:numPr>
          <w:ilvl w:val="1"/>
          <w:numId w:val="16"/>
        </w:numPr>
      </w:pPr>
      <w:proofErr w:type="spellStart"/>
      <w:r w:rsidRPr="006D0152">
        <w:t>ProductID</w:t>
      </w:r>
      <w:proofErr w:type="spellEnd"/>
      <w:r w:rsidRPr="006D0152">
        <w:t xml:space="preserve"> (Foreign Key)</w:t>
      </w:r>
    </w:p>
    <w:p w14:paraId="0F7AE3C2" w14:textId="77777777" w:rsidR="006D0152" w:rsidRPr="006D0152" w:rsidRDefault="006D0152" w:rsidP="006D0152">
      <w:pPr>
        <w:numPr>
          <w:ilvl w:val="1"/>
          <w:numId w:val="16"/>
        </w:numPr>
      </w:pPr>
      <w:r w:rsidRPr="006D0152">
        <w:t>Rating (1-5 stars)</w:t>
      </w:r>
    </w:p>
    <w:p w14:paraId="7880492A" w14:textId="77777777" w:rsidR="006D0152" w:rsidRPr="006D0152" w:rsidRDefault="006D0152" w:rsidP="006D0152">
      <w:pPr>
        <w:numPr>
          <w:ilvl w:val="1"/>
          <w:numId w:val="16"/>
        </w:numPr>
      </w:pPr>
      <w:r w:rsidRPr="006D0152">
        <w:t>Comment</w:t>
      </w:r>
    </w:p>
    <w:p w14:paraId="6C83B93B" w14:textId="77777777" w:rsidR="006D0152" w:rsidRPr="006D0152" w:rsidRDefault="006D0152" w:rsidP="006D0152">
      <w:pPr>
        <w:numPr>
          <w:ilvl w:val="1"/>
          <w:numId w:val="16"/>
        </w:numPr>
      </w:pPr>
      <w:proofErr w:type="spellStart"/>
      <w:r w:rsidRPr="006D0152">
        <w:t>ReviewDate</w:t>
      </w:r>
      <w:proofErr w:type="spellEnd"/>
    </w:p>
    <w:p w14:paraId="1465F8B5" w14:textId="77777777" w:rsidR="006D0152" w:rsidRPr="006D0152" w:rsidRDefault="006D0152" w:rsidP="006D0152">
      <w:pPr>
        <w:rPr>
          <w:b/>
          <w:bCs/>
        </w:rPr>
      </w:pPr>
      <w:r w:rsidRPr="006D0152">
        <w:rPr>
          <w:b/>
          <w:bCs/>
        </w:rPr>
        <w:t>h) Delivery</w:t>
      </w:r>
    </w:p>
    <w:p w14:paraId="2702FD5D" w14:textId="77777777" w:rsidR="006D0152" w:rsidRPr="006D0152" w:rsidRDefault="006D0152" w:rsidP="006D0152">
      <w:pPr>
        <w:numPr>
          <w:ilvl w:val="0"/>
          <w:numId w:val="17"/>
        </w:numPr>
      </w:pPr>
      <w:r w:rsidRPr="006D0152">
        <w:t>Manages the delivery details of the orders.</w:t>
      </w:r>
    </w:p>
    <w:p w14:paraId="38BEA8CF" w14:textId="77777777" w:rsidR="006D0152" w:rsidRPr="006D0152" w:rsidRDefault="006D0152" w:rsidP="006D0152">
      <w:pPr>
        <w:numPr>
          <w:ilvl w:val="0"/>
          <w:numId w:val="17"/>
        </w:numPr>
      </w:pPr>
      <w:r w:rsidRPr="006D0152">
        <w:t>Fields:</w:t>
      </w:r>
    </w:p>
    <w:p w14:paraId="055EE6BE" w14:textId="77777777" w:rsidR="006D0152" w:rsidRPr="006D0152" w:rsidRDefault="006D0152" w:rsidP="006D0152">
      <w:pPr>
        <w:numPr>
          <w:ilvl w:val="1"/>
          <w:numId w:val="17"/>
        </w:numPr>
      </w:pPr>
      <w:proofErr w:type="spellStart"/>
      <w:r w:rsidRPr="006D0152">
        <w:t>DeliveryID</w:t>
      </w:r>
      <w:proofErr w:type="spellEnd"/>
      <w:r w:rsidRPr="006D0152">
        <w:t xml:space="preserve"> (Primary Key)</w:t>
      </w:r>
    </w:p>
    <w:p w14:paraId="24C6BCD3" w14:textId="77777777" w:rsidR="006D0152" w:rsidRPr="006D0152" w:rsidRDefault="006D0152" w:rsidP="006D0152">
      <w:pPr>
        <w:numPr>
          <w:ilvl w:val="1"/>
          <w:numId w:val="17"/>
        </w:numPr>
      </w:pPr>
      <w:proofErr w:type="spellStart"/>
      <w:r w:rsidRPr="006D0152">
        <w:t>OrderID</w:t>
      </w:r>
      <w:proofErr w:type="spellEnd"/>
      <w:r w:rsidRPr="006D0152">
        <w:t xml:space="preserve"> (Foreign Key)</w:t>
      </w:r>
    </w:p>
    <w:p w14:paraId="7746AE29" w14:textId="77777777" w:rsidR="006D0152" w:rsidRPr="006D0152" w:rsidRDefault="006D0152" w:rsidP="006D0152">
      <w:pPr>
        <w:numPr>
          <w:ilvl w:val="1"/>
          <w:numId w:val="17"/>
        </w:numPr>
      </w:pPr>
      <w:proofErr w:type="spellStart"/>
      <w:r w:rsidRPr="006D0152">
        <w:t>ShipmentID</w:t>
      </w:r>
      <w:proofErr w:type="spellEnd"/>
      <w:r w:rsidRPr="006D0152">
        <w:t xml:space="preserve"> (Foreign Key)</w:t>
      </w:r>
    </w:p>
    <w:p w14:paraId="6D944DFB" w14:textId="77777777" w:rsidR="006D0152" w:rsidRPr="006D0152" w:rsidRDefault="006D0152" w:rsidP="006D0152">
      <w:pPr>
        <w:numPr>
          <w:ilvl w:val="1"/>
          <w:numId w:val="17"/>
        </w:numPr>
      </w:pPr>
      <w:proofErr w:type="spellStart"/>
      <w:r w:rsidRPr="006D0152">
        <w:t>AddressID</w:t>
      </w:r>
      <w:proofErr w:type="spellEnd"/>
      <w:r w:rsidRPr="006D0152">
        <w:t xml:space="preserve"> (Foreign Key)</w:t>
      </w:r>
    </w:p>
    <w:p w14:paraId="6D809662" w14:textId="77777777" w:rsidR="006D0152" w:rsidRPr="006D0152" w:rsidRDefault="006D0152" w:rsidP="006D0152">
      <w:pPr>
        <w:numPr>
          <w:ilvl w:val="1"/>
          <w:numId w:val="17"/>
        </w:numPr>
      </w:pPr>
      <w:proofErr w:type="spellStart"/>
      <w:r w:rsidRPr="006D0152">
        <w:t>DeliveryStatus</w:t>
      </w:r>
      <w:proofErr w:type="spellEnd"/>
      <w:r w:rsidRPr="006D0152">
        <w:t xml:space="preserve"> (Scheduled, Out for Delivery, Delivered)</w:t>
      </w:r>
    </w:p>
    <w:p w14:paraId="791625B5" w14:textId="77777777" w:rsidR="006D0152" w:rsidRPr="006D0152" w:rsidRDefault="006D0152" w:rsidP="006D0152">
      <w:pPr>
        <w:numPr>
          <w:ilvl w:val="1"/>
          <w:numId w:val="17"/>
        </w:numPr>
      </w:pPr>
      <w:proofErr w:type="spellStart"/>
      <w:r w:rsidRPr="006D0152">
        <w:t>DeliveryDate</w:t>
      </w:r>
      <w:proofErr w:type="spellEnd"/>
    </w:p>
    <w:p w14:paraId="61B1978C" w14:textId="77777777" w:rsidR="006D0152" w:rsidRPr="006D0152" w:rsidRDefault="006D0152" w:rsidP="006D0152">
      <w:pPr>
        <w:rPr>
          <w:b/>
          <w:bCs/>
        </w:rPr>
      </w:pPr>
      <w:proofErr w:type="spellStart"/>
      <w:r w:rsidRPr="006D0152">
        <w:rPr>
          <w:b/>
          <w:bCs/>
        </w:rPr>
        <w:t>i</w:t>
      </w:r>
      <w:proofErr w:type="spellEnd"/>
      <w:r w:rsidRPr="006D0152">
        <w:rPr>
          <w:b/>
          <w:bCs/>
        </w:rPr>
        <w:t>) Address</w:t>
      </w:r>
    </w:p>
    <w:p w14:paraId="750FCD5E" w14:textId="77777777" w:rsidR="006D0152" w:rsidRPr="006D0152" w:rsidRDefault="006D0152" w:rsidP="006D0152">
      <w:pPr>
        <w:numPr>
          <w:ilvl w:val="0"/>
          <w:numId w:val="18"/>
        </w:numPr>
      </w:pPr>
      <w:r w:rsidRPr="006D0152">
        <w:t>Stores the address of users for delivery purposes.</w:t>
      </w:r>
    </w:p>
    <w:p w14:paraId="7A46847C" w14:textId="77777777" w:rsidR="006D0152" w:rsidRPr="006D0152" w:rsidRDefault="006D0152" w:rsidP="006D0152">
      <w:pPr>
        <w:numPr>
          <w:ilvl w:val="0"/>
          <w:numId w:val="18"/>
        </w:numPr>
      </w:pPr>
      <w:r w:rsidRPr="006D0152">
        <w:t>Fields:</w:t>
      </w:r>
    </w:p>
    <w:p w14:paraId="7E557444" w14:textId="77777777" w:rsidR="006D0152" w:rsidRPr="006D0152" w:rsidRDefault="006D0152" w:rsidP="006D0152">
      <w:pPr>
        <w:numPr>
          <w:ilvl w:val="1"/>
          <w:numId w:val="18"/>
        </w:numPr>
      </w:pPr>
      <w:proofErr w:type="spellStart"/>
      <w:r w:rsidRPr="006D0152">
        <w:t>AddressID</w:t>
      </w:r>
      <w:proofErr w:type="spellEnd"/>
      <w:r w:rsidRPr="006D0152">
        <w:t xml:space="preserve"> (Primary Key)</w:t>
      </w:r>
    </w:p>
    <w:p w14:paraId="2F5A5236" w14:textId="77777777" w:rsidR="006D0152" w:rsidRPr="006D0152" w:rsidRDefault="006D0152" w:rsidP="006D0152">
      <w:pPr>
        <w:numPr>
          <w:ilvl w:val="1"/>
          <w:numId w:val="18"/>
        </w:numPr>
      </w:pPr>
      <w:proofErr w:type="spellStart"/>
      <w:r w:rsidRPr="006D0152">
        <w:t>UserID</w:t>
      </w:r>
      <w:proofErr w:type="spellEnd"/>
      <w:r w:rsidRPr="006D0152">
        <w:t xml:space="preserve"> (Foreign Key)</w:t>
      </w:r>
    </w:p>
    <w:p w14:paraId="37109EAF" w14:textId="77777777" w:rsidR="006D0152" w:rsidRPr="006D0152" w:rsidRDefault="006D0152" w:rsidP="006D0152">
      <w:pPr>
        <w:numPr>
          <w:ilvl w:val="1"/>
          <w:numId w:val="18"/>
        </w:numPr>
      </w:pPr>
      <w:r w:rsidRPr="006D0152">
        <w:t>Street</w:t>
      </w:r>
    </w:p>
    <w:p w14:paraId="13A47AD7" w14:textId="77777777" w:rsidR="006D0152" w:rsidRPr="006D0152" w:rsidRDefault="006D0152" w:rsidP="006D0152">
      <w:pPr>
        <w:numPr>
          <w:ilvl w:val="1"/>
          <w:numId w:val="18"/>
        </w:numPr>
      </w:pPr>
      <w:r w:rsidRPr="006D0152">
        <w:t>City</w:t>
      </w:r>
    </w:p>
    <w:p w14:paraId="280946B9" w14:textId="77777777" w:rsidR="006D0152" w:rsidRPr="006D0152" w:rsidRDefault="006D0152" w:rsidP="006D0152">
      <w:pPr>
        <w:numPr>
          <w:ilvl w:val="1"/>
          <w:numId w:val="18"/>
        </w:numPr>
      </w:pPr>
      <w:r w:rsidRPr="006D0152">
        <w:t>State</w:t>
      </w:r>
    </w:p>
    <w:p w14:paraId="06EAFF07" w14:textId="77777777" w:rsidR="006D0152" w:rsidRPr="006D0152" w:rsidRDefault="006D0152" w:rsidP="006D0152">
      <w:pPr>
        <w:numPr>
          <w:ilvl w:val="1"/>
          <w:numId w:val="18"/>
        </w:numPr>
      </w:pPr>
      <w:proofErr w:type="spellStart"/>
      <w:r w:rsidRPr="006D0152">
        <w:t>PostalCode</w:t>
      </w:r>
      <w:proofErr w:type="spellEnd"/>
    </w:p>
    <w:p w14:paraId="00465E87" w14:textId="77777777" w:rsidR="006D0152" w:rsidRPr="006D0152" w:rsidRDefault="006D0152" w:rsidP="006D0152">
      <w:pPr>
        <w:numPr>
          <w:ilvl w:val="1"/>
          <w:numId w:val="18"/>
        </w:numPr>
      </w:pPr>
      <w:r w:rsidRPr="006D0152">
        <w:t>Country</w:t>
      </w:r>
    </w:p>
    <w:p w14:paraId="26A51040" w14:textId="77777777" w:rsidR="006D0152" w:rsidRPr="006D0152" w:rsidRDefault="006D0152" w:rsidP="006D0152">
      <w:pPr>
        <w:rPr>
          <w:b/>
          <w:bCs/>
        </w:rPr>
      </w:pPr>
      <w:r w:rsidRPr="006D0152">
        <w:rPr>
          <w:b/>
          <w:bCs/>
        </w:rPr>
        <w:t>j) Discount</w:t>
      </w:r>
    </w:p>
    <w:p w14:paraId="256D2B5D" w14:textId="77777777" w:rsidR="006D0152" w:rsidRPr="006D0152" w:rsidRDefault="006D0152" w:rsidP="006D0152">
      <w:pPr>
        <w:numPr>
          <w:ilvl w:val="0"/>
          <w:numId w:val="19"/>
        </w:numPr>
      </w:pPr>
      <w:r w:rsidRPr="006D0152">
        <w:t>Manages discounts applied to products.</w:t>
      </w:r>
    </w:p>
    <w:p w14:paraId="682554EA" w14:textId="77777777" w:rsidR="006D0152" w:rsidRPr="006D0152" w:rsidRDefault="006D0152" w:rsidP="006D0152">
      <w:pPr>
        <w:numPr>
          <w:ilvl w:val="0"/>
          <w:numId w:val="19"/>
        </w:numPr>
      </w:pPr>
      <w:r w:rsidRPr="006D0152">
        <w:t>Fields:</w:t>
      </w:r>
    </w:p>
    <w:p w14:paraId="7B3795CE" w14:textId="77777777" w:rsidR="006D0152" w:rsidRPr="006D0152" w:rsidRDefault="006D0152" w:rsidP="006D0152">
      <w:pPr>
        <w:numPr>
          <w:ilvl w:val="1"/>
          <w:numId w:val="19"/>
        </w:numPr>
      </w:pPr>
      <w:proofErr w:type="spellStart"/>
      <w:r w:rsidRPr="006D0152">
        <w:t>DiscountID</w:t>
      </w:r>
      <w:proofErr w:type="spellEnd"/>
      <w:r w:rsidRPr="006D0152">
        <w:t xml:space="preserve"> (Primary Key)</w:t>
      </w:r>
    </w:p>
    <w:p w14:paraId="1E7B0942" w14:textId="77777777" w:rsidR="006D0152" w:rsidRPr="006D0152" w:rsidRDefault="006D0152" w:rsidP="006D0152">
      <w:pPr>
        <w:numPr>
          <w:ilvl w:val="1"/>
          <w:numId w:val="19"/>
        </w:numPr>
      </w:pPr>
      <w:r w:rsidRPr="006D0152">
        <w:t>Name</w:t>
      </w:r>
    </w:p>
    <w:p w14:paraId="711EE18B" w14:textId="77777777" w:rsidR="006D0152" w:rsidRPr="006D0152" w:rsidRDefault="006D0152" w:rsidP="006D0152">
      <w:pPr>
        <w:numPr>
          <w:ilvl w:val="1"/>
          <w:numId w:val="19"/>
        </w:numPr>
      </w:pPr>
      <w:r w:rsidRPr="006D0152">
        <w:t>Percentage</w:t>
      </w:r>
    </w:p>
    <w:p w14:paraId="48BF9705" w14:textId="77777777" w:rsidR="006D0152" w:rsidRPr="006D0152" w:rsidRDefault="006D0152" w:rsidP="006D0152">
      <w:pPr>
        <w:numPr>
          <w:ilvl w:val="1"/>
          <w:numId w:val="19"/>
        </w:numPr>
      </w:pPr>
      <w:r w:rsidRPr="006D0152">
        <w:t>StartDate</w:t>
      </w:r>
    </w:p>
    <w:p w14:paraId="791168AA" w14:textId="77777777" w:rsidR="006D0152" w:rsidRPr="006D0152" w:rsidRDefault="006D0152" w:rsidP="006D0152">
      <w:pPr>
        <w:numPr>
          <w:ilvl w:val="1"/>
          <w:numId w:val="19"/>
        </w:numPr>
      </w:pPr>
      <w:proofErr w:type="spellStart"/>
      <w:r w:rsidRPr="006D0152">
        <w:lastRenderedPageBreak/>
        <w:t>EndDate</w:t>
      </w:r>
      <w:proofErr w:type="spellEnd"/>
    </w:p>
    <w:p w14:paraId="2BE93766" w14:textId="77777777" w:rsidR="006D0152" w:rsidRPr="006D0152" w:rsidRDefault="006D0152" w:rsidP="006D0152">
      <w:pPr>
        <w:rPr>
          <w:b/>
          <w:bCs/>
        </w:rPr>
      </w:pPr>
      <w:r w:rsidRPr="006D0152">
        <w:rPr>
          <w:b/>
          <w:bCs/>
        </w:rPr>
        <w:t>k) Coupon</w:t>
      </w:r>
    </w:p>
    <w:p w14:paraId="2CFEFE6D" w14:textId="77777777" w:rsidR="006D0152" w:rsidRPr="006D0152" w:rsidRDefault="006D0152" w:rsidP="006D0152">
      <w:pPr>
        <w:numPr>
          <w:ilvl w:val="0"/>
          <w:numId w:val="20"/>
        </w:numPr>
      </w:pPr>
      <w:r w:rsidRPr="006D0152">
        <w:t>Provides promo codes that customers can apply during checkout.</w:t>
      </w:r>
    </w:p>
    <w:p w14:paraId="4D73622E" w14:textId="77777777" w:rsidR="006D0152" w:rsidRPr="006D0152" w:rsidRDefault="006D0152" w:rsidP="006D0152">
      <w:pPr>
        <w:numPr>
          <w:ilvl w:val="0"/>
          <w:numId w:val="20"/>
        </w:numPr>
      </w:pPr>
      <w:r w:rsidRPr="006D0152">
        <w:t>Fields:</w:t>
      </w:r>
    </w:p>
    <w:p w14:paraId="5E8A5C98" w14:textId="77777777" w:rsidR="006D0152" w:rsidRPr="006D0152" w:rsidRDefault="006D0152" w:rsidP="006D0152">
      <w:pPr>
        <w:numPr>
          <w:ilvl w:val="1"/>
          <w:numId w:val="20"/>
        </w:numPr>
      </w:pPr>
      <w:proofErr w:type="spellStart"/>
      <w:r w:rsidRPr="006D0152">
        <w:t>CouponID</w:t>
      </w:r>
      <w:proofErr w:type="spellEnd"/>
      <w:r w:rsidRPr="006D0152">
        <w:t xml:space="preserve"> (Primary Key)</w:t>
      </w:r>
    </w:p>
    <w:p w14:paraId="7D0F23E8" w14:textId="77777777" w:rsidR="006D0152" w:rsidRPr="006D0152" w:rsidRDefault="006D0152" w:rsidP="006D0152">
      <w:pPr>
        <w:numPr>
          <w:ilvl w:val="1"/>
          <w:numId w:val="20"/>
        </w:numPr>
      </w:pPr>
      <w:r w:rsidRPr="006D0152">
        <w:t>Code</w:t>
      </w:r>
    </w:p>
    <w:p w14:paraId="48E182AD" w14:textId="77777777" w:rsidR="006D0152" w:rsidRPr="006D0152" w:rsidRDefault="006D0152" w:rsidP="006D0152">
      <w:pPr>
        <w:numPr>
          <w:ilvl w:val="1"/>
          <w:numId w:val="20"/>
        </w:numPr>
      </w:pPr>
      <w:r w:rsidRPr="006D0152">
        <w:t>Description</w:t>
      </w:r>
    </w:p>
    <w:p w14:paraId="0E5F0962" w14:textId="77777777" w:rsidR="006D0152" w:rsidRPr="006D0152" w:rsidRDefault="006D0152" w:rsidP="006D0152">
      <w:pPr>
        <w:numPr>
          <w:ilvl w:val="1"/>
          <w:numId w:val="20"/>
        </w:numPr>
      </w:pPr>
      <w:proofErr w:type="spellStart"/>
      <w:r w:rsidRPr="006D0152">
        <w:t>DiscountID</w:t>
      </w:r>
      <w:proofErr w:type="spellEnd"/>
      <w:r w:rsidRPr="006D0152">
        <w:t xml:space="preserve"> (Foreign Key)</w:t>
      </w:r>
    </w:p>
    <w:p w14:paraId="6EF7A29B" w14:textId="77777777" w:rsidR="006D0152" w:rsidRPr="006D0152" w:rsidRDefault="006D0152" w:rsidP="006D0152">
      <w:pPr>
        <w:numPr>
          <w:ilvl w:val="1"/>
          <w:numId w:val="20"/>
        </w:numPr>
      </w:pPr>
      <w:proofErr w:type="spellStart"/>
      <w:r w:rsidRPr="006D0152">
        <w:t>ValidFrom</w:t>
      </w:r>
      <w:proofErr w:type="spellEnd"/>
    </w:p>
    <w:p w14:paraId="2D260261" w14:textId="77777777" w:rsidR="006D0152" w:rsidRPr="006D0152" w:rsidRDefault="006D0152" w:rsidP="006D0152">
      <w:pPr>
        <w:numPr>
          <w:ilvl w:val="1"/>
          <w:numId w:val="20"/>
        </w:numPr>
      </w:pPr>
      <w:proofErr w:type="spellStart"/>
      <w:r w:rsidRPr="006D0152">
        <w:t>ValidTo</w:t>
      </w:r>
      <w:proofErr w:type="spellEnd"/>
    </w:p>
    <w:p w14:paraId="263616A3" w14:textId="77777777" w:rsidR="006D0152" w:rsidRPr="006D0152" w:rsidRDefault="006D0152" w:rsidP="006D0152">
      <w:pPr>
        <w:numPr>
          <w:ilvl w:val="1"/>
          <w:numId w:val="20"/>
        </w:numPr>
      </w:pPr>
      <w:proofErr w:type="spellStart"/>
      <w:r w:rsidRPr="006D0152">
        <w:t>MaxUsage</w:t>
      </w:r>
      <w:proofErr w:type="spellEnd"/>
    </w:p>
    <w:p w14:paraId="040F2510" w14:textId="77777777" w:rsidR="006D0152" w:rsidRPr="006D0152" w:rsidRDefault="006D0152" w:rsidP="006D0152">
      <w:pPr>
        <w:rPr>
          <w:b/>
          <w:bCs/>
        </w:rPr>
      </w:pPr>
      <w:r w:rsidRPr="006D0152">
        <w:rPr>
          <w:b/>
          <w:bCs/>
        </w:rPr>
        <w:t>l) Feedback</w:t>
      </w:r>
    </w:p>
    <w:p w14:paraId="540D92FB" w14:textId="77777777" w:rsidR="006D0152" w:rsidRPr="006D0152" w:rsidRDefault="006D0152" w:rsidP="006D0152">
      <w:pPr>
        <w:numPr>
          <w:ilvl w:val="0"/>
          <w:numId w:val="21"/>
        </w:numPr>
      </w:pPr>
      <w:r w:rsidRPr="006D0152">
        <w:t>Stores general feedback from users about the service or platform.</w:t>
      </w:r>
    </w:p>
    <w:p w14:paraId="27CC7B8E" w14:textId="77777777" w:rsidR="006D0152" w:rsidRPr="006D0152" w:rsidRDefault="006D0152" w:rsidP="006D0152">
      <w:pPr>
        <w:numPr>
          <w:ilvl w:val="0"/>
          <w:numId w:val="21"/>
        </w:numPr>
      </w:pPr>
      <w:r w:rsidRPr="006D0152">
        <w:t>Fields:</w:t>
      </w:r>
    </w:p>
    <w:p w14:paraId="6AACBE4A" w14:textId="77777777" w:rsidR="006D0152" w:rsidRPr="006D0152" w:rsidRDefault="006D0152" w:rsidP="006D0152">
      <w:pPr>
        <w:numPr>
          <w:ilvl w:val="1"/>
          <w:numId w:val="21"/>
        </w:numPr>
      </w:pPr>
      <w:proofErr w:type="spellStart"/>
      <w:r w:rsidRPr="006D0152">
        <w:t>FeedbackID</w:t>
      </w:r>
      <w:proofErr w:type="spellEnd"/>
      <w:r w:rsidRPr="006D0152">
        <w:t xml:space="preserve"> (Primary Key)</w:t>
      </w:r>
    </w:p>
    <w:p w14:paraId="000D1692" w14:textId="77777777" w:rsidR="006D0152" w:rsidRPr="006D0152" w:rsidRDefault="006D0152" w:rsidP="006D0152">
      <w:pPr>
        <w:numPr>
          <w:ilvl w:val="1"/>
          <w:numId w:val="21"/>
        </w:numPr>
      </w:pPr>
      <w:proofErr w:type="spellStart"/>
      <w:r w:rsidRPr="006D0152">
        <w:t>UserID</w:t>
      </w:r>
      <w:proofErr w:type="spellEnd"/>
      <w:r w:rsidRPr="006D0152">
        <w:t xml:space="preserve"> (Foreign Key)</w:t>
      </w:r>
    </w:p>
    <w:p w14:paraId="112791EB" w14:textId="77777777" w:rsidR="006D0152" w:rsidRPr="006D0152" w:rsidRDefault="006D0152" w:rsidP="006D0152">
      <w:pPr>
        <w:numPr>
          <w:ilvl w:val="1"/>
          <w:numId w:val="21"/>
        </w:numPr>
      </w:pPr>
      <w:r w:rsidRPr="006D0152">
        <w:t>Comment</w:t>
      </w:r>
    </w:p>
    <w:p w14:paraId="3615A4A9" w14:textId="77777777" w:rsidR="006D0152" w:rsidRPr="006D0152" w:rsidRDefault="006D0152" w:rsidP="006D0152">
      <w:pPr>
        <w:numPr>
          <w:ilvl w:val="1"/>
          <w:numId w:val="21"/>
        </w:numPr>
      </w:pPr>
      <w:proofErr w:type="spellStart"/>
      <w:r w:rsidRPr="006D0152">
        <w:t>FeedbackDate</w:t>
      </w:r>
      <w:proofErr w:type="spellEnd"/>
    </w:p>
    <w:p w14:paraId="775AC90B" w14:textId="77777777" w:rsidR="006D0152" w:rsidRPr="006D0152" w:rsidRDefault="006D0152" w:rsidP="006D0152">
      <w:pPr>
        <w:rPr>
          <w:b/>
          <w:bCs/>
        </w:rPr>
      </w:pPr>
      <w:r w:rsidRPr="006D0152">
        <w:rPr>
          <w:b/>
          <w:bCs/>
        </w:rPr>
        <w:t>m) Shipment</w:t>
      </w:r>
    </w:p>
    <w:p w14:paraId="70DF96F7" w14:textId="77777777" w:rsidR="006D0152" w:rsidRPr="006D0152" w:rsidRDefault="006D0152" w:rsidP="006D0152">
      <w:pPr>
        <w:numPr>
          <w:ilvl w:val="0"/>
          <w:numId w:val="22"/>
        </w:numPr>
      </w:pPr>
      <w:r w:rsidRPr="006D0152">
        <w:t>Manages shipments for orders, including tracking and vehicle assignment.</w:t>
      </w:r>
    </w:p>
    <w:p w14:paraId="4CAF7831" w14:textId="77777777" w:rsidR="006D0152" w:rsidRPr="006D0152" w:rsidRDefault="006D0152" w:rsidP="006D0152">
      <w:pPr>
        <w:numPr>
          <w:ilvl w:val="0"/>
          <w:numId w:val="22"/>
        </w:numPr>
      </w:pPr>
      <w:r w:rsidRPr="006D0152">
        <w:t>Fields:</w:t>
      </w:r>
    </w:p>
    <w:p w14:paraId="02A2D063" w14:textId="77777777" w:rsidR="006D0152" w:rsidRPr="006D0152" w:rsidRDefault="006D0152" w:rsidP="006D0152">
      <w:pPr>
        <w:numPr>
          <w:ilvl w:val="1"/>
          <w:numId w:val="22"/>
        </w:numPr>
      </w:pPr>
      <w:proofErr w:type="spellStart"/>
      <w:r w:rsidRPr="006D0152">
        <w:t>ShipmentID</w:t>
      </w:r>
      <w:proofErr w:type="spellEnd"/>
      <w:r w:rsidRPr="006D0152">
        <w:t xml:space="preserve"> (Primary Key)</w:t>
      </w:r>
    </w:p>
    <w:p w14:paraId="3B211E9C" w14:textId="77777777" w:rsidR="006D0152" w:rsidRPr="006D0152" w:rsidRDefault="006D0152" w:rsidP="006D0152">
      <w:pPr>
        <w:numPr>
          <w:ilvl w:val="1"/>
          <w:numId w:val="22"/>
        </w:numPr>
      </w:pPr>
      <w:proofErr w:type="spellStart"/>
      <w:r w:rsidRPr="006D0152">
        <w:t>DeliveryVehicleID</w:t>
      </w:r>
      <w:proofErr w:type="spellEnd"/>
      <w:r w:rsidRPr="006D0152">
        <w:t xml:space="preserve"> (Foreign Key)</w:t>
      </w:r>
    </w:p>
    <w:p w14:paraId="00A02CCE" w14:textId="77777777" w:rsidR="006D0152" w:rsidRPr="006D0152" w:rsidRDefault="006D0152" w:rsidP="006D0152">
      <w:pPr>
        <w:numPr>
          <w:ilvl w:val="1"/>
          <w:numId w:val="22"/>
        </w:numPr>
      </w:pPr>
      <w:proofErr w:type="spellStart"/>
      <w:r w:rsidRPr="006D0152">
        <w:t>ShipmentDate</w:t>
      </w:r>
      <w:proofErr w:type="spellEnd"/>
    </w:p>
    <w:p w14:paraId="1BE3950F" w14:textId="77777777" w:rsidR="006D0152" w:rsidRPr="006D0152" w:rsidRDefault="006D0152" w:rsidP="006D0152">
      <w:pPr>
        <w:numPr>
          <w:ilvl w:val="1"/>
          <w:numId w:val="22"/>
        </w:numPr>
      </w:pPr>
      <w:proofErr w:type="spellStart"/>
      <w:r w:rsidRPr="006D0152">
        <w:t>TrackingNumber</w:t>
      </w:r>
      <w:proofErr w:type="spellEnd"/>
    </w:p>
    <w:p w14:paraId="04DA191A" w14:textId="77777777" w:rsidR="006D0152" w:rsidRPr="006D0152" w:rsidRDefault="006D0152" w:rsidP="006D0152">
      <w:pPr>
        <w:numPr>
          <w:ilvl w:val="1"/>
          <w:numId w:val="22"/>
        </w:numPr>
      </w:pPr>
      <w:proofErr w:type="spellStart"/>
      <w:r w:rsidRPr="006D0152">
        <w:t>ShipmentStatus</w:t>
      </w:r>
      <w:proofErr w:type="spellEnd"/>
    </w:p>
    <w:p w14:paraId="3E019F59" w14:textId="77777777" w:rsidR="006D0152" w:rsidRPr="006D0152" w:rsidRDefault="006D0152" w:rsidP="006D0152">
      <w:pPr>
        <w:rPr>
          <w:b/>
          <w:bCs/>
        </w:rPr>
      </w:pPr>
      <w:r w:rsidRPr="006D0152">
        <w:rPr>
          <w:b/>
          <w:bCs/>
        </w:rPr>
        <w:t>n) Invoice</w:t>
      </w:r>
    </w:p>
    <w:p w14:paraId="5F4AF18F" w14:textId="77777777" w:rsidR="006D0152" w:rsidRPr="006D0152" w:rsidRDefault="006D0152" w:rsidP="006D0152">
      <w:pPr>
        <w:numPr>
          <w:ilvl w:val="0"/>
          <w:numId w:val="23"/>
        </w:numPr>
      </w:pPr>
      <w:r w:rsidRPr="006D0152">
        <w:t>Stores billing information for each order.</w:t>
      </w:r>
    </w:p>
    <w:p w14:paraId="5921E366" w14:textId="77777777" w:rsidR="006D0152" w:rsidRPr="006D0152" w:rsidRDefault="006D0152" w:rsidP="006D0152">
      <w:pPr>
        <w:numPr>
          <w:ilvl w:val="0"/>
          <w:numId w:val="23"/>
        </w:numPr>
      </w:pPr>
      <w:r w:rsidRPr="006D0152">
        <w:t>Fields:</w:t>
      </w:r>
    </w:p>
    <w:p w14:paraId="041DA1D7" w14:textId="77777777" w:rsidR="006D0152" w:rsidRPr="006D0152" w:rsidRDefault="006D0152" w:rsidP="006D0152">
      <w:pPr>
        <w:numPr>
          <w:ilvl w:val="1"/>
          <w:numId w:val="23"/>
        </w:numPr>
      </w:pPr>
      <w:proofErr w:type="spellStart"/>
      <w:r w:rsidRPr="006D0152">
        <w:t>InvoiceID</w:t>
      </w:r>
      <w:proofErr w:type="spellEnd"/>
      <w:r w:rsidRPr="006D0152">
        <w:t xml:space="preserve"> (Primary Key)</w:t>
      </w:r>
    </w:p>
    <w:p w14:paraId="7FD66A27" w14:textId="77777777" w:rsidR="006D0152" w:rsidRPr="006D0152" w:rsidRDefault="006D0152" w:rsidP="006D0152">
      <w:pPr>
        <w:numPr>
          <w:ilvl w:val="1"/>
          <w:numId w:val="23"/>
        </w:numPr>
      </w:pPr>
      <w:proofErr w:type="spellStart"/>
      <w:r w:rsidRPr="006D0152">
        <w:t>OrderID</w:t>
      </w:r>
      <w:proofErr w:type="spellEnd"/>
      <w:r w:rsidRPr="006D0152">
        <w:t xml:space="preserve"> (Foreign Key)</w:t>
      </w:r>
    </w:p>
    <w:p w14:paraId="5FB34B15" w14:textId="77777777" w:rsidR="006D0152" w:rsidRPr="006D0152" w:rsidRDefault="006D0152" w:rsidP="006D0152">
      <w:pPr>
        <w:numPr>
          <w:ilvl w:val="1"/>
          <w:numId w:val="23"/>
        </w:numPr>
      </w:pPr>
      <w:proofErr w:type="spellStart"/>
      <w:r w:rsidRPr="006D0152">
        <w:t>IssueDate</w:t>
      </w:r>
      <w:proofErr w:type="spellEnd"/>
    </w:p>
    <w:p w14:paraId="7C545AA3" w14:textId="77777777" w:rsidR="006D0152" w:rsidRPr="006D0152" w:rsidRDefault="006D0152" w:rsidP="006D0152">
      <w:pPr>
        <w:numPr>
          <w:ilvl w:val="1"/>
          <w:numId w:val="23"/>
        </w:numPr>
      </w:pPr>
      <w:proofErr w:type="spellStart"/>
      <w:r w:rsidRPr="006D0152">
        <w:t>TotalAmount</w:t>
      </w:r>
      <w:proofErr w:type="spellEnd"/>
    </w:p>
    <w:p w14:paraId="4B2622A4" w14:textId="77777777" w:rsidR="006D0152" w:rsidRPr="006D0152" w:rsidRDefault="006D0152" w:rsidP="006D0152">
      <w:pPr>
        <w:numPr>
          <w:ilvl w:val="1"/>
          <w:numId w:val="23"/>
        </w:numPr>
      </w:pPr>
      <w:proofErr w:type="spellStart"/>
      <w:r w:rsidRPr="006D0152">
        <w:t>PaymentID</w:t>
      </w:r>
      <w:proofErr w:type="spellEnd"/>
      <w:r w:rsidRPr="006D0152">
        <w:t xml:space="preserve"> (Foreign Key)</w:t>
      </w:r>
    </w:p>
    <w:p w14:paraId="110BB823" w14:textId="77777777" w:rsidR="006D0152" w:rsidRPr="006D0152" w:rsidRDefault="006D0152" w:rsidP="006D0152">
      <w:pPr>
        <w:rPr>
          <w:b/>
          <w:bCs/>
        </w:rPr>
      </w:pPr>
      <w:r w:rsidRPr="006D0152">
        <w:rPr>
          <w:b/>
          <w:bCs/>
        </w:rPr>
        <w:t xml:space="preserve">o) </w:t>
      </w:r>
      <w:proofErr w:type="spellStart"/>
      <w:r w:rsidRPr="006D0152">
        <w:rPr>
          <w:b/>
          <w:bCs/>
        </w:rPr>
        <w:t>DeliveryVehicle</w:t>
      </w:r>
      <w:proofErr w:type="spellEnd"/>
    </w:p>
    <w:p w14:paraId="09A3BFEE" w14:textId="77777777" w:rsidR="006D0152" w:rsidRPr="006D0152" w:rsidRDefault="006D0152" w:rsidP="006D0152">
      <w:pPr>
        <w:numPr>
          <w:ilvl w:val="0"/>
          <w:numId w:val="24"/>
        </w:numPr>
      </w:pPr>
      <w:r w:rsidRPr="006D0152">
        <w:lastRenderedPageBreak/>
        <w:t>Stores information about the delivery vehicles.</w:t>
      </w:r>
    </w:p>
    <w:p w14:paraId="6A06BD30" w14:textId="77777777" w:rsidR="006D0152" w:rsidRPr="006D0152" w:rsidRDefault="006D0152" w:rsidP="006D0152">
      <w:pPr>
        <w:numPr>
          <w:ilvl w:val="0"/>
          <w:numId w:val="24"/>
        </w:numPr>
      </w:pPr>
      <w:r w:rsidRPr="006D0152">
        <w:t>Fields:</w:t>
      </w:r>
    </w:p>
    <w:p w14:paraId="1F94CF54" w14:textId="77777777" w:rsidR="006D0152" w:rsidRPr="006D0152" w:rsidRDefault="006D0152" w:rsidP="006D0152">
      <w:pPr>
        <w:numPr>
          <w:ilvl w:val="1"/>
          <w:numId w:val="24"/>
        </w:numPr>
      </w:pPr>
      <w:proofErr w:type="spellStart"/>
      <w:r w:rsidRPr="006D0152">
        <w:t>DeliveryVehicleID</w:t>
      </w:r>
      <w:proofErr w:type="spellEnd"/>
      <w:r w:rsidRPr="006D0152">
        <w:t xml:space="preserve"> (Primary Key)</w:t>
      </w:r>
    </w:p>
    <w:p w14:paraId="2AE28AC8" w14:textId="77777777" w:rsidR="006D0152" w:rsidRPr="006D0152" w:rsidRDefault="006D0152" w:rsidP="006D0152">
      <w:pPr>
        <w:numPr>
          <w:ilvl w:val="1"/>
          <w:numId w:val="24"/>
        </w:numPr>
      </w:pPr>
      <w:proofErr w:type="spellStart"/>
      <w:r w:rsidRPr="006D0152">
        <w:t>VehicleNumber</w:t>
      </w:r>
      <w:proofErr w:type="spellEnd"/>
    </w:p>
    <w:p w14:paraId="4FF2D626" w14:textId="77777777" w:rsidR="006D0152" w:rsidRPr="006D0152" w:rsidRDefault="006D0152" w:rsidP="006D0152">
      <w:pPr>
        <w:numPr>
          <w:ilvl w:val="1"/>
          <w:numId w:val="24"/>
        </w:numPr>
      </w:pPr>
      <w:proofErr w:type="spellStart"/>
      <w:r w:rsidRPr="006D0152">
        <w:t>DriverName</w:t>
      </w:r>
      <w:proofErr w:type="spellEnd"/>
    </w:p>
    <w:p w14:paraId="320E5230" w14:textId="77777777" w:rsidR="006D0152" w:rsidRPr="006D0152" w:rsidRDefault="006D0152" w:rsidP="006D0152">
      <w:pPr>
        <w:numPr>
          <w:ilvl w:val="1"/>
          <w:numId w:val="24"/>
        </w:numPr>
      </w:pPr>
      <w:proofErr w:type="spellStart"/>
      <w:r w:rsidRPr="006D0152">
        <w:t>VehicleType</w:t>
      </w:r>
      <w:proofErr w:type="spellEnd"/>
      <w:r w:rsidRPr="006D0152">
        <w:t xml:space="preserve"> (Bike, Van, etc.)</w:t>
      </w:r>
    </w:p>
    <w:p w14:paraId="6A73C1DE" w14:textId="77777777" w:rsidR="006D0152" w:rsidRPr="006D0152" w:rsidRDefault="00000000" w:rsidP="006D0152">
      <w:r>
        <w:pict w14:anchorId="1E2A6AF7">
          <v:rect id="_x0000_i1026" style="width:0;height:1.5pt" o:hralign="center" o:hrstd="t" o:hr="t" fillcolor="#a0a0a0" stroked="f"/>
        </w:pict>
      </w:r>
    </w:p>
    <w:p w14:paraId="75E157F5" w14:textId="77777777" w:rsidR="006D0152" w:rsidRPr="006D0152" w:rsidRDefault="006D0152" w:rsidP="006D0152">
      <w:pPr>
        <w:rPr>
          <w:b/>
          <w:bCs/>
        </w:rPr>
      </w:pPr>
      <w:r w:rsidRPr="006D0152">
        <w:rPr>
          <w:b/>
          <w:bCs/>
        </w:rPr>
        <w:t>2. Modules</w:t>
      </w:r>
    </w:p>
    <w:p w14:paraId="60F84AF0" w14:textId="77777777" w:rsidR="006D0152" w:rsidRPr="006D0152" w:rsidRDefault="006D0152" w:rsidP="006D0152">
      <w:pPr>
        <w:rPr>
          <w:b/>
          <w:bCs/>
        </w:rPr>
      </w:pPr>
      <w:r w:rsidRPr="006D0152">
        <w:rPr>
          <w:b/>
          <w:bCs/>
        </w:rPr>
        <w:t>a) Product Management</w:t>
      </w:r>
    </w:p>
    <w:p w14:paraId="305FB99F" w14:textId="77777777" w:rsidR="006D0152" w:rsidRPr="006D0152" w:rsidRDefault="006D0152" w:rsidP="006D0152">
      <w:pPr>
        <w:numPr>
          <w:ilvl w:val="0"/>
          <w:numId w:val="25"/>
        </w:numPr>
      </w:pPr>
      <w:r w:rsidRPr="006D0152">
        <w:t>Admin can manage (create, update, delete) products, categories, and discounts.</w:t>
      </w:r>
    </w:p>
    <w:p w14:paraId="6360D9D5" w14:textId="77777777" w:rsidR="006D0152" w:rsidRPr="006D0152" w:rsidRDefault="006D0152" w:rsidP="006D0152">
      <w:pPr>
        <w:numPr>
          <w:ilvl w:val="0"/>
          <w:numId w:val="25"/>
        </w:numPr>
      </w:pPr>
      <w:r w:rsidRPr="006D0152">
        <w:t>Includes inventory management to track the stock levels of each product.</w:t>
      </w:r>
    </w:p>
    <w:p w14:paraId="1591AEC0" w14:textId="77777777" w:rsidR="006D0152" w:rsidRPr="006D0152" w:rsidRDefault="006D0152" w:rsidP="006D0152">
      <w:pPr>
        <w:numPr>
          <w:ilvl w:val="0"/>
          <w:numId w:val="25"/>
        </w:numPr>
      </w:pPr>
      <w:r w:rsidRPr="006D0152">
        <w:t>Integration with the discount module allows dynamic discount assignment.</w:t>
      </w:r>
    </w:p>
    <w:p w14:paraId="10E9C495" w14:textId="77777777" w:rsidR="006D0152" w:rsidRPr="006D0152" w:rsidRDefault="006D0152" w:rsidP="006D0152">
      <w:pPr>
        <w:rPr>
          <w:b/>
          <w:bCs/>
        </w:rPr>
      </w:pPr>
      <w:r w:rsidRPr="006D0152">
        <w:rPr>
          <w:b/>
          <w:bCs/>
        </w:rPr>
        <w:t>b) Cart and Checkout</w:t>
      </w:r>
    </w:p>
    <w:p w14:paraId="732750E2" w14:textId="77777777" w:rsidR="006D0152" w:rsidRPr="006D0152" w:rsidRDefault="006D0152" w:rsidP="006D0152">
      <w:pPr>
        <w:numPr>
          <w:ilvl w:val="0"/>
          <w:numId w:val="26"/>
        </w:numPr>
      </w:pPr>
      <w:r w:rsidRPr="006D0152">
        <w:t>Customers can add, update, or remove products from the cart.</w:t>
      </w:r>
    </w:p>
    <w:p w14:paraId="4656D640" w14:textId="77777777" w:rsidR="006D0152" w:rsidRPr="006D0152" w:rsidRDefault="006D0152" w:rsidP="006D0152">
      <w:pPr>
        <w:numPr>
          <w:ilvl w:val="0"/>
          <w:numId w:val="26"/>
        </w:numPr>
      </w:pPr>
      <w:r w:rsidRPr="006D0152">
        <w:t>During checkout, customers can apply coupons and proceed to payment.</w:t>
      </w:r>
    </w:p>
    <w:p w14:paraId="0C6641AD" w14:textId="77777777" w:rsidR="006D0152" w:rsidRPr="006D0152" w:rsidRDefault="006D0152" w:rsidP="006D0152">
      <w:pPr>
        <w:numPr>
          <w:ilvl w:val="0"/>
          <w:numId w:val="26"/>
        </w:numPr>
      </w:pPr>
      <w:r w:rsidRPr="006D0152">
        <w:t>The cart is linked to the order module, allowing seamless conversion to orders upon checkout.</w:t>
      </w:r>
    </w:p>
    <w:p w14:paraId="49F236F4" w14:textId="77777777" w:rsidR="006D0152" w:rsidRPr="006D0152" w:rsidRDefault="006D0152" w:rsidP="006D0152">
      <w:pPr>
        <w:rPr>
          <w:b/>
          <w:bCs/>
        </w:rPr>
      </w:pPr>
      <w:r w:rsidRPr="006D0152">
        <w:rPr>
          <w:b/>
          <w:bCs/>
        </w:rPr>
        <w:t>c) Order Management</w:t>
      </w:r>
    </w:p>
    <w:p w14:paraId="6C3315D1" w14:textId="77777777" w:rsidR="006D0152" w:rsidRPr="006D0152" w:rsidRDefault="006D0152" w:rsidP="006D0152">
      <w:pPr>
        <w:numPr>
          <w:ilvl w:val="0"/>
          <w:numId w:val="27"/>
        </w:numPr>
      </w:pPr>
      <w:r w:rsidRPr="006D0152">
        <w:t>Manages the entire lifecycle of an order:</w:t>
      </w:r>
    </w:p>
    <w:p w14:paraId="7ED8D155" w14:textId="77777777" w:rsidR="006D0152" w:rsidRPr="006D0152" w:rsidRDefault="006D0152" w:rsidP="006D0152">
      <w:pPr>
        <w:numPr>
          <w:ilvl w:val="1"/>
          <w:numId w:val="27"/>
        </w:numPr>
      </w:pPr>
      <w:r w:rsidRPr="006D0152">
        <w:rPr>
          <w:b/>
          <w:bCs/>
        </w:rPr>
        <w:t>Order Placement</w:t>
      </w:r>
      <w:r w:rsidRPr="006D0152">
        <w:t>: Users confirm their cart contents and place an order.</w:t>
      </w:r>
    </w:p>
    <w:p w14:paraId="5EE3A4FC" w14:textId="77777777" w:rsidR="006D0152" w:rsidRPr="006D0152" w:rsidRDefault="006D0152" w:rsidP="006D0152">
      <w:pPr>
        <w:numPr>
          <w:ilvl w:val="1"/>
          <w:numId w:val="27"/>
        </w:numPr>
      </w:pPr>
      <w:r w:rsidRPr="006D0152">
        <w:rPr>
          <w:b/>
          <w:bCs/>
        </w:rPr>
        <w:t>Order Tracking</w:t>
      </w:r>
      <w:r w:rsidRPr="006D0152">
        <w:t>: Users and admins can track the order status (e.g., placed, processed, delivered).</w:t>
      </w:r>
    </w:p>
    <w:p w14:paraId="5E3D422B" w14:textId="77777777" w:rsidR="006D0152" w:rsidRPr="006D0152" w:rsidRDefault="006D0152" w:rsidP="006D0152">
      <w:pPr>
        <w:numPr>
          <w:ilvl w:val="1"/>
          <w:numId w:val="27"/>
        </w:numPr>
      </w:pPr>
      <w:r w:rsidRPr="006D0152">
        <w:rPr>
          <w:b/>
          <w:bCs/>
        </w:rPr>
        <w:t>Order Modification</w:t>
      </w:r>
      <w:r w:rsidRPr="006D0152">
        <w:t>: Admins can update the status of the order (e.g., out for delivery, delivered).</w:t>
      </w:r>
    </w:p>
    <w:p w14:paraId="6F2057AA" w14:textId="77777777" w:rsidR="006D0152" w:rsidRPr="006D0152" w:rsidRDefault="006D0152" w:rsidP="006D0152">
      <w:pPr>
        <w:rPr>
          <w:b/>
          <w:bCs/>
        </w:rPr>
      </w:pPr>
      <w:r w:rsidRPr="006D0152">
        <w:rPr>
          <w:b/>
          <w:bCs/>
        </w:rPr>
        <w:t>d) Delivery Scheduling</w:t>
      </w:r>
    </w:p>
    <w:p w14:paraId="46D0121D" w14:textId="77777777" w:rsidR="006D0152" w:rsidRPr="006D0152" w:rsidRDefault="006D0152" w:rsidP="006D0152">
      <w:pPr>
        <w:numPr>
          <w:ilvl w:val="0"/>
          <w:numId w:val="28"/>
        </w:numPr>
      </w:pPr>
      <w:r w:rsidRPr="006D0152">
        <w:t>Admins can assign delivery vehicles and drivers for orders.</w:t>
      </w:r>
    </w:p>
    <w:p w14:paraId="3753B807" w14:textId="77777777" w:rsidR="006D0152" w:rsidRPr="006D0152" w:rsidRDefault="006D0152" w:rsidP="006D0152">
      <w:pPr>
        <w:numPr>
          <w:ilvl w:val="0"/>
          <w:numId w:val="28"/>
        </w:numPr>
      </w:pPr>
      <w:r w:rsidRPr="006D0152">
        <w:t>Allows scheduling of deliveries based on optimal routes, vehicle capacity, and driver availability.</w:t>
      </w:r>
    </w:p>
    <w:p w14:paraId="21C7C80D" w14:textId="77777777" w:rsidR="006D0152" w:rsidRPr="006D0152" w:rsidRDefault="006D0152" w:rsidP="006D0152">
      <w:pPr>
        <w:numPr>
          <w:ilvl w:val="0"/>
          <w:numId w:val="28"/>
        </w:numPr>
      </w:pPr>
      <w:r w:rsidRPr="006D0152">
        <w:t>Integrated with shipment and tracking functionalities to update delivery statuses.</w:t>
      </w:r>
    </w:p>
    <w:p w14:paraId="08525698" w14:textId="77777777" w:rsidR="006D0152" w:rsidRPr="006D0152" w:rsidRDefault="006D0152" w:rsidP="006D0152">
      <w:pPr>
        <w:rPr>
          <w:b/>
          <w:bCs/>
        </w:rPr>
      </w:pPr>
      <w:r w:rsidRPr="006D0152">
        <w:rPr>
          <w:b/>
          <w:bCs/>
        </w:rPr>
        <w:t>e) Payment Gateway</w:t>
      </w:r>
    </w:p>
    <w:p w14:paraId="59D0BDB7" w14:textId="77777777" w:rsidR="006D0152" w:rsidRPr="006D0152" w:rsidRDefault="006D0152" w:rsidP="006D0152">
      <w:pPr>
        <w:numPr>
          <w:ilvl w:val="0"/>
          <w:numId w:val="29"/>
        </w:numPr>
      </w:pPr>
      <w:r w:rsidRPr="006D0152">
        <w:t>Securely processes payments through different methods (credit card, debit card, wallets).</w:t>
      </w:r>
    </w:p>
    <w:p w14:paraId="380AEDAC" w14:textId="77777777" w:rsidR="006D0152" w:rsidRPr="006D0152" w:rsidRDefault="006D0152" w:rsidP="006D0152">
      <w:pPr>
        <w:numPr>
          <w:ilvl w:val="0"/>
          <w:numId w:val="29"/>
        </w:numPr>
      </w:pPr>
      <w:r w:rsidRPr="006D0152">
        <w:t>Handles payment status, including retries for failed transactions.</w:t>
      </w:r>
    </w:p>
    <w:p w14:paraId="164CB14F" w14:textId="77777777" w:rsidR="006D0152" w:rsidRPr="006D0152" w:rsidRDefault="006D0152" w:rsidP="006D0152">
      <w:pPr>
        <w:numPr>
          <w:ilvl w:val="0"/>
          <w:numId w:val="29"/>
        </w:numPr>
      </w:pPr>
      <w:r w:rsidRPr="006D0152">
        <w:t>Linked to the order and invoice system for accurate tracking.</w:t>
      </w:r>
    </w:p>
    <w:p w14:paraId="173AE4AA" w14:textId="77777777" w:rsidR="006D0152" w:rsidRPr="006D0152" w:rsidRDefault="006D0152" w:rsidP="006D0152">
      <w:pPr>
        <w:rPr>
          <w:b/>
          <w:bCs/>
        </w:rPr>
      </w:pPr>
      <w:r w:rsidRPr="006D0152">
        <w:rPr>
          <w:b/>
          <w:bCs/>
        </w:rPr>
        <w:t>f) Review and Feedback</w:t>
      </w:r>
    </w:p>
    <w:p w14:paraId="496313BE" w14:textId="77777777" w:rsidR="006D0152" w:rsidRPr="006D0152" w:rsidRDefault="006D0152" w:rsidP="006D0152">
      <w:pPr>
        <w:numPr>
          <w:ilvl w:val="0"/>
          <w:numId w:val="30"/>
        </w:numPr>
      </w:pPr>
      <w:r w:rsidRPr="006D0152">
        <w:t>Customers can leave reviews and ratings for purchased products.</w:t>
      </w:r>
    </w:p>
    <w:p w14:paraId="78F92C86" w14:textId="77777777" w:rsidR="006D0152" w:rsidRPr="006D0152" w:rsidRDefault="006D0152" w:rsidP="006D0152">
      <w:pPr>
        <w:numPr>
          <w:ilvl w:val="0"/>
          <w:numId w:val="30"/>
        </w:numPr>
      </w:pPr>
      <w:r w:rsidRPr="006D0152">
        <w:t>General feedback can be provided about their shopping experience (e.g., platform, delivery).</w:t>
      </w:r>
    </w:p>
    <w:p w14:paraId="0A2DFBFB" w14:textId="77777777" w:rsidR="006D0152" w:rsidRPr="006D0152" w:rsidRDefault="006D0152" w:rsidP="006D0152">
      <w:pPr>
        <w:numPr>
          <w:ilvl w:val="0"/>
          <w:numId w:val="30"/>
        </w:numPr>
      </w:pPr>
      <w:r w:rsidRPr="006D0152">
        <w:t>The module stores and aggregates customer reviews and feedback for further analysis.</w:t>
      </w:r>
    </w:p>
    <w:p w14:paraId="212883DC" w14:textId="77777777" w:rsidR="006D0152" w:rsidRPr="006D0152" w:rsidRDefault="006D0152" w:rsidP="006D0152">
      <w:pPr>
        <w:rPr>
          <w:b/>
          <w:bCs/>
        </w:rPr>
      </w:pPr>
      <w:r w:rsidRPr="006D0152">
        <w:rPr>
          <w:b/>
          <w:bCs/>
        </w:rPr>
        <w:t>g) Analytics Module</w:t>
      </w:r>
    </w:p>
    <w:p w14:paraId="2A5740D3" w14:textId="77777777" w:rsidR="006D0152" w:rsidRPr="006D0152" w:rsidRDefault="006D0152" w:rsidP="006D0152">
      <w:pPr>
        <w:numPr>
          <w:ilvl w:val="0"/>
          <w:numId w:val="31"/>
        </w:numPr>
      </w:pPr>
      <w:r w:rsidRPr="006D0152">
        <w:lastRenderedPageBreak/>
        <w:t>Tracks various performance indicators:</w:t>
      </w:r>
    </w:p>
    <w:p w14:paraId="705EB771" w14:textId="77777777" w:rsidR="006D0152" w:rsidRPr="006D0152" w:rsidRDefault="006D0152" w:rsidP="006D0152">
      <w:pPr>
        <w:numPr>
          <w:ilvl w:val="1"/>
          <w:numId w:val="31"/>
        </w:numPr>
      </w:pPr>
      <w:r w:rsidRPr="006D0152">
        <w:t>Popular products</w:t>
      </w:r>
    </w:p>
    <w:p w14:paraId="7CB04D41" w14:textId="77777777" w:rsidR="006D0152" w:rsidRPr="006D0152" w:rsidRDefault="006D0152" w:rsidP="006D0152">
      <w:pPr>
        <w:numPr>
          <w:ilvl w:val="1"/>
          <w:numId w:val="31"/>
        </w:numPr>
      </w:pPr>
      <w:r w:rsidRPr="006D0152">
        <w:t>Sales trends over time</w:t>
      </w:r>
    </w:p>
    <w:p w14:paraId="1290A356" w14:textId="77777777" w:rsidR="006D0152" w:rsidRPr="006D0152" w:rsidRDefault="006D0152" w:rsidP="006D0152">
      <w:pPr>
        <w:numPr>
          <w:ilvl w:val="1"/>
          <w:numId w:val="31"/>
        </w:numPr>
      </w:pPr>
      <w:r w:rsidRPr="006D0152">
        <w:t xml:space="preserve">User purchase </w:t>
      </w:r>
      <w:proofErr w:type="spellStart"/>
      <w:r w:rsidRPr="006D0152">
        <w:t>behavior</w:t>
      </w:r>
      <w:proofErr w:type="spellEnd"/>
    </w:p>
    <w:p w14:paraId="51D6E34C" w14:textId="77777777" w:rsidR="006D0152" w:rsidRPr="006D0152" w:rsidRDefault="006D0152" w:rsidP="006D0152">
      <w:pPr>
        <w:numPr>
          <w:ilvl w:val="1"/>
          <w:numId w:val="31"/>
        </w:numPr>
      </w:pPr>
      <w:r w:rsidRPr="006D0152">
        <w:t>Success of promotions and discounts</w:t>
      </w:r>
    </w:p>
    <w:p w14:paraId="3BDAB845" w14:textId="77777777" w:rsidR="006D0152" w:rsidRPr="006D0152" w:rsidRDefault="006D0152" w:rsidP="006D0152">
      <w:pPr>
        <w:numPr>
          <w:ilvl w:val="0"/>
          <w:numId w:val="31"/>
        </w:numPr>
      </w:pPr>
      <w:r w:rsidRPr="006D0152">
        <w:t>Provides detailed reports for admins to understand product performance and customer preferences.</w:t>
      </w:r>
    </w:p>
    <w:p w14:paraId="50DC0ADA" w14:textId="77777777" w:rsidR="006D0152" w:rsidRPr="006D0152" w:rsidRDefault="00000000" w:rsidP="006D0152">
      <w:r>
        <w:pict w14:anchorId="5C563BE7">
          <v:rect id="_x0000_i1027" style="width:0;height:1.5pt" o:hralign="center" o:hrstd="t" o:hr="t" fillcolor="#a0a0a0" stroked="f"/>
        </w:pict>
      </w:r>
    </w:p>
    <w:p w14:paraId="24993A98" w14:textId="77777777" w:rsidR="006D0152" w:rsidRPr="006D0152" w:rsidRDefault="006D0152" w:rsidP="006D0152">
      <w:pPr>
        <w:rPr>
          <w:b/>
          <w:bCs/>
        </w:rPr>
      </w:pPr>
      <w:r w:rsidRPr="006D0152">
        <w:rPr>
          <w:b/>
          <w:bCs/>
        </w:rPr>
        <w:t>3. Functionality Overview by Role</w:t>
      </w:r>
    </w:p>
    <w:p w14:paraId="25699430" w14:textId="77777777" w:rsidR="006D0152" w:rsidRPr="006D0152" w:rsidRDefault="006D0152" w:rsidP="006D0152">
      <w:pPr>
        <w:rPr>
          <w:b/>
          <w:bCs/>
        </w:rPr>
      </w:pPr>
      <w:r w:rsidRPr="006D0152">
        <w:rPr>
          <w:b/>
          <w:bCs/>
        </w:rPr>
        <w:t>a) Customer</w:t>
      </w:r>
    </w:p>
    <w:p w14:paraId="5E66CD67" w14:textId="77777777" w:rsidR="006D0152" w:rsidRPr="006D0152" w:rsidRDefault="006D0152" w:rsidP="006D0152">
      <w:pPr>
        <w:numPr>
          <w:ilvl w:val="0"/>
          <w:numId w:val="32"/>
        </w:numPr>
      </w:pPr>
      <w:r w:rsidRPr="006D0152">
        <w:t>Browse products and categories.</w:t>
      </w:r>
    </w:p>
    <w:p w14:paraId="28E2CBB3" w14:textId="77777777" w:rsidR="006D0152" w:rsidRPr="006D0152" w:rsidRDefault="006D0152" w:rsidP="006D0152">
      <w:pPr>
        <w:numPr>
          <w:ilvl w:val="0"/>
          <w:numId w:val="32"/>
        </w:numPr>
      </w:pPr>
      <w:r w:rsidRPr="006D0152">
        <w:t>Add items to cart, apply coupons, and checkout.</w:t>
      </w:r>
    </w:p>
    <w:p w14:paraId="1FAD5F5B" w14:textId="77777777" w:rsidR="006D0152" w:rsidRPr="006D0152" w:rsidRDefault="006D0152" w:rsidP="006D0152">
      <w:pPr>
        <w:numPr>
          <w:ilvl w:val="0"/>
          <w:numId w:val="32"/>
        </w:numPr>
      </w:pPr>
      <w:r w:rsidRPr="006D0152">
        <w:t>Track orders and delivery status.</w:t>
      </w:r>
    </w:p>
    <w:p w14:paraId="592FEAEB" w14:textId="77777777" w:rsidR="006D0152" w:rsidRPr="006D0152" w:rsidRDefault="006D0152" w:rsidP="006D0152">
      <w:pPr>
        <w:numPr>
          <w:ilvl w:val="0"/>
          <w:numId w:val="32"/>
        </w:numPr>
      </w:pPr>
      <w:r w:rsidRPr="006D0152">
        <w:t>Provide reviews and feedback.</w:t>
      </w:r>
    </w:p>
    <w:p w14:paraId="1E541071" w14:textId="77777777" w:rsidR="006D0152" w:rsidRPr="006D0152" w:rsidRDefault="006D0152" w:rsidP="006D0152">
      <w:pPr>
        <w:rPr>
          <w:b/>
          <w:bCs/>
        </w:rPr>
      </w:pPr>
      <w:r w:rsidRPr="006D0152">
        <w:rPr>
          <w:b/>
          <w:bCs/>
        </w:rPr>
        <w:t>b) Admin</w:t>
      </w:r>
    </w:p>
    <w:p w14:paraId="1A077514" w14:textId="77777777" w:rsidR="006D0152" w:rsidRPr="006D0152" w:rsidRDefault="006D0152" w:rsidP="006D0152">
      <w:pPr>
        <w:numPr>
          <w:ilvl w:val="0"/>
          <w:numId w:val="33"/>
        </w:numPr>
      </w:pPr>
      <w:r w:rsidRPr="006D0152">
        <w:t>Manage product listings, categories, and discounts.</w:t>
      </w:r>
    </w:p>
    <w:p w14:paraId="2B233252" w14:textId="77777777" w:rsidR="006D0152" w:rsidRPr="006D0152" w:rsidRDefault="006D0152" w:rsidP="006D0152">
      <w:pPr>
        <w:numPr>
          <w:ilvl w:val="0"/>
          <w:numId w:val="33"/>
        </w:numPr>
      </w:pPr>
      <w:r w:rsidRPr="006D0152">
        <w:t>Track and manage orders from placement to delivery.</w:t>
      </w:r>
    </w:p>
    <w:p w14:paraId="004E3428" w14:textId="77777777" w:rsidR="006D0152" w:rsidRPr="006D0152" w:rsidRDefault="006D0152" w:rsidP="006D0152">
      <w:pPr>
        <w:numPr>
          <w:ilvl w:val="0"/>
          <w:numId w:val="33"/>
        </w:numPr>
      </w:pPr>
      <w:r w:rsidRPr="006D0152">
        <w:t>Schedule deliveries and assign delivery vehicles and drivers.</w:t>
      </w:r>
    </w:p>
    <w:p w14:paraId="53339721" w14:textId="77777777" w:rsidR="006D0152" w:rsidRPr="006D0152" w:rsidRDefault="006D0152" w:rsidP="006D0152">
      <w:pPr>
        <w:numPr>
          <w:ilvl w:val="0"/>
          <w:numId w:val="33"/>
        </w:numPr>
      </w:pPr>
      <w:r w:rsidRPr="006D0152">
        <w:t xml:space="preserve">View sales reports, track inventory, and </w:t>
      </w:r>
      <w:proofErr w:type="spellStart"/>
      <w:r w:rsidRPr="006D0152">
        <w:t>analyze</w:t>
      </w:r>
      <w:proofErr w:type="spellEnd"/>
      <w:r w:rsidRPr="006D0152">
        <w:t xml:space="preserve"> customer </w:t>
      </w:r>
      <w:proofErr w:type="spellStart"/>
      <w:r w:rsidRPr="006D0152">
        <w:t>behavior</w:t>
      </w:r>
      <w:proofErr w:type="spellEnd"/>
      <w:r w:rsidRPr="006D0152">
        <w:t>.</w:t>
      </w:r>
    </w:p>
    <w:p w14:paraId="004D2375" w14:textId="77777777" w:rsidR="006D0152" w:rsidRDefault="006D0152"/>
    <w:p w14:paraId="5A90E93A" w14:textId="77777777" w:rsidR="00072402" w:rsidRDefault="00072402">
      <w:r>
        <w:br w:type="page"/>
      </w:r>
    </w:p>
    <w:p w14:paraId="48C8AA1C" w14:textId="71B1701F" w:rsidR="00072402" w:rsidRPr="00B30D0A" w:rsidRDefault="00B30D0A">
      <w:pPr>
        <w:rPr>
          <w:b/>
          <w:bCs/>
          <w:color w:val="FF0000"/>
          <w:sz w:val="56"/>
          <w:szCs w:val="56"/>
        </w:rPr>
      </w:pPr>
      <w:r w:rsidRPr="00B30D0A">
        <w:rPr>
          <w:b/>
          <w:bCs/>
          <w:color w:val="FF0000"/>
          <w:sz w:val="56"/>
          <w:szCs w:val="56"/>
        </w:rPr>
        <w:lastRenderedPageBreak/>
        <w:t>Module description</w:t>
      </w:r>
    </w:p>
    <w:p w14:paraId="7BD34F52" w14:textId="77777777" w:rsidR="00B30D0A" w:rsidRPr="00B30D0A" w:rsidRDefault="00B30D0A" w:rsidP="00B30D0A">
      <w:pPr>
        <w:rPr>
          <w:b/>
          <w:bCs/>
        </w:rPr>
      </w:pPr>
      <w:r w:rsidRPr="00B30D0A">
        <w:rPr>
          <w:b/>
          <w:bCs/>
        </w:rPr>
        <w:t>1. Product Management</w:t>
      </w:r>
    </w:p>
    <w:p w14:paraId="74970861" w14:textId="77777777" w:rsidR="00B30D0A" w:rsidRPr="00B30D0A" w:rsidRDefault="00B30D0A" w:rsidP="00B30D0A">
      <w:r w:rsidRPr="00B30D0A">
        <w:rPr>
          <w:b/>
          <w:bCs/>
        </w:rPr>
        <w:t>Description:</w:t>
      </w:r>
      <w:r w:rsidRPr="00B30D0A">
        <w:t xml:space="preserve"> This module allows administrators to manage the grocery products available in the store.</w:t>
      </w:r>
    </w:p>
    <w:p w14:paraId="61295A5C" w14:textId="77777777" w:rsidR="00B30D0A" w:rsidRPr="00B30D0A" w:rsidRDefault="00B30D0A" w:rsidP="00B30D0A">
      <w:pPr>
        <w:numPr>
          <w:ilvl w:val="0"/>
          <w:numId w:val="37"/>
        </w:numPr>
      </w:pPr>
      <w:r w:rsidRPr="00B30D0A">
        <w:rPr>
          <w:b/>
          <w:bCs/>
        </w:rPr>
        <w:t>Features:</w:t>
      </w:r>
    </w:p>
    <w:p w14:paraId="0A7C75A2" w14:textId="77777777" w:rsidR="00B30D0A" w:rsidRPr="00B30D0A" w:rsidRDefault="00B30D0A" w:rsidP="00B30D0A">
      <w:pPr>
        <w:numPr>
          <w:ilvl w:val="1"/>
          <w:numId w:val="37"/>
        </w:numPr>
      </w:pPr>
      <w:r w:rsidRPr="00B30D0A">
        <w:rPr>
          <w:b/>
          <w:bCs/>
        </w:rPr>
        <w:t>Add/Update/Delete Products:</w:t>
      </w:r>
      <w:r w:rsidRPr="00B30D0A">
        <w:t xml:space="preserve"> Administrators can add new products, update existing product information (such as price, stock quantity, and description), and delete products that are no longer available.</w:t>
      </w:r>
    </w:p>
    <w:p w14:paraId="63B98524" w14:textId="77777777" w:rsidR="00B30D0A" w:rsidRPr="00B30D0A" w:rsidRDefault="00B30D0A" w:rsidP="00B30D0A">
      <w:pPr>
        <w:numPr>
          <w:ilvl w:val="1"/>
          <w:numId w:val="37"/>
        </w:numPr>
      </w:pPr>
      <w:r w:rsidRPr="00B30D0A">
        <w:rPr>
          <w:b/>
          <w:bCs/>
        </w:rPr>
        <w:t>Category Management:</w:t>
      </w:r>
      <w:r w:rsidRPr="00B30D0A">
        <w:t xml:space="preserve"> Administrators can create, update, and delete categories to organize products effectively.</w:t>
      </w:r>
    </w:p>
    <w:p w14:paraId="5F35A63F" w14:textId="77777777" w:rsidR="00B30D0A" w:rsidRPr="00B30D0A" w:rsidRDefault="00B30D0A" w:rsidP="00B30D0A">
      <w:pPr>
        <w:numPr>
          <w:ilvl w:val="1"/>
          <w:numId w:val="37"/>
        </w:numPr>
      </w:pPr>
      <w:r w:rsidRPr="00B30D0A">
        <w:rPr>
          <w:b/>
          <w:bCs/>
        </w:rPr>
        <w:t>Inventory Management:</w:t>
      </w:r>
      <w:r w:rsidRPr="00B30D0A">
        <w:t xml:space="preserve"> Track the stock levels of each product, including alerts for low stock and automatic updates when purchases are made.</w:t>
      </w:r>
    </w:p>
    <w:p w14:paraId="28379581" w14:textId="77777777" w:rsidR="00B30D0A" w:rsidRPr="00B30D0A" w:rsidRDefault="00B30D0A" w:rsidP="00B30D0A">
      <w:pPr>
        <w:numPr>
          <w:ilvl w:val="1"/>
          <w:numId w:val="37"/>
        </w:numPr>
      </w:pPr>
      <w:r w:rsidRPr="00B30D0A">
        <w:rPr>
          <w:b/>
          <w:bCs/>
        </w:rPr>
        <w:t>Discount Management:</w:t>
      </w:r>
      <w:r w:rsidRPr="00B30D0A">
        <w:t xml:space="preserve"> Manage discounts applicable to products, including percentage discounts and promotional offers.</w:t>
      </w:r>
    </w:p>
    <w:p w14:paraId="776F4ECD" w14:textId="77777777" w:rsidR="00B30D0A" w:rsidRPr="00B30D0A" w:rsidRDefault="00B30D0A" w:rsidP="00B30D0A">
      <w:pPr>
        <w:rPr>
          <w:b/>
          <w:bCs/>
        </w:rPr>
      </w:pPr>
      <w:r w:rsidRPr="00B30D0A">
        <w:rPr>
          <w:b/>
          <w:bCs/>
        </w:rPr>
        <w:t>2. Cart and Checkout</w:t>
      </w:r>
    </w:p>
    <w:p w14:paraId="042EFF9E" w14:textId="77777777" w:rsidR="00B30D0A" w:rsidRPr="00B30D0A" w:rsidRDefault="00B30D0A" w:rsidP="00B30D0A">
      <w:r w:rsidRPr="00B30D0A">
        <w:rPr>
          <w:b/>
          <w:bCs/>
        </w:rPr>
        <w:t>Description:</w:t>
      </w:r>
      <w:r w:rsidRPr="00B30D0A">
        <w:t xml:space="preserve"> This module enables users to manage their shopping cart and complete their purchases.</w:t>
      </w:r>
    </w:p>
    <w:p w14:paraId="1A110EAB" w14:textId="77777777" w:rsidR="00B30D0A" w:rsidRPr="00B30D0A" w:rsidRDefault="00B30D0A" w:rsidP="00B30D0A">
      <w:pPr>
        <w:numPr>
          <w:ilvl w:val="0"/>
          <w:numId w:val="38"/>
        </w:numPr>
      </w:pPr>
      <w:r w:rsidRPr="00B30D0A">
        <w:rPr>
          <w:b/>
          <w:bCs/>
        </w:rPr>
        <w:t>Features:</w:t>
      </w:r>
    </w:p>
    <w:p w14:paraId="1B6C676D" w14:textId="77777777" w:rsidR="00B30D0A" w:rsidRPr="00B30D0A" w:rsidRDefault="00B30D0A" w:rsidP="00B30D0A">
      <w:pPr>
        <w:numPr>
          <w:ilvl w:val="1"/>
          <w:numId w:val="38"/>
        </w:numPr>
      </w:pPr>
      <w:r w:rsidRPr="00B30D0A">
        <w:rPr>
          <w:b/>
          <w:bCs/>
        </w:rPr>
        <w:t>Add to Cart:</w:t>
      </w:r>
      <w:r w:rsidRPr="00B30D0A">
        <w:t xml:space="preserve"> Users can select products and add them to their cart, specifying quantities for each item.</w:t>
      </w:r>
    </w:p>
    <w:p w14:paraId="28C88802" w14:textId="77777777" w:rsidR="00B30D0A" w:rsidRPr="00B30D0A" w:rsidRDefault="00B30D0A" w:rsidP="00B30D0A">
      <w:pPr>
        <w:numPr>
          <w:ilvl w:val="1"/>
          <w:numId w:val="38"/>
        </w:numPr>
      </w:pPr>
      <w:r w:rsidRPr="00B30D0A">
        <w:rPr>
          <w:b/>
          <w:bCs/>
        </w:rPr>
        <w:t>View Cart:</w:t>
      </w:r>
      <w:r w:rsidRPr="00B30D0A">
        <w:t xml:space="preserve"> Users can view their cart, see the total amount, and modify quantities or remove items as needed.</w:t>
      </w:r>
    </w:p>
    <w:p w14:paraId="30166C2D" w14:textId="77777777" w:rsidR="00B30D0A" w:rsidRPr="00B30D0A" w:rsidRDefault="00B30D0A" w:rsidP="00B30D0A">
      <w:pPr>
        <w:numPr>
          <w:ilvl w:val="1"/>
          <w:numId w:val="38"/>
        </w:numPr>
      </w:pPr>
      <w:r w:rsidRPr="00B30D0A">
        <w:rPr>
          <w:b/>
          <w:bCs/>
        </w:rPr>
        <w:t>Apply Coupons:</w:t>
      </w:r>
      <w:r w:rsidRPr="00B30D0A">
        <w:t xml:space="preserve"> Users can enter discount codes or coupons to receive discounts on their orders.</w:t>
      </w:r>
    </w:p>
    <w:p w14:paraId="6740BDB5" w14:textId="77777777" w:rsidR="00B30D0A" w:rsidRPr="00B30D0A" w:rsidRDefault="00B30D0A" w:rsidP="00B30D0A">
      <w:pPr>
        <w:numPr>
          <w:ilvl w:val="1"/>
          <w:numId w:val="38"/>
        </w:numPr>
      </w:pPr>
      <w:r w:rsidRPr="00B30D0A">
        <w:rPr>
          <w:b/>
          <w:bCs/>
        </w:rPr>
        <w:t>Checkout Process:</w:t>
      </w:r>
      <w:r w:rsidRPr="00B30D0A">
        <w:t xml:space="preserve"> Users can proceed to checkout, review their order, select a delivery address, and choose a payment method.</w:t>
      </w:r>
    </w:p>
    <w:p w14:paraId="39BAADE8" w14:textId="77777777" w:rsidR="00B30D0A" w:rsidRPr="00B30D0A" w:rsidRDefault="00B30D0A" w:rsidP="00B30D0A">
      <w:pPr>
        <w:rPr>
          <w:b/>
          <w:bCs/>
        </w:rPr>
      </w:pPr>
      <w:r w:rsidRPr="00B30D0A">
        <w:rPr>
          <w:b/>
          <w:bCs/>
        </w:rPr>
        <w:t>3. Order Management</w:t>
      </w:r>
    </w:p>
    <w:p w14:paraId="49AE7F5D" w14:textId="77777777" w:rsidR="00B30D0A" w:rsidRPr="00B30D0A" w:rsidRDefault="00B30D0A" w:rsidP="00B30D0A">
      <w:r w:rsidRPr="00B30D0A">
        <w:rPr>
          <w:b/>
          <w:bCs/>
        </w:rPr>
        <w:t>Description:</w:t>
      </w:r>
      <w:r w:rsidRPr="00B30D0A">
        <w:t xml:space="preserve"> This module manages all aspects of user orders, from placement to </w:t>
      </w:r>
      <w:proofErr w:type="spellStart"/>
      <w:r w:rsidRPr="00B30D0A">
        <w:t>fulfillment</w:t>
      </w:r>
      <w:proofErr w:type="spellEnd"/>
      <w:r w:rsidRPr="00B30D0A">
        <w:t>.</w:t>
      </w:r>
    </w:p>
    <w:p w14:paraId="4658E3B5" w14:textId="77777777" w:rsidR="00B30D0A" w:rsidRPr="00B30D0A" w:rsidRDefault="00B30D0A" w:rsidP="00B30D0A">
      <w:pPr>
        <w:numPr>
          <w:ilvl w:val="0"/>
          <w:numId w:val="39"/>
        </w:numPr>
      </w:pPr>
      <w:r w:rsidRPr="00B30D0A">
        <w:rPr>
          <w:b/>
          <w:bCs/>
        </w:rPr>
        <w:t>Features:</w:t>
      </w:r>
    </w:p>
    <w:p w14:paraId="5B24772F" w14:textId="77777777" w:rsidR="00B30D0A" w:rsidRPr="00B30D0A" w:rsidRDefault="00B30D0A" w:rsidP="00B30D0A">
      <w:pPr>
        <w:numPr>
          <w:ilvl w:val="1"/>
          <w:numId w:val="39"/>
        </w:numPr>
      </w:pPr>
      <w:r w:rsidRPr="00B30D0A">
        <w:rPr>
          <w:b/>
          <w:bCs/>
        </w:rPr>
        <w:t>Order Placement:</w:t>
      </w:r>
      <w:r w:rsidRPr="00B30D0A">
        <w:t xml:space="preserve"> Users can place orders for the products in their cart, triggering inventory updates and generating order records.</w:t>
      </w:r>
    </w:p>
    <w:p w14:paraId="20FD3D83" w14:textId="77777777" w:rsidR="00B30D0A" w:rsidRPr="00B30D0A" w:rsidRDefault="00B30D0A" w:rsidP="00B30D0A">
      <w:pPr>
        <w:numPr>
          <w:ilvl w:val="1"/>
          <w:numId w:val="39"/>
        </w:numPr>
      </w:pPr>
      <w:r w:rsidRPr="00B30D0A">
        <w:rPr>
          <w:b/>
          <w:bCs/>
        </w:rPr>
        <w:t>Order Tracking:</w:t>
      </w:r>
      <w:r w:rsidRPr="00B30D0A">
        <w:t xml:space="preserve"> Users can track the status of their orders, including processing, shipped, and delivered stages.</w:t>
      </w:r>
    </w:p>
    <w:p w14:paraId="2E2D9299" w14:textId="77777777" w:rsidR="00B30D0A" w:rsidRPr="00B30D0A" w:rsidRDefault="00B30D0A" w:rsidP="00B30D0A">
      <w:pPr>
        <w:numPr>
          <w:ilvl w:val="1"/>
          <w:numId w:val="39"/>
        </w:numPr>
      </w:pPr>
      <w:r w:rsidRPr="00B30D0A">
        <w:rPr>
          <w:b/>
          <w:bCs/>
        </w:rPr>
        <w:t>Order History:</w:t>
      </w:r>
      <w:r w:rsidRPr="00B30D0A">
        <w:t xml:space="preserve"> Users can view their past orders, including details of products purchased, amounts, and order statuses.</w:t>
      </w:r>
    </w:p>
    <w:p w14:paraId="255DC06A" w14:textId="77777777" w:rsidR="00B30D0A" w:rsidRPr="00B30D0A" w:rsidRDefault="00B30D0A" w:rsidP="00B30D0A">
      <w:pPr>
        <w:numPr>
          <w:ilvl w:val="1"/>
          <w:numId w:val="39"/>
        </w:numPr>
      </w:pPr>
      <w:r w:rsidRPr="00B30D0A">
        <w:rPr>
          <w:b/>
          <w:bCs/>
        </w:rPr>
        <w:t>Cancellation and Returns:</w:t>
      </w:r>
      <w:r w:rsidRPr="00B30D0A">
        <w:t xml:space="preserve"> Users can request order cancellations or initiate returns within a specified timeframe.</w:t>
      </w:r>
    </w:p>
    <w:p w14:paraId="18AB6B44" w14:textId="77777777" w:rsidR="00B30D0A" w:rsidRPr="00B30D0A" w:rsidRDefault="00B30D0A" w:rsidP="00B30D0A">
      <w:pPr>
        <w:rPr>
          <w:b/>
          <w:bCs/>
        </w:rPr>
      </w:pPr>
      <w:r w:rsidRPr="00B30D0A">
        <w:rPr>
          <w:b/>
          <w:bCs/>
        </w:rPr>
        <w:t>4. Delivery Scheduling</w:t>
      </w:r>
    </w:p>
    <w:p w14:paraId="033ED17F" w14:textId="77777777" w:rsidR="00B30D0A" w:rsidRPr="00B30D0A" w:rsidRDefault="00B30D0A" w:rsidP="00B30D0A">
      <w:r w:rsidRPr="00B30D0A">
        <w:rPr>
          <w:b/>
          <w:bCs/>
        </w:rPr>
        <w:t>Description:</w:t>
      </w:r>
      <w:r w:rsidRPr="00B30D0A">
        <w:t xml:space="preserve"> This module manages the logistics of delivering orders to customers.</w:t>
      </w:r>
    </w:p>
    <w:p w14:paraId="1BF794AF" w14:textId="77777777" w:rsidR="00B30D0A" w:rsidRPr="00B30D0A" w:rsidRDefault="00B30D0A" w:rsidP="00B30D0A">
      <w:pPr>
        <w:numPr>
          <w:ilvl w:val="0"/>
          <w:numId w:val="40"/>
        </w:numPr>
      </w:pPr>
      <w:r w:rsidRPr="00B30D0A">
        <w:rPr>
          <w:b/>
          <w:bCs/>
        </w:rPr>
        <w:t>Features:</w:t>
      </w:r>
    </w:p>
    <w:p w14:paraId="040FC31D" w14:textId="77777777" w:rsidR="00B30D0A" w:rsidRPr="00B30D0A" w:rsidRDefault="00B30D0A" w:rsidP="00B30D0A">
      <w:pPr>
        <w:numPr>
          <w:ilvl w:val="1"/>
          <w:numId w:val="40"/>
        </w:numPr>
      </w:pPr>
      <w:r w:rsidRPr="00B30D0A">
        <w:rPr>
          <w:b/>
          <w:bCs/>
        </w:rPr>
        <w:lastRenderedPageBreak/>
        <w:t>Delivery Route Management:</w:t>
      </w:r>
      <w:r w:rsidRPr="00B30D0A">
        <w:t xml:space="preserve"> Administrators can create and manage delivery routes for efficient order </w:t>
      </w:r>
      <w:proofErr w:type="spellStart"/>
      <w:r w:rsidRPr="00B30D0A">
        <w:t>fulfillment</w:t>
      </w:r>
      <w:proofErr w:type="spellEnd"/>
      <w:r w:rsidRPr="00B30D0A">
        <w:t>.</w:t>
      </w:r>
    </w:p>
    <w:p w14:paraId="6BBCE93A" w14:textId="77777777" w:rsidR="00B30D0A" w:rsidRPr="00B30D0A" w:rsidRDefault="00B30D0A" w:rsidP="00B30D0A">
      <w:pPr>
        <w:numPr>
          <w:ilvl w:val="1"/>
          <w:numId w:val="40"/>
        </w:numPr>
      </w:pPr>
      <w:r w:rsidRPr="00B30D0A">
        <w:rPr>
          <w:b/>
          <w:bCs/>
        </w:rPr>
        <w:t>Vehicle Assignment:</w:t>
      </w:r>
      <w:r w:rsidRPr="00B30D0A">
        <w:t xml:space="preserve"> Assign delivery vehicles to specific shipments based on availability and distance.</w:t>
      </w:r>
    </w:p>
    <w:p w14:paraId="494C5107" w14:textId="77777777" w:rsidR="00B30D0A" w:rsidRPr="00B30D0A" w:rsidRDefault="00B30D0A" w:rsidP="00B30D0A">
      <w:pPr>
        <w:numPr>
          <w:ilvl w:val="1"/>
          <w:numId w:val="40"/>
        </w:numPr>
      </w:pPr>
      <w:r w:rsidRPr="00B30D0A">
        <w:rPr>
          <w:b/>
          <w:bCs/>
        </w:rPr>
        <w:t>Delivery Time Slot Selection:</w:t>
      </w:r>
      <w:r w:rsidRPr="00B30D0A">
        <w:t xml:space="preserve"> Users can select preferred delivery time slots during the checkout process.</w:t>
      </w:r>
    </w:p>
    <w:p w14:paraId="0FCD563C" w14:textId="77777777" w:rsidR="00B30D0A" w:rsidRPr="00B30D0A" w:rsidRDefault="00B30D0A" w:rsidP="00B30D0A">
      <w:pPr>
        <w:numPr>
          <w:ilvl w:val="1"/>
          <w:numId w:val="40"/>
        </w:numPr>
      </w:pPr>
      <w:r w:rsidRPr="00B30D0A">
        <w:rPr>
          <w:b/>
          <w:bCs/>
        </w:rPr>
        <w:t>Delivery Status Updates:</w:t>
      </w:r>
      <w:r w:rsidRPr="00B30D0A">
        <w:t xml:space="preserve"> Track the status of deliveries and notify users of changes (e.g., delays).</w:t>
      </w:r>
    </w:p>
    <w:p w14:paraId="5371E35C" w14:textId="77777777" w:rsidR="00B30D0A" w:rsidRPr="00B30D0A" w:rsidRDefault="00B30D0A" w:rsidP="00B30D0A">
      <w:pPr>
        <w:rPr>
          <w:b/>
          <w:bCs/>
        </w:rPr>
      </w:pPr>
      <w:r w:rsidRPr="00B30D0A">
        <w:rPr>
          <w:b/>
          <w:bCs/>
        </w:rPr>
        <w:t>5. Payment Gateway</w:t>
      </w:r>
    </w:p>
    <w:p w14:paraId="532C16AA" w14:textId="77777777" w:rsidR="00B30D0A" w:rsidRPr="00B30D0A" w:rsidRDefault="00B30D0A" w:rsidP="00B30D0A">
      <w:r w:rsidRPr="00B30D0A">
        <w:rPr>
          <w:b/>
          <w:bCs/>
        </w:rPr>
        <w:t>Description:</w:t>
      </w:r>
      <w:r w:rsidRPr="00B30D0A">
        <w:t xml:space="preserve"> This module handles all payment-related processes securely.</w:t>
      </w:r>
    </w:p>
    <w:p w14:paraId="5D6E5438" w14:textId="77777777" w:rsidR="00B30D0A" w:rsidRPr="00B30D0A" w:rsidRDefault="00B30D0A" w:rsidP="00B30D0A">
      <w:pPr>
        <w:numPr>
          <w:ilvl w:val="0"/>
          <w:numId w:val="41"/>
        </w:numPr>
      </w:pPr>
      <w:r w:rsidRPr="00B30D0A">
        <w:rPr>
          <w:b/>
          <w:bCs/>
        </w:rPr>
        <w:t>Features:</w:t>
      </w:r>
    </w:p>
    <w:p w14:paraId="6CA1C7BA" w14:textId="77777777" w:rsidR="00B30D0A" w:rsidRPr="00B30D0A" w:rsidRDefault="00B30D0A" w:rsidP="00B30D0A">
      <w:pPr>
        <w:numPr>
          <w:ilvl w:val="1"/>
          <w:numId w:val="41"/>
        </w:numPr>
      </w:pPr>
      <w:r w:rsidRPr="00B30D0A">
        <w:rPr>
          <w:b/>
          <w:bCs/>
        </w:rPr>
        <w:t>Secure Payment Processing:</w:t>
      </w:r>
      <w:r w:rsidRPr="00B30D0A">
        <w:t xml:space="preserve"> Integrate with third-party payment gateways to facilitate secure transactions.</w:t>
      </w:r>
    </w:p>
    <w:p w14:paraId="15780D2E" w14:textId="77777777" w:rsidR="00B30D0A" w:rsidRPr="00B30D0A" w:rsidRDefault="00B30D0A" w:rsidP="00B30D0A">
      <w:pPr>
        <w:numPr>
          <w:ilvl w:val="1"/>
          <w:numId w:val="41"/>
        </w:numPr>
      </w:pPr>
      <w:r w:rsidRPr="00B30D0A">
        <w:rPr>
          <w:b/>
          <w:bCs/>
        </w:rPr>
        <w:t>Payment Method Options:</w:t>
      </w:r>
      <w:r w:rsidRPr="00B30D0A">
        <w:t xml:space="preserve"> Support multiple payment methods, including credit/debit cards, mobile wallets, and online banking.</w:t>
      </w:r>
    </w:p>
    <w:p w14:paraId="399E52B0" w14:textId="77777777" w:rsidR="00B30D0A" w:rsidRPr="00B30D0A" w:rsidRDefault="00B30D0A" w:rsidP="00B30D0A">
      <w:pPr>
        <w:numPr>
          <w:ilvl w:val="1"/>
          <w:numId w:val="41"/>
        </w:numPr>
      </w:pPr>
      <w:r w:rsidRPr="00B30D0A">
        <w:rPr>
          <w:b/>
          <w:bCs/>
        </w:rPr>
        <w:t>Invoice Generation:</w:t>
      </w:r>
      <w:r w:rsidRPr="00B30D0A">
        <w:t xml:space="preserve"> Automatically generate invoices for each completed order, detailing the products, quantities, and total amount.</w:t>
      </w:r>
    </w:p>
    <w:p w14:paraId="09D6ED87" w14:textId="77777777" w:rsidR="00B30D0A" w:rsidRPr="00B30D0A" w:rsidRDefault="00B30D0A" w:rsidP="00B30D0A">
      <w:pPr>
        <w:numPr>
          <w:ilvl w:val="1"/>
          <w:numId w:val="41"/>
        </w:numPr>
      </w:pPr>
      <w:r w:rsidRPr="00B30D0A">
        <w:rPr>
          <w:b/>
          <w:bCs/>
        </w:rPr>
        <w:t>Payment Status Tracking:</w:t>
      </w:r>
      <w:r w:rsidRPr="00B30D0A">
        <w:t xml:space="preserve"> Track payment statuses for orders, including pending, completed, or failed payments.</w:t>
      </w:r>
    </w:p>
    <w:p w14:paraId="15630161" w14:textId="77777777" w:rsidR="00B30D0A" w:rsidRPr="00B30D0A" w:rsidRDefault="00B30D0A" w:rsidP="00B30D0A">
      <w:pPr>
        <w:rPr>
          <w:b/>
          <w:bCs/>
        </w:rPr>
      </w:pPr>
      <w:r w:rsidRPr="00B30D0A">
        <w:rPr>
          <w:b/>
          <w:bCs/>
        </w:rPr>
        <w:t>6. Review and Feedback</w:t>
      </w:r>
    </w:p>
    <w:p w14:paraId="12389599" w14:textId="77777777" w:rsidR="00B30D0A" w:rsidRPr="00B30D0A" w:rsidRDefault="00B30D0A" w:rsidP="00B30D0A">
      <w:r w:rsidRPr="00B30D0A">
        <w:rPr>
          <w:b/>
          <w:bCs/>
        </w:rPr>
        <w:t>Description:</w:t>
      </w:r>
      <w:r w:rsidRPr="00B30D0A">
        <w:t xml:space="preserve"> This module allows users to provide feedback on products and services.</w:t>
      </w:r>
    </w:p>
    <w:p w14:paraId="1FCFBA44" w14:textId="77777777" w:rsidR="00B30D0A" w:rsidRPr="00B30D0A" w:rsidRDefault="00B30D0A" w:rsidP="00B30D0A">
      <w:pPr>
        <w:numPr>
          <w:ilvl w:val="0"/>
          <w:numId w:val="42"/>
        </w:numPr>
      </w:pPr>
      <w:r w:rsidRPr="00B30D0A">
        <w:rPr>
          <w:b/>
          <w:bCs/>
        </w:rPr>
        <w:t>Features:</w:t>
      </w:r>
    </w:p>
    <w:p w14:paraId="7F299891" w14:textId="77777777" w:rsidR="00B30D0A" w:rsidRPr="00B30D0A" w:rsidRDefault="00B30D0A" w:rsidP="00B30D0A">
      <w:pPr>
        <w:numPr>
          <w:ilvl w:val="1"/>
          <w:numId w:val="42"/>
        </w:numPr>
      </w:pPr>
      <w:r w:rsidRPr="00B30D0A">
        <w:rPr>
          <w:b/>
          <w:bCs/>
        </w:rPr>
        <w:t>Product Reviews:</w:t>
      </w:r>
      <w:r w:rsidRPr="00B30D0A">
        <w:t xml:space="preserve"> Users can leave reviews and ratings for products they have purchased.</w:t>
      </w:r>
    </w:p>
    <w:p w14:paraId="79CEF905" w14:textId="77777777" w:rsidR="00B30D0A" w:rsidRPr="00B30D0A" w:rsidRDefault="00B30D0A" w:rsidP="00B30D0A">
      <w:pPr>
        <w:numPr>
          <w:ilvl w:val="1"/>
          <w:numId w:val="42"/>
        </w:numPr>
      </w:pPr>
      <w:r w:rsidRPr="00B30D0A">
        <w:rPr>
          <w:b/>
          <w:bCs/>
        </w:rPr>
        <w:t>User Feedback:</w:t>
      </w:r>
      <w:r w:rsidRPr="00B30D0A">
        <w:t xml:space="preserve"> Users can provide feedback on their shopping experience, including issues encountered or suggestions for improvement.</w:t>
      </w:r>
    </w:p>
    <w:p w14:paraId="143428E2" w14:textId="77777777" w:rsidR="00B30D0A" w:rsidRPr="00B30D0A" w:rsidRDefault="00B30D0A" w:rsidP="00B30D0A">
      <w:pPr>
        <w:numPr>
          <w:ilvl w:val="1"/>
          <w:numId w:val="42"/>
        </w:numPr>
      </w:pPr>
      <w:r w:rsidRPr="00B30D0A">
        <w:rPr>
          <w:b/>
          <w:bCs/>
        </w:rPr>
        <w:t>Moderation Tools:</w:t>
      </w:r>
      <w:r w:rsidRPr="00B30D0A">
        <w:t xml:space="preserve"> Administrators can review, approve, or reject user feedback and reviews to maintain quality.</w:t>
      </w:r>
    </w:p>
    <w:p w14:paraId="30112784" w14:textId="77777777" w:rsidR="00B30D0A" w:rsidRPr="00B30D0A" w:rsidRDefault="00B30D0A" w:rsidP="00B30D0A">
      <w:pPr>
        <w:rPr>
          <w:b/>
          <w:bCs/>
        </w:rPr>
      </w:pPr>
      <w:r w:rsidRPr="00B30D0A">
        <w:rPr>
          <w:b/>
          <w:bCs/>
        </w:rPr>
        <w:t>7. Analytics Module</w:t>
      </w:r>
    </w:p>
    <w:p w14:paraId="1D25BC63" w14:textId="77777777" w:rsidR="00B30D0A" w:rsidRPr="00B30D0A" w:rsidRDefault="00B30D0A" w:rsidP="00B30D0A">
      <w:r w:rsidRPr="00B30D0A">
        <w:rPr>
          <w:b/>
          <w:bCs/>
        </w:rPr>
        <w:t>Description:</w:t>
      </w:r>
      <w:r w:rsidRPr="00B30D0A">
        <w:t xml:space="preserve"> This module provides insights into user </w:t>
      </w:r>
      <w:proofErr w:type="spellStart"/>
      <w:r w:rsidRPr="00B30D0A">
        <w:t>behavior</w:t>
      </w:r>
      <w:proofErr w:type="spellEnd"/>
      <w:r w:rsidRPr="00B30D0A">
        <w:t>, product performance, and sales trends.</w:t>
      </w:r>
    </w:p>
    <w:p w14:paraId="4BB8D5BD" w14:textId="77777777" w:rsidR="00B30D0A" w:rsidRPr="00B30D0A" w:rsidRDefault="00B30D0A" w:rsidP="00B30D0A">
      <w:pPr>
        <w:numPr>
          <w:ilvl w:val="0"/>
          <w:numId w:val="43"/>
        </w:numPr>
      </w:pPr>
      <w:r w:rsidRPr="00B30D0A">
        <w:rPr>
          <w:b/>
          <w:bCs/>
        </w:rPr>
        <w:t>Features:</w:t>
      </w:r>
    </w:p>
    <w:p w14:paraId="0CECA135" w14:textId="77777777" w:rsidR="00B30D0A" w:rsidRPr="00B30D0A" w:rsidRDefault="00B30D0A" w:rsidP="00B30D0A">
      <w:pPr>
        <w:numPr>
          <w:ilvl w:val="1"/>
          <w:numId w:val="43"/>
        </w:numPr>
      </w:pPr>
      <w:r w:rsidRPr="00B30D0A">
        <w:rPr>
          <w:b/>
          <w:bCs/>
        </w:rPr>
        <w:t>Sales Reports:</w:t>
      </w:r>
      <w:r w:rsidRPr="00B30D0A">
        <w:t xml:space="preserve"> Generate reports on total sales, revenue, and profit margins over specified periods.</w:t>
      </w:r>
    </w:p>
    <w:p w14:paraId="6CF13728" w14:textId="77777777" w:rsidR="00B30D0A" w:rsidRPr="00B30D0A" w:rsidRDefault="00B30D0A" w:rsidP="00B30D0A">
      <w:pPr>
        <w:numPr>
          <w:ilvl w:val="1"/>
          <w:numId w:val="43"/>
        </w:numPr>
      </w:pPr>
      <w:r w:rsidRPr="00B30D0A">
        <w:rPr>
          <w:b/>
          <w:bCs/>
        </w:rPr>
        <w:t>User Analytics:</w:t>
      </w:r>
      <w:r w:rsidRPr="00B30D0A">
        <w:t xml:space="preserve"> </w:t>
      </w:r>
      <w:proofErr w:type="spellStart"/>
      <w:r w:rsidRPr="00B30D0A">
        <w:t>Analyze</w:t>
      </w:r>
      <w:proofErr w:type="spellEnd"/>
      <w:r w:rsidRPr="00B30D0A">
        <w:t xml:space="preserve"> user </w:t>
      </w:r>
      <w:proofErr w:type="spellStart"/>
      <w:r w:rsidRPr="00B30D0A">
        <w:t>behavior</w:t>
      </w:r>
      <w:proofErr w:type="spellEnd"/>
      <w:r w:rsidRPr="00B30D0A">
        <w:t>, including popular products, purchasing trends, and user demographics.</w:t>
      </w:r>
    </w:p>
    <w:p w14:paraId="7CDDEF9D" w14:textId="77777777" w:rsidR="00B30D0A" w:rsidRPr="00B30D0A" w:rsidRDefault="00B30D0A" w:rsidP="00B30D0A">
      <w:pPr>
        <w:numPr>
          <w:ilvl w:val="1"/>
          <w:numId w:val="43"/>
        </w:numPr>
      </w:pPr>
      <w:r w:rsidRPr="00B30D0A">
        <w:rPr>
          <w:b/>
          <w:bCs/>
        </w:rPr>
        <w:t>Inventory Reports:</w:t>
      </w:r>
      <w:r w:rsidRPr="00B30D0A">
        <w:t xml:space="preserve"> Monitor stock levels and inventory turnover rates to optimize stock management.</w:t>
      </w:r>
    </w:p>
    <w:p w14:paraId="693E646D" w14:textId="77777777" w:rsidR="00B30D0A" w:rsidRPr="00B30D0A" w:rsidRDefault="00B30D0A" w:rsidP="00B30D0A">
      <w:pPr>
        <w:numPr>
          <w:ilvl w:val="1"/>
          <w:numId w:val="43"/>
        </w:numPr>
      </w:pPr>
      <w:r w:rsidRPr="00B30D0A">
        <w:rPr>
          <w:b/>
          <w:bCs/>
        </w:rPr>
        <w:t>Performance Metrics:</w:t>
      </w:r>
      <w:r w:rsidRPr="00B30D0A">
        <w:t xml:space="preserve"> Track key performance indicators (KPIs) for the store, such as order </w:t>
      </w:r>
      <w:proofErr w:type="spellStart"/>
      <w:r w:rsidRPr="00B30D0A">
        <w:t>fulfillment</w:t>
      </w:r>
      <w:proofErr w:type="spellEnd"/>
      <w:r w:rsidRPr="00B30D0A">
        <w:t xml:space="preserve"> times and customer satisfaction scores.</w:t>
      </w:r>
    </w:p>
    <w:p w14:paraId="199F9652" w14:textId="77777777" w:rsidR="00B30D0A" w:rsidRPr="00B30D0A" w:rsidRDefault="00B30D0A" w:rsidP="00B30D0A">
      <w:pPr>
        <w:rPr>
          <w:b/>
          <w:bCs/>
        </w:rPr>
      </w:pPr>
      <w:r w:rsidRPr="00B30D0A">
        <w:rPr>
          <w:b/>
          <w:bCs/>
        </w:rPr>
        <w:t>8. Admin Dashboard</w:t>
      </w:r>
    </w:p>
    <w:p w14:paraId="1A5690C6" w14:textId="77777777" w:rsidR="00B30D0A" w:rsidRPr="00B30D0A" w:rsidRDefault="00B30D0A" w:rsidP="00B30D0A">
      <w:r w:rsidRPr="00B30D0A">
        <w:rPr>
          <w:b/>
          <w:bCs/>
        </w:rPr>
        <w:t>Description:</w:t>
      </w:r>
      <w:r w:rsidRPr="00B30D0A">
        <w:t xml:space="preserve"> A comprehensive dashboard for administrators to manage the entire online grocery store.</w:t>
      </w:r>
    </w:p>
    <w:p w14:paraId="05FCAC43" w14:textId="77777777" w:rsidR="00B30D0A" w:rsidRPr="00B30D0A" w:rsidRDefault="00B30D0A" w:rsidP="00B30D0A">
      <w:pPr>
        <w:numPr>
          <w:ilvl w:val="0"/>
          <w:numId w:val="44"/>
        </w:numPr>
      </w:pPr>
      <w:r w:rsidRPr="00B30D0A">
        <w:rPr>
          <w:b/>
          <w:bCs/>
        </w:rPr>
        <w:lastRenderedPageBreak/>
        <w:t>Features:</w:t>
      </w:r>
    </w:p>
    <w:p w14:paraId="49693FE2" w14:textId="77777777" w:rsidR="00B30D0A" w:rsidRPr="00B30D0A" w:rsidRDefault="00B30D0A" w:rsidP="00B30D0A">
      <w:pPr>
        <w:numPr>
          <w:ilvl w:val="1"/>
          <w:numId w:val="44"/>
        </w:numPr>
      </w:pPr>
      <w:r w:rsidRPr="00B30D0A">
        <w:rPr>
          <w:b/>
          <w:bCs/>
        </w:rPr>
        <w:t>Overview of Key Metrics:</w:t>
      </w:r>
      <w:r w:rsidRPr="00B30D0A">
        <w:t xml:space="preserve"> Display vital statistics such as total sales, active users, and inventory status.</w:t>
      </w:r>
    </w:p>
    <w:p w14:paraId="65C4AE1F" w14:textId="77777777" w:rsidR="00B30D0A" w:rsidRPr="00B30D0A" w:rsidRDefault="00B30D0A" w:rsidP="00B30D0A">
      <w:pPr>
        <w:numPr>
          <w:ilvl w:val="1"/>
          <w:numId w:val="44"/>
        </w:numPr>
      </w:pPr>
      <w:r w:rsidRPr="00B30D0A">
        <w:rPr>
          <w:b/>
          <w:bCs/>
        </w:rPr>
        <w:t>User Management:</w:t>
      </w:r>
      <w:r w:rsidRPr="00B30D0A">
        <w:t xml:space="preserve"> Admins can view and manage user accounts, including suspending or deleting users.</w:t>
      </w:r>
    </w:p>
    <w:p w14:paraId="4558C01D" w14:textId="77777777" w:rsidR="00B30D0A" w:rsidRPr="00B30D0A" w:rsidRDefault="00B30D0A" w:rsidP="00B30D0A">
      <w:pPr>
        <w:numPr>
          <w:ilvl w:val="1"/>
          <w:numId w:val="44"/>
        </w:numPr>
      </w:pPr>
      <w:r w:rsidRPr="00B30D0A">
        <w:rPr>
          <w:b/>
          <w:bCs/>
        </w:rPr>
        <w:t>Product and Order Management:</w:t>
      </w:r>
      <w:r w:rsidRPr="00B30D0A">
        <w:t xml:space="preserve"> Quick access to manage products and orders directly from the dashboard.</w:t>
      </w:r>
    </w:p>
    <w:p w14:paraId="78CF051A" w14:textId="77777777" w:rsidR="00B30D0A" w:rsidRPr="00B30D0A" w:rsidRDefault="00B30D0A" w:rsidP="00B30D0A">
      <w:pPr>
        <w:numPr>
          <w:ilvl w:val="1"/>
          <w:numId w:val="44"/>
        </w:numPr>
      </w:pPr>
      <w:r w:rsidRPr="00B30D0A">
        <w:rPr>
          <w:b/>
          <w:bCs/>
        </w:rPr>
        <w:t>Feedback Review:</w:t>
      </w:r>
      <w:r w:rsidRPr="00B30D0A">
        <w:t xml:space="preserve"> View and respond to user feedback and reviews.</w:t>
      </w:r>
    </w:p>
    <w:p w14:paraId="3903BE37" w14:textId="77777777" w:rsidR="00B30D0A" w:rsidRPr="00B30D0A" w:rsidRDefault="00B30D0A" w:rsidP="00B30D0A">
      <w:pPr>
        <w:rPr>
          <w:b/>
          <w:bCs/>
        </w:rPr>
      </w:pPr>
      <w:r w:rsidRPr="00B30D0A">
        <w:rPr>
          <w:b/>
          <w:bCs/>
        </w:rPr>
        <w:t>Conclusion</w:t>
      </w:r>
    </w:p>
    <w:p w14:paraId="5FA522EA" w14:textId="77777777" w:rsidR="00B30D0A" w:rsidRPr="00B30D0A" w:rsidRDefault="00B30D0A" w:rsidP="00B30D0A">
      <w:r w:rsidRPr="00B30D0A">
        <w:t>These modules work together to create a comprehensive online grocery store that allows users to shop for products easily, while administrators can efficiently manage operations, inventory, and customer relationships. Each module contributes to the overall functionality and user experience of the platform.</w:t>
      </w:r>
    </w:p>
    <w:p w14:paraId="5532DF2B" w14:textId="77777777" w:rsidR="00072402" w:rsidRDefault="00072402">
      <w:r>
        <w:br w:type="page"/>
      </w:r>
    </w:p>
    <w:p w14:paraId="1BA85D26" w14:textId="7F7CBDDB" w:rsidR="00072402" w:rsidRPr="00B30D0A" w:rsidRDefault="00B30D0A">
      <w:pPr>
        <w:rPr>
          <w:b/>
          <w:bCs/>
          <w:color w:val="FF0000"/>
          <w:sz w:val="96"/>
          <w:szCs w:val="96"/>
        </w:rPr>
      </w:pPr>
      <w:r w:rsidRPr="00B30D0A">
        <w:rPr>
          <w:b/>
          <w:bCs/>
          <w:color w:val="FF0000"/>
          <w:sz w:val="96"/>
          <w:szCs w:val="96"/>
        </w:rPr>
        <w:lastRenderedPageBreak/>
        <w:t>Detailed workflow</w:t>
      </w:r>
    </w:p>
    <w:p w14:paraId="684CB27F" w14:textId="77777777" w:rsidR="00B30D0A" w:rsidRPr="00B30D0A" w:rsidRDefault="00B30D0A" w:rsidP="00B30D0A">
      <w:pPr>
        <w:rPr>
          <w:b/>
          <w:bCs/>
        </w:rPr>
      </w:pPr>
      <w:r w:rsidRPr="00B30D0A">
        <w:rPr>
          <w:b/>
          <w:bCs/>
        </w:rPr>
        <w:t>1. User Registration and Login</w:t>
      </w:r>
    </w:p>
    <w:p w14:paraId="61688FDF" w14:textId="77777777" w:rsidR="00B30D0A" w:rsidRPr="00B30D0A" w:rsidRDefault="00B30D0A" w:rsidP="00B30D0A">
      <w:pPr>
        <w:numPr>
          <w:ilvl w:val="0"/>
          <w:numId w:val="45"/>
        </w:numPr>
      </w:pPr>
      <w:r w:rsidRPr="00B30D0A">
        <w:rPr>
          <w:b/>
          <w:bCs/>
        </w:rPr>
        <w:t>Step 1:</w:t>
      </w:r>
      <w:r w:rsidRPr="00B30D0A">
        <w:t xml:space="preserve"> User visits the online grocery store website or app.</w:t>
      </w:r>
    </w:p>
    <w:p w14:paraId="036440C5" w14:textId="77777777" w:rsidR="00B30D0A" w:rsidRPr="00B30D0A" w:rsidRDefault="00B30D0A" w:rsidP="00B30D0A">
      <w:pPr>
        <w:numPr>
          <w:ilvl w:val="0"/>
          <w:numId w:val="45"/>
        </w:numPr>
      </w:pPr>
      <w:r w:rsidRPr="00B30D0A">
        <w:rPr>
          <w:b/>
          <w:bCs/>
        </w:rPr>
        <w:t>Step 2:</w:t>
      </w:r>
      <w:r w:rsidRPr="00B30D0A">
        <w:t xml:space="preserve"> User registers for an account by providing necessary information (name, email, password, phone number).</w:t>
      </w:r>
    </w:p>
    <w:p w14:paraId="3815887A" w14:textId="77777777" w:rsidR="00B30D0A" w:rsidRPr="00B30D0A" w:rsidRDefault="00B30D0A" w:rsidP="00B30D0A">
      <w:pPr>
        <w:numPr>
          <w:ilvl w:val="0"/>
          <w:numId w:val="45"/>
        </w:numPr>
      </w:pPr>
      <w:r w:rsidRPr="00B30D0A">
        <w:rPr>
          <w:b/>
          <w:bCs/>
        </w:rPr>
        <w:t>Step 3:</w:t>
      </w:r>
      <w:r w:rsidRPr="00B30D0A">
        <w:t xml:space="preserve"> System sends a verification email (if applicable) to the user.</w:t>
      </w:r>
    </w:p>
    <w:p w14:paraId="2D219207" w14:textId="77777777" w:rsidR="00B30D0A" w:rsidRPr="00B30D0A" w:rsidRDefault="00B30D0A" w:rsidP="00B30D0A">
      <w:pPr>
        <w:numPr>
          <w:ilvl w:val="0"/>
          <w:numId w:val="45"/>
        </w:numPr>
      </w:pPr>
      <w:r w:rsidRPr="00B30D0A">
        <w:rPr>
          <w:b/>
          <w:bCs/>
        </w:rPr>
        <w:t>Step 4:</w:t>
      </w:r>
      <w:r w:rsidRPr="00B30D0A">
        <w:t xml:space="preserve"> User verifies the account via the email link (if applicable).</w:t>
      </w:r>
    </w:p>
    <w:p w14:paraId="7BEBEAFC" w14:textId="77777777" w:rsidR="00B30D0A" w:rsidRPr="00B30D0A" w:rsidRDefault="00B30D0A" w:rsidP="00B30D0A">
      <w:pPr>
        <w:numPr>
          <w:ilvl w:val="0"/>
          <w:numId w:val="45"/>
        </w:numPr>
      </w:pPr>
      <w:r w:rsidRPr="00B30D0A">
        <w:rPr>
          <w:b/>
          <w:bCs/>
        </w:rPr>
        <w:t>Step 5:</w:t>
      </w:r>
      <w:r w:rsidRPr="00B30D0A">
        <w:t xml:space="preserve"> User logs in using email and password.</w:t>
      </w:r>
    </w:p>
    <w:p w14:paraId="24A2BA96" w14:textId="77777777" w:rsidR="00B30D0A" w:rsidRPr="00B30D0A" w:rsidRDefault="00B30D0A" w:rsidP="00B30D0A">
      <w:pPr>
        <w:rPr>
          <w:b/>
          <w:bCs/>
        </w:rPr>
      </w:pPr>
      <w:r w:rsidRPr="00B30D0A">
        <w:rPr>
          <w:b/>
          <w:bCs/>
        </w:rPr>
        <w:t>2. Product Browsing and Management</w:t>
      </w:r>
    </w:p>
    <w:p w14:paraId="11DCDBD8" w14:textId="77777777" w:rsidR="00B30D0A" w:rsidRPr="00B30D0A" w:rsidRDefault="00B30D0A" w:rsidP="00B30D0A">
      <w:pPr>
        <w:numPr>
          <w:ilvl w:val="0"/>
          <w:numId w:val="46"/>
        </w:numPr>
      </w:pPr>
      <w:r w:rsidRPr="00B30D0A">
        <w:rPr>
          <w:b/>
          <w:bCs/>
        </w:rPr>
        <w:t>Step 1:</w:t>
      </w:r>
      <w:r w:rsidRPr="00B30D0A">
        <w:t xml:space="preserve"> User navigates to the product </w:t>
      </w:r>
      <w:proofErr w:type="spellStart"/>
      <w:r w:rsidRPr="00B30D0A">
        <w:t>catalog</w:t>
      </w:r>
      <w:proofErr w:type="spellEnd"/>
      <w:r w:rsidRPr="00B30D0A">
        <w:t>.</w:t>
      </w:r>
    </w:p>
    <w:p w14:paraId="60EAAEA8" w14:textId="77777777" w:rsidR="00B30D0A" w:rsidRPr="00B30D0A" w:rsidRDefault="00B30D0A" w:rsidP="00B30D0A">
      <w:pPr>
        <w:numPr>
          <w:ilvl w:val="0"/>
          <w:numId w:val="46"/>
        </w:numPr>
      </w:pPr>
      <w:r w:rsidRPr="00B30D0A">
        <w:rPr>
          <w:b/>
          <w:bCs/>
        </w:rPr>
        <w:t>Step 2:</w:t>
      </w:r>
      <w:r w:rsidRPr="00B30D0A">
        <w:t xml:space="preserve"> User can filter products by category, price, or availability.</w:t>
      </w:r>
    </w:p>
    <w:p w14:paraId="263B3DEC" w14:textId="77777777" w:rsidR="00B30D0A" w:rsidRPr="00B30D0A" w:rsidRDefault="00B30D0A" w:rsidP="00B30D0A">
      <w:pPr>
        <w:numPr>
          <w:ilvl w:val="0"/>
          <w:numId w:val="46"/>
        </w:numPr>
      </w:pPr>
      <w:r w:rsidRPr="00B30D0A">
        <w:rPr>
          <w:b/>
          <w:bCs/>
        </w:rPr>
        <w:t>Step 3:</w:t>
      </w:r>
      <w:r w:rsidRPr="00B30D0A">
        <w:t xml:space="preserve"> User clicks on a product to view detailed information, including price, description, reviews, and available discounts.</w:t>
      </w:r>
    </w:p>
    <w:p w14:paraId="49C346DF" w14:textId="77777777" w:rsidR="00B30D0A" w:rsidRPr="00B30D0A" w:rsidRDefault="00B30D0A" w:rsidP="00B30D0A">
      <w:pPr>
        <w:numPr>
          <w:ilvl w:val="0"/>
          <w:numId w:val="46"/>
        </w:numPr>
      </w:pPr>
      <w:r w:rsidRPr="00B30D0A">
        <w:rPr>
          <w:b/>
          <w:bCs/>
        </w:rPr>
        <w:t>Step 4:</w:t>
      </w:r>
      <w:r w:rsidRPr="00B30D0A">
        <w:t xml:space="preserve"> User adds desired products to the cart, specifying quantities.</w:t>
      </w:r>
    </w:p>
    <w:p w14:paraId="6382C56E" w14:textId="77777777" w:rsidR="00B30D0A" w:rsidRPr="00B30D0A" w:rsidRDefault="00B30D0A" w:rsidP="00B30D0A">
      <w:pPr>
        <w:rPr>
          <w:b/>
          <w:bCs/>
        </w:rPr>
      </w:pPr>
      <w:r w:rsidRPr="00B30D0A">
        <w:rPr>
          <w:b/>
          <w:bCs/>
        </w:rPr>
        <w:t>3. Cart and Checkout</w:t>
      </w:r>
    </w:p>
    <w:p w14:paraId="2ADD06CC" w14:textId="77777777" w:rsidR="00B30D0A" w:rsidRPr="00B30D0A" w:rsidRDefault="00B30D0A" w:rsidP="00B30D0A">
      <w:pPr>
        <w:numPr>
          <w:ilvl w:val="0"/>
          <w:numId w:val="47"/>
        </w:numPr>
      </w:pPr>
      <w:r w:rsidRPr="00B30D0A">
        <w:rPr>
          <w:b/>
          <w:bCs/>
        </w:rPr>
        <w:t>Step 1:</w:t>
      </w:r>
      <w:r w:rsidRPr="00B30D0A">
        <w:t xml:space="preserve"> User views the cart to review added products.</w:t>
      </w:r>
    </w:p>
    <w:p w14:paraId="7C5A80EB" w14:textId="77777777" w:rsidR="00B30D0A" w:rsidRPr="00B30D0A" w:rsidRDefault="00B30D0A" w:rsidP="00B30D0A">
      <w:pPr>
        <w:numPr>
          <w:ilvl w:val="0"/>
          <w:numId w:val="47"/>
        </w:numPr>
      </w:pPr>
      <w:r w:rsidRPr="00B30D0A">
        <w:rPr>
          <w:b/>
          <w:bCs/>
        </w:rPr>
        <w:t>Step 2:</w:t>
      </w:r>
      <w:r w:rsidRPr="00B30D0A">
        <w:t xml:space="preserve"> User can update quantities or remove products from the cart.</w:t>
      </w:r>
    </w:p>
    <w:p w14:paraId="3710BC25" w14:textId="77777777" w:rsidR="00B30D0A" w:rsidRPr="00B30D0A" w:rsidRDefault="00B30D0A" w:rsidP="00B30D0A">
      <w:pPr>
        <w:numPr>
          <w:ilvl w:val="0"/>
          <w:numId w:val="47"/>
        </w:numPr>
      </w:pPr>
      <w:r w:rsidRPr="00B30D0A">
        <w:rPr>
          <w:b/>
          <w:bCs/>
        </w:rPr>
        <w:t>Step 3:</w:t>
      </w:r>
      <w:r w:rsidRPr="00B30D0A">
        <w:t xml:space="preserve"> User applies any discount coupons for eligible products.</w:t>
      </w:r>
    </w:p>
    <w:p w14:paraId="180EAC30" w14:textId="77777777" w:rsidR="00B30D0A" w:rsidRPr="00B30D0A" w:rsidRDefault="00B30D0A" w:rsidP="00B30D0A">
      <w:pPr>
        <w:numPr>
          <w:ilvl w:val="0"/>
          <w:numId w:val="47"/>
        </w:numPr>
      </w:pPr>
      <w:r w:rsidRPr="00B30D0A">
        <w:rPr>
          <w:b/>
          <w:bCs/>
        </w:rPr>
        <w:t>Step 4:</w:t>
      </w:r>
      <w:r w:rsidRPr="00B30D0A">
        <w:t xml:space="preserve"> User clicks the "Checkout" button to proceed.</w:t>
      </w:r>
    </w:p>
    <w:p w14:paraId="05F071A0" w14:textId="77777777" w:rsidR="00B30D0A" w:rsidRPr="00B30D0A" w:rsidRDefault="00B30D0A" w:rsidP="00B30D0A">
      <w:pPr>
        <w:numPr>
          <w:ilvl w:val="0"/>
          <w:numId w:val="47"/>
        </w:numPr>
      </w:pPr>
      <w:r w:rsidRPr="00B30D0A">
        <w:rPr>
          <w:b/>
          <w:bCs/>
        </w:rPr>
        <w:t>Step 5:</w:t>
      </w:r>
      <w:r w:rsidRPr="00B30D0A">
        <w:t xml:space="preserve"> User selects a delivery address from saved addresses or adds a new address.</w:t>
      </w:r>
    </w:p>
    <w:p w14:paraId="7443C5D6" w14:textId="77777777" w:rsidR="00B30D0A" w:rsidRPr="00B30D0A" w:rsidRDefault="00B30D0A" w:rsidP="00B30D0A">
      <w:pPr>
        <w:numPr>
          <w:ilvl w:val="0"/>
          <w:numId w:val="47"/>
        </w:numPr>
      </w:pPr>
      <w:r w:rsidRPr="00B30D0A">
        <w:rPr>
          <w:b/>
          <w:bCs/>
        </w:rPr>
        <w:t>Step 6:</w:t>
      </w:r>
      <w:r w:rsidRPr="00B30D0A">
        <w:t xml:space="preserve"> User selects a preferred delivery time slot (if applicable).</w:t>
      </w:r>
    </w:p>
    <w:p w14:paraId="6709A437" w14:textId="77777777" w:rsidR="00B30D0A" w:rsidRPr="00B30D0A" w:rsidRDefault="00B30D0A" w:rsidP="00B30D0A">
      <w:pPr>
        <w:numPr>
          <w:ilvl w:val="0"/>
          <w:numId w:val="47"/>
        </w:numPr>
      </w:pPr>
      <w:r w:rsidRPr="00B30D0A">
        <w:rPr>
          <w:b/>
          <w:bCs/>
        </w:rPr>
        <w:t>Step 7:</w:t>
      </w:r>
      <w:r w:rsidRPr="00B30D0A">
        <w:t xml:space="preserve"> User selects the payment method (credit card, debit card, online wallet).</w:t>
      </w:r>
    </w:p>
    <w:p w14:paraId="77EDCD62" w14:textId="77777777" w:rsidR="00B30D0A" w:rsidRPr="00B30D0A" w:rsidRDefault="00B30D0A" w:rsidP="00B30D0A">
      <w:pPr>
        <w:numPr>
          <w:ilvl w:val="0"/>
          <w:numId w:val="47"/>
        </w:numPr>
      </w:pPr>
      <w:r w:rsidRPr="00B30D0A">
        <w:rPr>
          <w:b/>
          <w:bCs/>
        </w:rPr>
        <w:t>Step 8:</w:t>
      </w:r>
      <w:r w:rsidRPr="00B30D0A">
        <w:t xml:space="preserve"> User confirms the order, and the system generates an order confirmation.</w:t>
      </w:r>
    </w:p>
    <w:p w14:paraId="78ED2F05" w14:textId="77777777" w:rsidR="00B30D0A" w:rsidRPr="00B30D0A" w:rsidRDefault="00B30D0A" w:rsidP="00B30D0A">
      <w:pPr>
        <w:rPr>
          <w:b/>
          <w:bCs/>
        </w:rPr>
      </w:pPr>
      <w:r w:rsidRPr="00B30D0A">
        <w:rPr>
          <w:b/>
          <w:bCs/>
        </w:rPr>
        <w:t>4. Order Processing</w:t>
      </w:r>
    </w:p>
    <w:p w14:paraId="3E31CDED" w14:textId="77777777" w:rsidR="00B30D0A" w:rsidRPr="00B30D0A" w:rsidRDefault="00B30D0A" w:rsidP="00B30D0A">
      <w:pPr>
        <w:numPr>
          <w:ilvl w:val="0"/>
          <w:numId w:val="48"/>
        </w:numPr>
      </w:pPr>
      <w:r w:rsidRPr="00B30D0A">
        <w:rPr>
          <w:b/>
          <w:bCs/>
        </w:rPr>
        <w:t>Step 1:</w:t>
      </w:r>
      <w:r w:rsidRPr="00B30D0A">
        <w:t xml:space="preserve"> System generates an order ID and records the order details in the database.</w:t>
      </w:r>
    </w:p>
    <w:p w14:paraId="17B5C15C" w14:textId="77777777" w:rsidR="00B30D0A" w:rsidRPr="00B30D0A" w:rsidRDefault="00B30D0A" w:rsidP="00B30D0A">
      <w:pPr>
        <w:numPr>
          <w:ilvl w:val="0"/>
          <w:numId w:val="48"/>
        </w:numPr>
      </w:pPr>
      <w:r w:rsidRPr="00B30D0A">
        <w:rPr>
          <w:b/>
          <w:bCs/>
        </w:rPr>
        <w:t>Step 2:</w:t>
      </w:r>
      <w:r w:rsidRPr="00B30D0A">
        <w:t xml:space="preserve"> System updates inventory levels based on the order.</w:t>
      </w:r>
    </w:p>
    <w:p w14:paraId="32C7AC1B" w14:textId="77777777" w:rsidR="00B30D0A" w:rsidRPr="00B30D0A" w:rsidRDefault="00B30D0A" w:rsidP="00B30D0A">
      <w:pPr>
        <w:numPr>
          <w:ilvl w:val="0"/>
          <w:numId w:val="48"/>
        </w:numPr>
      </w:pPr>
      <w:r w:rsidRPr="00B30D0A">
        <w:rPr>
          <w:b/>
          <w:bCs/>
        </w:rPr>
        <w:t>Step 3:</w:t>
      </w:r>
      <w:r w:rsidRPr="00B30D0A">
        <w:t xml:space="preserve"> System generates an invoice for the order.</w:t>
      </w:r>
    </w:p>
    <w:p w14:paraId="31225ECD" w14:textId="77777777" w:rsidR="00B30D0A" w:rsidRPr="00B30D0A" w:rsidRDefault="00B30D0A" w:rsidP="00B30D0A">
      <w:pPr>
        <w:numPr>
          <w:ilvl w:val="0"/>
          <w:numId w:val="48"/>
        </w:numPr>
      </w:pPr>
      <w:r w:rsidRPr="00B30D0A">
        <w:rPr>
          <w:b/>
          <w:bCs/>
        </w:rPr>
        <w:t>Step 4:</w:t>
      </w:r>
      <w:r w:rsidRPr="00B30D0A">
        <w:t xml:space="preserve"> The order status is set to "Processing".</w:t>
      </w:r>
    </w:p>
    <w:p w14:paraId="0E9BB3E5" w14:textId="77777777" w:rsidR="00B30D0A" w:rsidRPr="00B30D0A" w:rsidRDefault="00B30D0A" w:rsidP="00B30D0A">
      <w:pPr>
        <w:rPr>
          <w:b/>
          <w:bCs/>
        </w:rPr>
      </w:pPr>
      <w:r w:rsidRPr="00B30D0A">
        <w:rPr>
          <w:b/>
          <w:bCs/>
        </w:rPr>
        <w:t>5. Payment Processing</w:t>
      </w:r>
    </w:p>
    <w:p w14:paraId="06510E5E" w14:textId="77777777" w:rsidR="00B30D0A" w:rsidRPr="00B30D0A" w:rsidRDefault="00B30D0A" w:rsidP="00B30D0A">
      <w:pPr>
        <w:numPr>
          <w:ilvl w:val="0"/>
          <w:numId w:val="49"/>
        </w:numPr>
      </w:pPr>
      <w:r w:rsidRPr="00B30D0A">
        <w:rPr>
          <w:b/>
          <w:bCs/>
        </w:rPr>
        <w:t>Step 1:</w:t>
      </w:r>
      <w:r w:rsidRPr="00B30D0A">
        <w:t xml:space="preserve"> System redirects the user to the payment gateway.</w:t>
      </w:r>
    </w:p>
    <w:p w14:paraId="6EA0EC22" w14:textId="77777777" w:rsidR="00B30D0A" w:rsidRPr="00B30D0A" w:rsidRDefault="00B30D0A" w:rsidP="00B30D0A">
      <w:pPr>
        <w:numPr>
          <w:ilvl w:val="0"/>
          <w:numId w:val="49"/>
        </w:numPr>
      </w:pPr>
      <w:r w:rsidRPr="00B30D0A">
        <w:rPr>
          <w:b/>
          <w:bCs/>
        </w:rPr>
        <w:t>Step 2:</w:t>
      </w:r>
      <w:r w:rsidRPr="00B30D0A">
        <w:t xml:space="preserve"> User enters payment details and confirms the transaction.</w:t>
      </w:r>
    </w:p>
    <w:p w14:paraId="2E8FD933" w14:textId="77777777" w:rsidR="00B30D0A" w:rsidRPr="00B30D0A" w:rsidRDefault="00B30D0A" w:rsidP="00B30D0A">
      <w:pPr>
        <w:numPr>
          <w:ilvl w:val="0"/>
          <w:numId w:val="49"/>
        </w:numPr>
      </w:pPr>
      <w:r w:rsidRPr="00B30D0A">
        <w:rPr>
          <w:b/>
          <w:bCs/>
        </w:rPr>
        <w:t>Step 3:</w:t>
      </w:r>
      <w:r w:rsidRPr="00B30D0A">
        <w:t xml:space="preserve"> Payment gateway processes the payment.</w:t>
      </w:r>
    </w:p>
    <w:p w14:paraId="5F8C5550" w14:textId="77777777" w:rsidR="00B30D0A" w:rsidRPr="00B30D0A" w:rsidRDefault="00B30D0A" w:rsidP="00B30D0A">
      <w:pPr>
        <w:numPr>
          <w:ilvl w:val="0"/>
          <w:numId w:val="49"/>
        </w:numPr>
      </w:pPr>
      <w:r w:rsidRPr="00B30D0A">
        <w:rPr>
          <w:b/>
          <w:bCs/>
        </w:rPr>
        <w:t>Step 4:</w:t>
      </w:r>
      <w:r w:rsidRPr="00B30D0A">
        <w:t xml:space="preserve"> Payment gateway returns success/failure status to the system.</w:t>
      </w:r>
    </w:p>
    <w:p w14:paraId="25B1CB76" w14:textId="77777777" w:rsidR="00B30D0A" w:rsidRPr="00B30D0A" w:rsidRDefault="00B30D0A" w:rsidP="00B30D0A">
      <w:pPr>
        <w:numPr>
          <w:ilvl w:val="0"/>
          <w:numId w:val="49"/>
        </w:numPr>
      </w:pPr>
      <w:r w:rsidRPr="00B30D0A">
        <w:rPr>
          <w:b/>
          <w:bCs/>
        </w:rPr>
        <w:lastRenderedPageBreak/>
        <w:t>Step 5:</w:t>
      </w:r>
      <w:r w:rsidRPr="00B30D0A">
        <w:t xml:space="preserve"> If successful, the system updates the order status to "Paid".</w:t>
      </w:r>
    </w:p>
    <w:p w14:paraId="30D728D6" w14:textId="77777777" w:rsidR="00B30D0A" w:rsidRPr="00B30D0A" w:rsidRDefault="00B30D0A" w:rsidP="00B30D0A">
      <w:pPr>
        <w:rPr>
          <w:b/>
          <w:bCs/>
        </w:rPr>
      </w:pPr>
      <w:r w:rsidRPr="00B30D0A">
        <w:rPr>
          <w:b/>
          <w:bCs/>
        </w:rPr>
        <w:t>6. Delivery Scheduling</w:t>
      </w:r>
    </w:p>
    <w:p w14:paraId="494671B5" w14:textId="77777777" w:rsidR="00B30D0A" w:rsidRPr="00B30D0A" w:rsidRDefault="00B30D0A" w:rsidP="00B30D0A">
      <w:pPr>
        <w:numPr>
          <w:ilvl w:val="0"/>
          <w:numId w:val="50"/>
        </w:numPr>
      </w:pPr>
      <w:r w:rsidRPr="00B30D0A">
        <w:rPr>
          <w:b/>
          <w:bCs/>
        </w:rPr>
        <w:t>Step 1:</w:t>
      </w:r>
      <w:r w:rsidRPr="00B30D0A">
        <w:t xml:space="preserve"> System assigns a delivery vehicle and driver based on the delivery address and order details.</w:t>
      </w:r>
    </w:p>
    <w:p w14:paraId="2E851009" w14:textId="77777777" w:rsidR="00B30D0A" w:rsidRPr="00B30D0A" w:rsidRDefault="00B30D0A" w:rsidP="00B30D0A">
      <w:pPr>
        <w:numPr>
          <w:ilvl w:val="0"/>
          <w:numId w:val="50"/>
        </w:numPr>
      </w:pPr>
      <w:r w:rsidRPr="00B30D0A">
        <w:rPr>
          <w:b/>
          <w:bCs/>
        </w:rPr>
        <w:t>Step 2:</w:t>
      </w:r>
      <w:r w:rsidRPr="00B30D0A">
        <w:t xml:space="preserve"> System schedules the delivery and updates the order status to "Out for Delivery".</w:t>
      </w:r>
    </w:p>
    <w:p w14:paraId="41C4F699" w14:textId="77777777" w:rsidR="00B30D0A" w:rsidRPr="00B30D0A" w:rsidRDefault="00B30D0A" w:rsidP="00B30D0A">
      <w:pPr>
        <w:numPr>
          <w:ilvl w:val="0"/>
          <w:numId w:val="50"/>
        </w:numPr>
      </w:pPr>
      <w:r w:rsidRPr="00B30D0A">
        <w:rPr>
          <w:b/>
          <w:bCs/>
        </w:rPr>
        <w:t>Step 3:</w:t>
      </w:r>
      <w:r w:rsidRPr="00B30D0A">
        <w:t xml:space="preserve"> User receives a notification about the delivery status.</w:t>
      </w:r>
    </w:p>
    <w:p w14:paraId="3C351071" w14:textId="77777777" w:rsidR="00B30D0A" w:rsidRPr="00B30D0A" w:rsidRDefault="00B30D0A" w:rsidP="00B30D0A">
      <w:pPr>
        <w:rPr>
          <w:b/>
          <w:bCs/>
        </w:rPr>
      </w:pPr>
      <w:r w:rsidRPr="00B30D0A">
        <w:rPr>
          <w:b/>
          <w:bCs/>
        </w:rPr>
        <w:t>7. Shipment Tracking</w:t>
      </w:r>
    </w:p>
    <w:p w14:paraId="5AC4961E" w14:textId="77777777" w:rsidR="00B30D0A" w:rsidRPr="00B30D0A" w:rsidRDefault="00B30D0A" w:rsidP="00B30D0A">
      <w:pPr>
        <w:numPr>
          <w:ilvl w:val="0"/>
          <w:numId w:val="51"/>
        </w:numPr>
      </w:pPr>
      <w:r w:rsidRPr="00B30D0A">
        <w:rPr>
          <w:b/>
          <w:bCs/>
        </w:rPr>
        <w:t>Step 1:</w:t>
      </w:r>
      <w:r w:rsidRPr="00B30D0A">
        <w:t xml:space="preserve"> User can track the shipment through their account.</w:t>
      </w:r>
    </w:p>
    <w:p w14:paraId="42BFD949" w14:textId="77777777" w:rsidR="00B30D0A" w:rsidRPr="00B30D0A" w:rsidRDefault="00B30D0A" w:rsidP="00B30D0A">
      <w:pPr>
        <w:numPr>
          <w:ilvl w:val="0"/>
          <w:numId w:val="51"/>
        </w:numPr>
      </w:pPr>
      <w:r w:rsidRPr="00B30D0A">
        <w:rPr>
          <w:b/>
          <w:bCs/>
        </w:rPr>
        <w:t>Step 2:</w:t>
      </w:r>
      <w:r w:rsidRPr="00B30D0A">
        <w:t xml:space="preserve"> User views the </w:t>
      </w:r>
      <w:proofErr w:type="gramStart"/>
      <w:r w:rsidRPr="00B30D0A">
        <w:t>current status</w:t>
      </w:r>
      <w:proofErr w:type="gramEnd"/>
      <w:r w:rsidRPr="00B30D0A">
        <w:t xml:space="preserve"> and estimated delivery time.</w:t>
      </w:r>
    </w:p>
    <w:p w14:paraId="54FF9DEF" w14:textId="77777777" w:rsidR="00B30D0A" w:rsidRPr="00B30D0A" w:rsidRDefault="00B30D0A" w:rsidP="00B30D0A">
      <w:pPr>
        <w:numPr>
          <w:ilvl w:val="0"/>
          <w:numId w:val="51"/>
        </w:numPr>
      </w:pPr>
      <w:r w:rsidRPr="00B30D0A">
        <w:rPr>
          <w:b/>
          <w:bCs/>
        </w:rPr>
        <w:t>Step 3:</w:t>
      </w:r>
      <w:r w:rsidRPr="00B30D0A">
        <w:t xml:space="preserve"> System updates shipment status as the delivery progresses (e.g., "In Transit", "Delivered").</w:t>
      </w:r>
    </w:p>
    <w:p w14:paraId="6D5AC08C" w14:textId="77777777" w:rsidR="00B30D0A" w:rsidRPr="00B30D0A" w:rsidRDefault="00B30D0A" w:rsidP="00B30D0A">
      <w:pPr>
        <w:rPr>
          <w:b/>
          <w:bCs/>
        </w:rPr>
      </w:pPr>
      <w:r w:rsidRPr="00B30D0A">
        <w:rPr>
          <w:b/>
          <w:bCs/>
        </w:rPr>
        <w:t>8. Delivery Confirmation</w:t>
      </w:r>
    </w:p>
    <w:p w14:paraId="4D99BC2F" w14:textId="77777777" w:rsidR="00B30D0A" w:rsidRPr="00B30D0A" w:rsidRDefault="00B30D0A" w:rsidP="00B30D0A">
      <w:pPr>
        <w:numPr>
          <w:ilvl w:val="0"/>
          <w:numId w:val="52"/>
        </w:numPr>
      </w:pPr>
      <w:r w:rsidRPr="00B30D0A">
        <w:rPr>
          <w:b/>
          <w:bCs/>
        </w:rPr>
        <w:t>Step 1:</w:t>
      </w:r>
      <w:r w:rsidRPr="00B30D0A">
        <w:t xml:space="preserve"> Driver delivers the order to the specified address.</w:t>
      </w:r>
    </w:p>
    <w:p w14:paraId="1DD544B2" w14:textId="77777777" w:rsidR="00B30D0A" w:rsidRPr="00B30D0A" w:rsidRDefault="00B30D0A" w:rsidP="00B30D0A">
      <w:pPr>
        <w:numPr>
          <w:ilvl w:val="0"/>
          <w:numId w:val="52"/>
        </w:numPr>
      </w:pPr>
      <w:r w:rsidRPr="00B30D0A">
        <w:rPr>
          <w:b/>
          <w:bCs/>
        </w:rPr>
        <w:t>Step 2:</w:t>
      </w:r>
      <w:r w:rsidRPr="00B30D0A">
        <w:t xml:space="preserve"> User receives the delivery and confirms receipt (either via app/website or by signing a delivery receipt).</w:t>
      </w:r>
    </w:p>
    <w:p w14:paraId="19B9308A" w14:textId="77777777" w:rsidR="00B30D0A" w:rsidRPr="00B30D0A" w:rsidRDefault="00B30D0A" w:rsidP="00B30D0A">
      <w:pPr>
        <w:numPr>
          <w:ilvl w:val="0"/>
          <w:numId w:val="52"/>
        </w:numPr>
      </w:pPr>
      <w:r w:rsidRPr="00B30D0A">
        <w:rPr>
          <w:b/>
          <w:bCs/>
        </w:rPr>
        <w:t>Step 3:</w:t>
      </w:r>
      <w:r w:rsidRPr="00B30D0A">
        <w:t xml:space="preserve"> System updates the order status to "Delivered".</w:t>
      </w:r>
    </w:p>
    <w:p w14:paraId="7087E9BC" w14:textId="77777777" w:rsidR="00B30D0A" w:rsidRPr="00B30D0A" w:rsidRDefault="00B30D0A" w:rsidP="00B30D0A">
      <w:pPr>
        <w:rPr>
          <w:b/>
          <w:bCs/>
        </w:rPr>
      </w:pPr>
      <w:r w:rsidRPr="00B30D0A">
        <w:rPr>
          <w:b/>
          <w:bCs/>
        </w:rPr>
        <w:t>9. Review and Feedback</w:t>
      </w:r>
    </w:p>
    <w:p w14:paraId="291EB5B4" w14:textId="77777777" w:rsidR="00B30D0A" w:rsidRPr="00B30D0A" w:rsidRDefault="00B30D0A" w:rsidP="00B30D0A">
      <w:pPr>
        <w:numPr>
          <w:ilvl w:val="0"/>
          <w:numId w:val="53"/>
        </w:numPr>
      </w:pPr>
      <w:r w:rsidRPr="00B30D0A">
        <w:rPr>
          <w:b/>
          <w:bCs/>
        </w:rPr>
        <w:t>Step 1:</w:t>
      </w:r>
      <w:r w:rsidRPr="00B30D0A">
        <w:t xml:space="preserve"> After receiving the order, the user can navigate to their order history.</w:t>
      </w:r>
    </w:p>
    <w:p w14:paraId="1A2D7D28" w14:textId="77777777" w:rsidR="00B30D0A" w:rsidRPr="00B30D0A" w:rsidRDefault="00B30D0A" w:rsidP="00B30D0A">
      <w:pPr>
        <w:numPr>
          <w:ilvl w:val="0"/>
          <w:numId w:val="53"/>
        </w:numPr>
      </w:pPr>
      <w:r w:rsidRPr="00B30D0A">
        <w:rPr>
          <w:b/>
          <w:bCs/>
        </w:rPr>
        <w:t>Step 2:</w:t>
      </w:r>
      <w:r w:rsidRPr="00B30D0A">
        <w:t xml:space="preserve"> User selects an order to provide feedback or a product review.</w:t>
      </w:r>
    </w:p>
    <w:p w14:paraId="5E2714F0" w14:textId="77777777" w:rsidR="00B30D0A" w:rsidRPr="00B30D0A" w:rsidRDefault="00B30D0A" w:rsidP="00B30D0A">
      <w:pPr>
        <w:numPr>
          <w:ilvl w:val="0"/>
          <w:numId w:val="53"/>
        </w:numPr>
      </w:pPr>
      <w:r w:rsidRPr="00B30D0A">
        <w:rPr>
          <w:b/>
          <w:bCs/>
        </w:rPr>
        <w:t>Step 3:</w:t>
      </w:r>
      <w:r w:rsidRPr="00B30D0A">
        <w:t xml:space="preserve"> User rates the product and leaves a comment about their experience.</w:t>
      </w:r>
    </w:p>
    <w:p w14:paraId="1C5B17E0" w14:textId="77777777" w:rsidR="00B30D0A" w:rsidRPr="00B30D0A" w:rsidRDefault="00B30D0A" w:rsidP="00B30D0A">
      <w:pPr>
        <w:numPr>
          <w:ilvl w:val="0"/>
          <w:numId w:val="53"/>
        </w:numPr>
      </w:pPr>
      <w:r w:rsidRPr="00B30D0A">
        <w:rPr>
          <w:b/>
          <w:bCs/>
        </w:rPr>
        <w:t>Step 4:</w:t>
      </w:r>
      <w:r w:rsidRPr="00B30D0A">
        <w:t xml:space="preserve"> System stores the review and associates it with the respective product.</w:t>
      </w:r>
    </w:p>
    <w:p w14:paraId="6DAFBA4C" w14:textId="77777777" w:rsidR="00B30D0A" w:rsidRPr="00B30D0A" w:rsidRDefault="00B30D0A" w:rsidP="00B30D0A">
      <w:pPr>
        <w:rPr>
          <w:b/>
          <w:bCs/>
        </w:rPr>
      </w:pPr>
      <w:r w:rsidRPr="00B30D0A">
        <w:rPr>
          <w:b/>
          <w:bCs/>
        </w:rPr>
        <w:t>10. Analytics and Reporting</w:t>
      </w:r>
    </w:p>
    <w:p w14:paraId="098AF238" w14:textId="77777777" w:rsidR="00B30D0A" w:rsidRPr="00B30D0A" w:rsidRDefault="00B30D0A" w:rsidP="00B30D0A">
      <w:pPr>
        <w:numPr>
          <w:ilvl w:val="0"/>
          <w:numId w:val="54"/>
        </w:numPr>
      </w:pPr>
      <w:r w:rsidRPr="00B30D0A">
        <w:rPr>
          <w:b/>
          <w:bCs/>
        </w:rPr>
        <w:t>Step 1:</w:t>
      </w:r>
      <w:r w:rsidRPr="00B30D0A">
        <w:t xml:space="preserve"> Admin logs into the admin dashboard.</w:t>
      </w:r>
    </w:p>
    <w:p w14:paraId="327B0485" w14:textId="77777777" w:rsidR="00B30D0A" w:rsidRPr="00B30D0A" w:rsidRDefault="00B30D0A" w:rsidP="00B30D0A">
      <w:pPr>
        <w:numPr>
          <w:ilvl w:val="0"/>
          <w:numId w:val="54"/>
        </w:numPr>
      </w:pPr>
      <w:r w:rsidRPr="00B30D0A">
        <w:rPr>
          <w:b/>
          <w:bCs/>
        </w:rPr>
        <w:t>Step 2:</w:t>
      </w:r>
      <w:r w:rsidRPr="00B30D0A">
        <w:t xml:space="preserve"> Admin can view sales reports, user analytics, and product performance metrics.</w:t>
      </w:r>
    </w:p>
    <w:p w14:paraId="3469224E" w14:textId="77777777" w:rsidR="00B30D0A" w:rsidRPr="00B30D0A" w:rsidRDefault="00B30D0A" w:rsidP="00B30D0A">
      <w:pPr>
        <w:numPr>
          <w:ilvl w:val="0"/>
          <w:numId w:val="54"/>
        </w:numPr>
      </w:pPr>
      <w:r w:rsidRPr="00B30D0A">
        <w:rPr>
          <w:b/>
          <w:bCs/>
        </w:rPr>
        <w:t>Step 3:</w:t>
      </w:r>
      <w:r w:rsidRPr="00B30D0A">
        <w:t xml:space="preserve"> Admin can generate customized reports based on date ranges, product categories, etc.</w:t>
      </w:r>
    </w:p>
    <w:p w14:paraId="4055E8D2" w14:textId="77777777" w:rsidR="00B30D0A" w:rsidRPr="00B30D0A" w:rsidRDefault="00B30D0A" w:rsidP="00B30D0A">
      <w:pPr>
        <w:numPr>
          <w:ilvl w:val="0"/>
          <w:numId w:val="54"/>
        </w:numPr>
      </w:pPr>
      <w:r w:rsidRPr="00B30D0A">
        <w:rPr>
          <w:b/>
          <w:bCs/>
        </w:rPr>
        <w:t>Step 4:</w:t>
      </w:r>
      <w:r w:rsidRPr="00B30D0A">
        <w:t xml:space="preserve"> Admin uses insights from reports to make informed decisions about inventory, promotions, and user engagement strategies.</w:t>
      </w:r>
    </w:p>
    <w:p w14:paraId="3AD19C00" w14:textId="77777777" w:rsidR="00B30D0A" w:rsidRPr="00B30D0A" w:rsidRDefault="00B30D0A" w:rsidP="00B30D0A">
      <w:pPr>
        <w:rPr>
          <w:b/>
          <w:bCs/>
        </w:rPr>
      </w:pPr>
      <w:r w:rsidRPr="00B30D0A">
        <w:rPr>
          <w:b/>
          <w:bCs/>
        </w:rPr>
        <w:t>11. Admin Management</w:t>
      </w:r>
    </w:p>
    <w:p w14:paraId="165A926E" w14:textId="77777777" w:rsidR="00B30D0A" w:rsidRPr="00B30D0A" w:rsidRDefault="00B30D0A" w:rsidP="00B30D0A">
      <w:pPr>
        <w:numPr>
          <w:ilvl w:val="0"/>
          <w:numId w:val="55"/>
        </w:numPr>
      </w:pPr>
      <w:r w:rsidRPr="00B30D0A">
        <w:rPr>
          <w:b/>
          <w:bCs/>
        </w:rPr>
        <w:t>Step 1:</w:t>
      </w:r>
      <w:r w:rsidRPr="00B30D0A">
        <w:t xml:space="preserve"> Admin can add, update, or delete products and categories.</w:t>
      </w:r>
    </w:p>
    <w:p w14:paraId="2BB0450D" w14:textId="77777777" w:rsidR="00B30D0A" w:rsidRPr="00B30D0A" w:rsidRDefault="00B30D0A" w:rsidP="00B30D0A">
      <w:pPr>
        <w:numPr>
          <w:ilvl w:val="0"/>
          <w:numId w:val="55"/>
        </w:numPr>
      </w:pPr>
      <w:r w:rsidRPr="00B30D0A">
        <w:rPr>
          <w:b/>
          <w:bCs/>
        </w:rPr>
        <w:t>Step 2:</w:t>
      </w:r>
      <w:r w:rsidRPr="00B30D0A">
        <w:t xml:space="preserve"> Admin can manage user accounts, including suspending or deleting users if necessary.</w:t>
      </w:r>
    </w:p>
    <w:p w14:paraId="2455DB51" w14:textId="77777777" w:rsidR="00B30D0A" w:rsidRPr="00B30D0A" w:rsidRDefault="00B30D0A" w:rsidP="00B30D0A">
      <w:pPr>
        <w:numPr>
          <w:ilvl w:val="0"/>
          <w:numId w:val="55"/>
        </w:numPr>
      </w:pPr>
      <w:r w:rsidRPr="00B30D0A">
        <w:rPr>
          <w:b/>
          <w:bCs/>
        </w:rPr>
        <w:t>Step 3:</w:t>
      </w:r>
      <w:r w:rsidRPr="00B30D0A">
        <w:t xml:space="preserve"> Admin reviews and moderates user feedback and reviews for appropriateness.</w:t>
      </w:r>
    </w:p>
    <w:p w14:paraId="0CCB72DE" w14:textId="77777777" w:rsidR="00B30D0A" w:rsidRPr="00B30D0A" w:rsidRDefault="00B30D0A" w:rsidP="00B30D0A">
      <w:pPr>
        <w:numPr>
          <w:ilvl w:val="0"/>
          <w:numId w:val="55"/>
        </w:numPr>
      </w:pPr>
      <w:r w:rsidRPr="00B30D0A">
        <w:rPr>
          <w:b/>
          <w:bCs/>
        </w:rPr>
        <w:t>Step 4:</w:t>
      </w:r>
      <w:r w:rsidRPr="00B30D0A">
        <w:t xml:space="preserve"> Admin can manage discounts, promotions, and coupons applicable to products.</w:t>
      </w:r>
    </w:p>
    <w:p w14:paraId="74026A37" w14:textId="77777777" w:rsidR="00B30D0A" w:rsidRPr="00B30D0A" w:rsidRDefault="00B30D0A" w:rsidP="00B30D0A">
      <w:pPr>
        <w:rPr>
          <w:b/>
          <w:bCs/>
        </w:rPr>
      </w:pPr>
      <w:r w:rsidRPr="00B30D0A">
        <w:rPr>
          <w:b/>
          <w:bCs/>
        </w:rPr>
        <w:t>Conclusion</w:t>
      </w:r>
    </w:p>
    <w:p w14:paraId="1BB1A955" w14:textId="77777777" w:rsidR="00B30D0A" w:rsidRPr="00B30D0A" w:rsidRDefault="00B30D0A" w:rsidP="00B30D0A">
      <w:r w:rsidRPr="00B30D0A">
        <w:t>This workflow covers the entire process from user registration to order delivery, including the interactions between users and various system modules. It ensures that the user experience is smooth and intuitive while allowing administrators to manage the online grocery store effectively. Each step is designed to facilitate ease of use and maintain operational efficiency.</w:t>
      </w:r>
    </w:p>
    <w:p w14:paraId="6A85A070" w14:textId="2165EA32" w:rsidR="00B8048D" w:rsidRDefault="00B8048D">
      <w:r>
        <w:br w:type="page"/>
      </w:r>
    </w:p>
    <w:p w14:paraId="4BA74F60" w14:textId="77777777" w:rsidR="00B8048D" w:rsidRPr="00B30D0A" w:rsidRDefault="00B8048D" w:rsidP="00B8048D">
      <w:pPr>
        <w:rPr>
          <w:b/>
          <w:bCs/>
          <w:color w:val="FF0000"/>
          <w:sz w:val="48"/>
          <w:szCs w:val="48"/>
        </w:rPr>
      </w:pPr>
      <w:r w:rsidRPr="00B30D0A">
        <w:rPr>
          <w:b/>
          <w:bCs/>
          <w:color w:val="FF0000"/>
          <w:sz w:val="48"/>
          <w:szCs w:val="48"/>
        </w:rPr>
        <w:lastRenderedPageBreak/>
        <w:t>Database structure</w:t>
      </w:r>
    </w:p>
    <w:p w14:paraId="6C9CF3E8" w14:textId="77777777" w:rsidR="00B8048D" w:rsidRPr="00B30D0A" w:rsidRDefault="00B8048D" w:rsidP="00B8048D">
      <w:pPr>
        <w:rPr>
          <w:b/>
          <w:bCs/>
        </w:rPr>
      </w:pPr>
      <w:r w:rsidRPr="00B30D0A">
        <w:rPr>
          <w:b/>
          <w:bCs/>
        </w:rPr>
        <w:t>1. User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2535"/>
        <w:gridCol w:w="3140"/>
        <w:gridCol w:w="3155"/>
      </w:tblGrid>
      <w:tr w:rsidR="00B8048D" w:rsidRPr="00B30D0A" w14:paraId="6D0988A9" w14:textId="77777777" w:rsidTr="001D7A3B">
        <w:trPr>
          <w:tblHeader/>
          <w:tblCellSpacing w:w="15" w:type="dxa"/>
        </w:trPr>
        <w:tc>
          <w:tcPr>
            <w:tcW w:w="0" w:type="auto"/>
            <w:vAlign w:val="center"/>
            <w:hideMark/>
          </w:tcPr>
          <w:p w14:paraId="5C4609E9" w14:textId="77777777" w:rsidR="00B8048D" w:rsidRPr="00B30D0A" w:rsidRDefault="00B8048D" w:rsidP="001D7A3B">
            <w:pPr>
              <w:rPr>
                <w:b/>
                <w:bCs/>
              </w:rPr>
            </w:pPr>
            <w:r w:rsidRPr="00B30D0A">
              <w:rPr>
                <w:b/>
                <w:bCs/>
              </w:rPr>
              <w:t>Column Name</w:t>
            </w:r>
          </w:p>
        </w:tc>
        <w:tc>
          <w:tcPr>
            <w:tcW w:w="0" w:type="auto"/>
            <w:vAlign w:val="center"/>
            <w:hideMark/>
          </w:tcPr>
          <w:p w14:paraId="05F70897" w14:textId="77777777" w:rsidR="00B8048D" w:rsidRPr="00B30D0A" w:rsidRDefault="00B8048D" w:rsidP="001D7A3B">
            <w:pPr>
              <w:rPr>
                <w:b/>
                <w:bCs/>
              </w:rPr>
            </w:pPr>
            <w:r w:rsidRPr="00B30D0A">
              <w:rPr>
                <w:b/>
                <w:bCs/>
              </w:rPr>
              <w:t>Data Type</w:t>
            </w:r>
          </w:p>
        </w:tc>
        <w:tc>
          <w:tcPr>
            <w:tcW w:w="0" w:type="auto"/>
            <w:vAlign w:val="center"/>
            <w:hideMark/>
          </w:tcPr>
          <w:p w14:paraId="71112D45" w14:textId="77777777" w:rsidR="00B8048D" w:rsidRPr="00B30D0A" w:rsidRDefault="00B8048D" w:rsidP="001D7A3B">
            <w:pPr>
              <w:rPr>
                <w:b/>
                <w:bCs/>
              </w:rPr>
            </w:pPr>
            <w:r w:rsidRPr="00B30D0A">
              <w:rPr>
                <w:b/>
                <w:bCs/>
              </w:rPr>
              <w:t>Constraints</w:t>
            </w:r>
          </w:p>
        </w:tc>
        <w:tc>
          <w:tcPr>
            <w:tcW w:w="0" w:type="auto"/>
            <w:vAlign w:val="center"/>
            <w:hideMark/>
          </w:tcPr>
          <w:p w14:paraId="3B02948C" w14:textId="77777777" w:rsidR="00B8048D" w:rsidRPr="00B30D0A" w:rsidRDefault="00B8048D" w:rsidP="001D7A3B">
            <w:pPr>
              <w:rPr>
                <w:b/>
                <w:bCs/>
              </w:rPr>
            </w:pPr>
            <w:r w:rsidRPr="00B30D0A">
              <w:rPr>
                <w:b/>
                <w:bCs/>
              </w:rPr>
              <w:t>Description</w:t>
            </w:r>
          </w:p>
        </w:tc>
      </w:tr>
      <w:tr w:rsidR="00B8048D" w:rsidRPr="00B30D0A" w14:paraId="128FD8D2" w14:textId="77777777" w:rsidTr="001D7A3B">
        <w:trPr>
          <w:tblCellSpacing w:w="15" w:type="dxa"/>
        </w:trPr>
        <w:tc>
          <w:tcPr>
            <w:tcW w:w="0" w:type="auto"/>
            <w:vAlign w:val="center"/>
            <w:hideMark/>
          </w:tcPr>
          <w:p w14:paraId="21CCB861" w14:textId="77777777" w:rsidR="00B8048D" w:rsidRPr="00B30D0A" w:rsidRDefault="00B8048D" w:rsidP="001D7A3B">
            <w:proofErr w:type="spellStart"/>
            <w:r w:rsidRPr="00B30D0A">
              <w:t>UserID</w:t>
            </w:r>
            <w:proofErr w:type="spellEnd"/>
          </w:p>
        </w:tc>
        <w:tc>
          <w:tcPr>
            <w:tcW w:w="0" w:type="auto"/>
            <w:vAlign w:val="center"/>
            <w:hideMark/>
          </w:tcPr>
          <w:p w14:paraId="45CA13D1" w14:textId="77777777" w:rsidR="00B8048D" w:rsidRPr="00B30D0A" w:rsidRDefault="00B8048D" w:rsidP="001D7A3B">
            <w:r w:rsidRPr="00B30D0A">
              <w:t>INT</w:t>
            </w:r>
          </w:p>
        </w:tc>
        <w:tc>
          <w:tcPr>
            <w:tcW w:w="0" w:type="auto"/>
            <w:vAlign w:val="center"/>
            <w:hideMark/>
          </w:tcPr>
          <w:p w14:paraId="746703B4" w14:textId="77777777" w:rsidR="00B8048D" w:rsidRPr="00B30D0A" w:rsidRDefault="00B8048D" w:rsidP="001D7A3B">
            <w:r w:rsidRPr="00B30D0A">
              <w:t>PRIMARY KEY, AUTO_INCREMENT</w:t>
            </w:r>
          </w:p>
        </w:tc>
        <w:tc>
          <w:tcPr>
            <w:tcW w:w="0" w:type="auto"/>
            <w:vAlign w:val="center"/>
            <w:hideMark/>
          </w:tcPr>
          <w:p w14:paraId="2F05F4DF" w14:textId="77777777" w:rsidR="00B8048D" w:rsidRPr="00B30D0A" w:rsidRDefault="00B8048D" w:rsidP="001D7A3B">
            <w:r w:rsidRPr="00B30D0A">
              <w:t>Unique ID for each user</w:t>
            </w:r>
          </w:p>
        </w:tc>
      </w:tr>
      <w:tr w:rsidR="00B8048D" w:rsidRPr="00B30D0A" w14:paraId="544C7097" w14:textId="77777777" w:rsidTr="001D7A3B">
        <w:trPr>
          <w:tblCellSpacing w:w="15" w:type="dxa"/>
        </w:trPr>
        <w:tc>
          <w:tcPr>
            <w:tcW w:w="0" w:type="auto"/>
            <w:vAlign w:val="center"/>
            <w:hideMark/>
          </w:tcPr>
          <w:p w14:paraId="337DA08B" w14:textId="77777777" w:rsidR="00B8048D" w:rsidRPr="00B30D0A" w:rsidRDefault="00B8048D" w:rsidP="001D7A3B">
            <w:r w:rsidRPr="00B30D0A">
              <w:t>Name</w:t>
            </w:r>
          </w:p>
        </w:tc>
        <w:tc>
          <w:tcPr>
            <w:tcW w:w="0" w:type="auto"/>
            <w:vAlign w:val="center"/>
            <w:hideMark/>
          </w:tcPr>
          <w:p w14:paraId="7584CD6F" w14:textId="77777777" w:rsidR="00B8048D" w:rsidRPr="00B30D0A" w:rsidRDefault="00B8048D" w:rsidP="001D7A3B">
            <w:proofErr w:type="gramStart"/>
            <w:r w:rsidRPr="00B30D0A">
              <w:t>VARCHAR(</w:t>
            </w:r>
            <w:proofErr w:type="gramEnd"/>
            <w:r w:rsidRPr="00B30D0A">
              <w:t>100)</w:t>
            </w:r>
          </w:p>
        </w:tc>
        <w:tc>
          <w:tcPr>
            <w:tcW w:w="0" w:type="auto"/>
            <w:vAlign w:val="center"/>
            <w:hideMark/>
          </w:tcPr>
          <w:p w14:paraId="02CA0C78" w14:textId="77777777" w:rsidR="00B8048D" w:rsidRPr="00B30D0A" w:rsidRDefault="00B8048D" w:rsidP="001D7A3B">
            <w:r w:rsidRPr="00B30D0A">
              <w:t>NOT NULL</w:t>
            </w:r>
          </w:p>
        </w:tc>
        <w:tc>
          <w:tcPr>
            <w:tcW w:w="0" w:type="auto"/>
            <w:vAlign w:val="center"/>
            <w:hideMark/>
          </w:tcPr>
          <w:p w14:paraId="1C4D15DD" w14:textId="77777777" w:rsidR="00B8048D" w:rsidRPr="00B30D0A" w:rsidRDefault="00B8048D" w:rsidP="001D7A3B">
            <w:r w:rsidRPr="00B30D0A">
              <w:t>User's full name</w:t>
            </w:r>
          </w:p>
        </w:tc>
      </w:tr>
      <w:tr w:rsidR="00B8048D" w:rsidRPr="00B30D0A" w14:paraId="4F401987" w14:textId="77777777" w:rsidTr="001D7A3B">
        <w:trPr>
          <w:tblCellSpacing w:w="15" w:type="dxa"/>
        </w:trPr>
        <w:tc>
          <w:tcPr>
            <w:tcW w:w="0" w:type="auto"/>
            <w:vAlign w:val="center"/>
            <w:hideMark/>
          </w:tcPr>
          <w:p w14:paraId="13882F45" w14:textId="77777777" w:rsidR="00B8048D" w:rsidRPr="00B30D0A" w:rsidRDefault="00B8048D" w:rsidP="001D7A3B">
            <w:r w:rsidRPr="00B30D0A">
              <w:t>Email</w:t>
            </w:r>
          </w:p>
        </w:tc>
        <w:tc>
          <w:tcPr>
            <w:tcW w:w="0" w:type="auto"/>
            <w:vAlign w:val="center"/>
            <w:hideMark/>
          </w:tcPr>
          <w:p w14:paraId="6A8A1872" w14:textId="77777777" w:rsidR="00B8048D" w:rsidRPr="00B30D0A" w:rsidRDefault="00B8048D" w:rsidP="001D7A3B">
            <w:proofErr w:type="gramStart"/>
            <w:r w:rsidRPr="00B30D0A">
              <w:t>VARCHAR(</w:t>
            </w:r>
            <w:proofErr w:type="gramEnd"/>
            <w:r w:rsidRPr="00B30D0A">
              <w:t>100)</w:t>
            </w:r>
          </w:p>
        </w:tc>
        <w:tc>
          <w:tcPr>
            <w:tcW w:w="0" w:type="auto"/>
            <w:vAlign w:val="center"/>
            <w:hideMark/>
          </w:tcPr>
          <w:p w14:paraId="4ED8B7F6" w14:textId="77777777" w:rsidR="00B8048D" w:rsidRPr="00B30D0A" w:rsidRDefault="00B8048D" w:rsidP="001D7A3B">
            <w:r w:rsidRPr="00B30D0A">
              <w:t>NOT NULL, UNIQUE</w:t>
            </w:r>
          </w:p>
        </w:tc>
        <w:tc>
          <w:tcPr>
            <w:tcW w:w="0" w:type="auto"/>
            <w:vAlign w:val="center"/>
            <w:hideMark/>
          </w:tcPr>
          <w:p w14:paraId="6B163D71" w14:textId="77777777" w:rsidR="00B8048D" w:rsidRPr="00B30D0A" w:rsidRDefault="00B8048D" w:rsidP="001D7A3B">
            <w:r w:rsidRPr="00B30D0A">
              <w:t>User's email (unique identifier)</w:t>
            </w:r>
          </w:p>
        </w:tc>
      </w:tr>
      <w:tr w:rsidR="00B8048D" w:rsidRPr="00B30D0A" w14:paraId="197A9698" w14:textId="77777777" w:rsidTr="001D7A3B">
        <w:trPr>
          <w:tblCellSpacing w:w="15" w:type="dxa"/>
        </w:trPr>
        <w:tc>
          <w:tcPr>
            <w:tcW w:w="0" w:type="auto"/>
            <w:vAlign w:val="center"/>
            <w:hideMark/>
          </w:tcPr>
          <w:p w14:paraId="69202516" w14:textId="77777777" w:rsidR="00B8048D" w:rsidRPr="00B30D0A" w:rsidRDefault="00B8048D" w:rsidP="001D7A3B">
            <w:r w:rsidRPr="00B30D0A">
              <w:t>Password</w:t>
            </w:r>
          </w:p>
        </w:tc>
        <w:tc>
          <w:tcPr>
            <w:tcW w:w="0" w:type="auto"/>
            <w:vAlign w:val="center"/>
            <w:hideMark/>
          </w:tcPr>
          <w:p w14:paraId="113B9D0E" w14:textId="77777777" w:rsidR="00B8048D" w:rsidRPr="00B30D0A" w:rsidRDefault="00B8048D" w:rsidP="001D7A3B">
            <w:proofErr w:type="gramStart"/>
            <w:r w:rsidRPr="00B30D0A">
              <w:t>VARCHAR(</w:t>
            </w:r>
            <w:proofErr w:type="gramEnd"/>
            <w:r w:rsidRPr="00B30D0A">
              <w:t>255)</w:t>
            </w:r>
          </w:p>
        </w:tc>
        <w:tc>
          <w:tcPr>
            <w:tcW w:w="0" w:type="auto"/>
            <w:vAlign w:val="center"/>
            <w:hideMark/>
          </w:tcPr>
          <w:p w14:paraId="3704D051" w14:textId="77777777" w:rsidR="00B8048D" w:rsidRPr="00B30D0A" w:rsidRDefault="00B8048D" w:rsidP="001D7A3B">
            <w:r w:rsidRPr="00B30D0A">
              <w:t>NOT NULL</w:t>
            </w:r>
          </w:p>
        </w:tc>
        <w:tc>
          <w:tcPr>
            <w:tcW w:w="0" w:type="auto"/>
            <w:vAlign w:val="center"/>
            <w:hideMark/>
          </w:tcPr>
          <w:p w14:paraId="4EB89009" w14:textId="77777777" w:rsidR="00B8048D" w:rsidRPr="00B30D0A" w:rsidRDefault="00B8048D" w:rsidP="001D7A3B">
            <w:r w:rsidRPr="00B30D0A">
              <w:t>User's password</w:t>
            </w:r>
          </w:p>
        </w:tc>
      </w:tr>
      <w:tr w:rsidR="00B8048D" w:rsidRPr="00B30D0A" w14:paraId="2CF3D99A" w14:textId="77777777" w:rsidTr="001D7A3B">
        <w:trPr>
          <w:tblCellSpacing w:w="15" w:type="dxa"/>
        </w:trPr>
        <w:tc>
          <w:tcPr>
            <w:tcW w:w="0" w:type="auto"/>
            <w:vAlign w:val="center"/>
            <w:hideMark/>
          </w:tcPr>
          <w:p w14:paraId="0EEFF939" w14:textId="77777777" w:rsidR="00B8048D" w:rsidRPr="00B30D0A" w:rsidRDefault="00B8048D" w:rsidP="001D7A3B">
            <w:r w:rsidRPr="00B30D0A">
              <w:t>Phone</w:t>
            </w:r>
          </w:p>
        </w:tc>
        <w:tc>
          <w:tcPr>
            <w:tcW w:w="0" w:type="auto"/>
            <w:vAlign w:val="center"/>
            <w:hideMark/>
          </w:tcPr>
          <w:p w14:paraId="2738B56F" w14:textId="77777777" w:rsidR="00B8048D" w:rsidRPr="00B30D0A" w:rsidRDefault="00B8048D" w:rsidP="001D7A3B">
            <w:proofErr w:type="gramStart"/>
            <w:r w:rsidRPr="00B30D0A">
              <w:t>VARCHAR(</w:t>
            </w:r>
            <w:proofErr w:type="gramEnd"/>
            <w:r w:rsidRPr="00B30D0A">
              <w:t>15)</w:t>
            </w:r>
          </w:p>
        </w:tc>
        <w:tc>
          <w:tcPr>
            <w:tcW w:w="0" w:type="auto"/>
            <w:vAlign w:val="center"/>
            <w:hideMark/>
          </w:tcPr>
          <w:p w14:paraId="45951FDE" w14:textId="77777777" w:rsidR="00B8048D" w:rsidRPr="00B30D0A" w:rsidRDefault="00B8048D" w:rsidP="001D7A3B">
            <w:r w:rsidRPr="00B30D0A">
              <w:t>NULL</w:t>
            </w:r>
          </w:p>
        </w:tc>
        <w:tc>
          <w:tcPr>
            <w:tcW w:w="0" w:type="auto"/>
            <w:vAlign w:val="center"/>
            <w:hideMark/>
          </w:tcPr>
          <w:p w14:paraId="04F45880" w14:textId="77777777" w:rsidR="00B8048D" w:rsidRPr="00B30D0A" w:rsidRDefault="00B8048D" w:rsidP="001D7A3B">
            <w:r w:rsidRPr="00B30D0A">
              <w:t>User's phone number</w:t>
            </w:r>
          </w:p>
        </w:tc>
      </w:tr>
      <w:tr w:rsidR="00B8048D" w:rsidRPr="00B30D0A" w14:paraId="471D0AEB" w14:textId="77777777" w:rsidTr="001D7A3B">
        <w:trPr>
          <w:tblCellSpacing w:w="15" w:type="dxa"/>
        </w:trPr>
        <w:tc>
          <w:tcPr>
            <w:tcW w:w="0" w:type="auto"/>
            <w:vAlign w:val="center"/>
            <w:hideMark/>
          </w:tcPr>
          <w:p w14:paraId="21EFBE24" w14:textId="77777777" w:rsidR="00B8048D" w:rsidRPr="00B30D0A" w:rsidRDefault="00B8048D" w:rsidP="001D7A3B">
            <w:r w:rsidRPr="00B30D0A">
              <w:t>Role</w:t>
            </w:r>
          </w:p>
        </w:tc>
        <w:tc>
          <w:tcPr>
            <w:tcW w:w="0" w:type="auto"/>
            <w:vAlign w:val="center"/>
            <w:hideMark/>
          </w:tcPr>
          <w:p w14:paraId="055E32B7" w14:textId="77777777" w:rsidR="00B8048D" w:rsidRPr="00B30D0A" w:rsidRDefault="00B8048D" w:rsidP="001D7A3B">
            <w:proofErr w:type="gramStart"/>
            <w:r w:rsidRPr="00B30D0A">
              <w:t>ENUM(</w:t>
            </w:r>
            <w:proofErr w:type="gramEnd"/>
            <w:r w:rsidRPr="00B30D0A">
              <w:t>'Customer', 'Admin')</w:t>
            </w:r>
          </w:p>
        </w:tc>
        <w:tc>
          <w:tcPr>
            <w:tcW w:w="0" w:type="auto"/>
            <w:vAlign w:val="center"/>
            <w:hideMark/>
          </w:tcPr>
          <w:p w14:paraId="09CC3C79" w14:textId="77777777" w:rsidR="00B8048D" w:rsidRPr="00B30D0A" w:rsidRDefault="00B8048D" w:rsidP="001D7A3B">
            <w:r w:rsidRPr="00B30D0A">
              <w:t>DEFAULT 'Customer'</w:t>
            </w:r>
          </w:p>
        </w:tc>
        <w:tc>
          <w:tcPr>
            <w:tcW w:w="0" w:type="auto"/>
            <w:vAlign w:val="center"/>
            <w:hideMark/>
          </w:tcPr>
          <w:p w14:paraId="7B38A4F3" w14:textId="77777777" w:rsidR="00B8048D" w:rsidRPr="00B30D0A" w:rsidRDefault="00B8048D" w:rsidP="001D7A3B">
            <w:r w:rsidRPr="00B30D0A">
              <w:t>Role of the user (customer/admin)</w:t>
            </w:r>
          </w:p>
        </w:tc>
      </w:tr>
      <w:tr w:rsidR="00B8048D" w:rsidRPr="00B30D0A" w14:paraId="29A01ADE" w14:textId="77777777" w:rsidTr="001D7A3B">
        <w:trPr>
          <w:tblCellSpacing w:w="15" w:type="dxa"/>
        </w:trPr>
        <w:tc>
          <w:tcPr>
            <w:tcW w:w="0" w:type="auto"/>
            <w:vAlign w:val="center"/>
            <w:hideMark/>
          </w:tcPr>
          <w:p w14:paraId="4038B0F6" w14:textId="77777777" w:rsidR="00B8048D" w:rsidRPr="00B30D0A" w:rsidRDefault="00B8048D" w:rsidP="001D7A3B">
            <w:proofErr w:type="spellStart"/>
            <w:r w:rsidRPr="00B30D0A">
              <w:t>RegistrationDate</w:t>
            </w:r>
            <w:proofErr w:type="spellEnd"/>
          </w:p>
        </w:tc>
        <w:tc>
          <w:tcPr>
            <w:tcW w:w="0" w:type="auto"/>
            <w:vAlign w:val="center"/>
            <w:hideMark/>
          </w:tcPr>
          <w:p w14:paraId="59E9B42B" w14:textId="77777777" w:rsidR="00B8048D" w:rsidRPr="00B30D0A" w:rsidRDefault="00B8048D" w:rsidP="001D7A3B">
            <w:r w:rsidRPr="00B30D0A">
              <w:t>DATETIME</w:t>
            </w:r>
          </w:p>
        </w:tc>
        <w:tc>
          <w:tcPr>
            <w:tcW w:w="0" w:type="auto"/>
            <w:vAlign w:val="center"/>
            <w:hideMark/>
          </w:tcPr>
          <w:p w14:paraId="75B1B78D" w14:textId="77777777" w:rsidR="00B8048D" w:rsidRPr="00B30D0A" w:rsidRDefault="00B8048D" w:rsidP="001D7A3B">
            <w:r w:rsidRPr="00B30D0A">
              <w:t>DEFAULT CURRENT_TIMESTAMP</w:t>
            </w:r>
          </w:p>
        </w:tc>
        <w:tc>
          <w:tcPr>
            <w:tcW w:w="0" w:type="auto"/>
            <w:vAlign w:val="center"/>
            <w:hideMark/>
          </w:tcPr>
          <w:p w14:paraId="3DDB8593" w14:textId="77777777" w:rsidR="00B8048D" w:rsidRPr="00B30D0A" w:rsidRDefault="00B8048D" w:rsidP="001D7A3B">
            <w:r w:rsidRPr="00B30D0A">
              <w:t>User registration timestamp</w:t>
            </w:r>
          </w:p>
        </w:tc>
      </w:tr>
    </w:tbl>
    <w:p w14:paraId="7E336E8B" w14:textId="77777777" w:rsidR="00B8048D" w:rsidRPr="00B30D0A" w:rsidRDefault="00B8048D" w:rsidP="00B8048D">
      <w:r>
        <w:pict w14:anchorId="02677420">
          <v:rect id="_x0000_i1058" style="width:0;height:1.5pt" o:hralign="center" o:hrstd="t" o:hr="t" fillcolor="#a0a0a0" stroked="f"/>
        </w:pict>
      </w:r>
    </w:p>
    <w:p w14:paraId="1624B7AB" w14:textId="77777777" w:rsidR="00B8048D" w:rsidRPr="00B30D0A" w:rsidRDefault="00B8048D" w:rsidP="00B8048D">
      <w:pPr>
        <w:rPr>
          <w:b/>
          <w:bCs/>
        </w:rPr>
      </w:pPr>
      <w:r w:rsidRPr="00B30D0A">
        <w:rPr>
          <w:b/>
          <w:bCs/>
        </w:rPr>
        <w:t>2. Product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1538"/>
        <w:gridCol w:w="4471"/>
        <w:gridCol w:w="2977"/>
      </w:tblGrid>
      <w:tr w:rsidR="00B8048D" w:rsidRPr="00B30D0A" w14:paraId="4C1B85DA" w14:textId="77777777" w:rsidTr="001D7A3B">
        <w:trPr>
          <w:tblHeader/>
          <w:tblCellSpacing w:w="15" w:type="dxa"/>
        </w:trPr>
        <w:tc>
          <w:tcPr>
            <w:tcW w:w="0" w:type="auto"/>
            <w:vAlign w:val="center"/>
            <w:hideMark/>
          </w:tcPr>
          <w:p w14:paraId="19A6E7A0" w14:textId="77777777" w:rsidR="00B8048D" w:rsidRPr="00B30D0A" w:rsidRDefault="00B8048D" w:rsidP="001D7A3B">
            <w:pPr>
              <w:rPr>
                <w:b/>
                <w:bCs/>
              </w:rPr>
            </w:pPr>
            <w:r w:rsidRPr="00B30D0A">
              <w:rPr>
                <w:b/>
                <w:bCs/>
              </w:rPr>
              <w:t>Column Name</w:t>
            </w:r>
          </w:p>
        </w:tc>
        <w:tc>
          <w:tcPr>
            <w:tcW w:w="0" w:type="auto"/>
            <w:vAlign w:val="center"/>
            <w:hideMark/>
          </w:tcPr>
          <w:p w14:paraId="3310AA0F" w14:textId="77777777" w:rsidR="00B8048D" w:rsidRPr="00B30D0A" w:rsidRDefault="00B8048D" w:rsidP="001D7A3B">
            <w:pPr>
              <w:rPr>
                <w:b/>
                <w:bCs/>
              </w:rPr>
            </w:pPr>
            <w:r w:rsidRPr="00B30D0A">
              <w:rPr>
                <w:b/>
                <w:bCs/>
              </w:rPr>
              <w:t>Data Type</w:t>
            </w:r>
          </w:p>
        </w:tc>
        <w:tc>
          <w:tcPr>
            <w:tcW w:w="0" w:type="auto"/>
            <w:vAlign w:val="center"/>
            <w:hideMark/>
          </w:tcPr>
          <w:p w14:paraId="2158DF7D" w14:textId="77777777" w:rsidR="00B8048D" w:rsidRPr="00B30D0A" w:rsidRDefault="00B8048D" w:rsidP="001D7A3B">
            <w:pPr>
              <w:rPr>
                <w:b/>
                <w:bCs/>
              </w:rPr>
            </w:pPr>
            <w:r w:rsidRPr="00B30D0A">
              <w:rPr>
                <w:b/>
                <w:bCs/>
              </w:rPr>
              <w:t>Constraints</w:t>
            </w:r>
          </w:p>
        </w:tc>
        <w:tc>
          <w:tcPr>
            <w:tcW w:w="0" w:type="auto"/>
            <w:vAlign w:val="center"/>
            <w:hideMark/>
          </w:tcPr>
          <w:p w14:paraId="6982704F" w14:textId="77777777" w:rsidR="00B8048D" w:rsidRPr="00B30D0A" w:rsidRDefault="00B8048D" w:rsidP="001D7A3B">
            <w:pPr>
              <w:rPr>
                <w:b/>
                <w:bCs/>
              </w:rPr>
            </w:pPr>
            <w:r w:rsidRPr="00B30D0A">
              <w:rPr>
                <w:b/>
                <w:bCs/>
              </w:rPr>
              <w:t>Description</w:t>
            </w:r>
          </w:p>
        </w:tc>
      </w:tr>
      <w:tr w:rsidR="00B8048D" w:rsidRPr="00B30D0A" w14:paraId="6C53D42B" w14:textId="77777777" w:rsidTr="001D7A3B">
        <w:trPr>
          <w:tblCellSpacing w:w="15" w:type="dxa"/>
        </w:trPr>
        <w:tc>
          <w:tcPr>
            <w:tcW w:w="0" w:type="auto"/>
            <w:vAlign w:val="center"/>
            <w:hideMark/>
          </w:tcPr>
          <w:p w14:paraId="56EADF66" w14:textId="77777777" w:rsidR="00B8048D" w:rsidRPr="00B30D0A" w:rsidRDefault="00B8048D" w:rsidP="001D7A3B">
            <w:proofErr w:type="spellStart"/>
            <w:r w:rsidRPr="00B30D0A">
              <w:t>ProductID</w:t>
            </w:r>
            <w:proofErr w:type="spellEnd"/>
          </w:p>
        </w:tc>
        <w:tc>
          <w:tcPr>
            <w:tcW w:w="0" w:type="auto"/>
            <w:vAlign w:val="center"/>
            <w:hideMark/>
          </w:tcPr>
          <w:p w14:paraId="0B8938C7" w14:textId="77777777" w:rsidR="00B8048D" w:rsidRPr="00B30D0A" w:rsidRDefault="00B8048D" w:rsidP="001D7A3B">
            <w:r w:rsidRPr="00B30D0A">
              <w:t>INT</w:t>
            </w:r>
          </w:p>
        </w:tc>
        <w:tc>
          <w:tcPr>
            <w:tcW w:w="0" w:type="auto"/>
            <w:vAlign w:val="center"/>
            <w:hideMark/>
          </w:tcPr>
          <w:p w14:paraId="2A53F346" w14:textId="77777777" w:rsidR="00B8048D" w:rsidRPr="00B30D0A" w:rsidRDefault="00B8048D" w:rsidP="001D7A3B">
            <w:r w:rsidRPr="00B30D0A">
              <w:t>PRIMARY KEY, AUTO_INCREMENT</w:t>
            </w:r>
          </w:p>
        </w:tc>
        <w:tc>
          <w:tcPr>
            <w:tcW w:w="0" w:type="auto"/>
            <w:vAlign w:val="center"/>
            <w:hideMark/>
          </w:tcPr>
          <w:p w14:paraId="71A89B1E" w14:textId="77777777" w:rsidR="00B8048D" w:rsidRPr="00B30D0A" w:rsidRDefault="00B8048D" w:rsidP="001D7A3B">
            <w:r w:rsidRPr="00B30D0A">
              <w:t>Unique ID for each product</w:t>
            </w:r>
          </w:p>
        </w:tc>
      </w:tr>
      <w:tr w:rsidR="00B8048D" w:rsidRPr="00B30D0A" w14:paraId="4DA61671" w14:textId="77777777" w:rsidTr="001D7A3B">
        <w:trPr>
          <w:tblCellSpacing w:w="15" w:type="dxa"/>
        </w:trPr>
        <w:tc>
          <w:tcPr>
            <w:tcW w:w="0" w:type="auto"/>
            <w:vAlign w:val="center"/>
            <w:hideMark/>
          </w:tcPr>
          <w:p w14:paraId="66FF62A4" w14:textId="77777777" w:rsidR="00B8048D" w:rsidRPr="00B30D0A" w:rsidRDefault="00B8048D" w:rsidP="001D7A3B">
            <w:r w:rsidRPr="00B30D0A">
              <w:t>Name</w:t>
            </w:r>
          </w:p>
        </w:tc>
        <w:tc>
          <w:tcPr>
            <w:tcW w:w="0" w:type="auto"/>
            <w:vAlign w:val="center"/>
            <w:hideMark/>
          </w:tcPr>
          <w:p w14:paraId="6E781281" w14:textId="77777777" w:rsidR="00B8048D" w:rsidRPr="00B30D0A" w:rsidRDefault="00B8048D" w:rsidP="001D7A3B">
            <w:proofErr w:type="gramStart"/>
            <w:r w:rsidRPr="00B30D0A">
              <w:t>VARCHAR(</w:t>
            </w:r>
            <w:proofErr w:type="gramEnd"/>
            <w:r w:rsidRPr="00B30D0A">
              <w:t>100)</w:t>
            </w:r>
          </w:p>
        </w:tc>
        <w:tc>
          <w:tcPr>
            <w:tcW w:w="0" w:type="auto"/>
            <w:vAlign w:val="center"/>
            <w:hideMark/>
          </w:tcPr>
          <w:p w14:paraId="0F6AD268" w14:textId="77777777" w:rsidR="00B8048D" w:rsidRPr="00B30D0A" w:rsidRDefault="00B8048D" w:rsidP="001D7A3B">
            <w:r w:rsidRPr="00B30D0A">
              <w:t>NOT NULL</w:t>
            </w:r>
          </w:p>
        </w:tc>
        <w:tc>
          <w:tcPr>
            <w:tcW w:w="0" w:type="auto"/>
            <w:vAlign w:val="center"/>
            <w:hideMark/>
          </w:tcPr>
          <w:p w14:paraId="101696DB" w14:textId="77777777" w:rsidR="00B8048D" w:rsidRPr="00B30D0A" w:rsidRDefault="00B8048D" w:rsidP="001D7A3B">
            <w:r w:rsidRPr="00B30D0A">
              <w:t>Product name</w:t>
            </w:r>
          </w:p>
        </w:tc>
      </w:tr>
      <w:tr w:rsidR="00B8048D" w:rsidRPr="00B30D0A" w14:paraId="42DB111B" w14:textId="77777777" w:rsidTr="001D7A3B">
        <w:trPr>
          <w:tblCellSpacing w:w="15" w:type="dxa"/>
        </w:trPr>
        <w:tc>
          <w:tcPr>
            <w:tcW w:w="0" w:type="auto"/>
            <w:vAlign w:val="center"/>
            <w:hideMark/>
          </w:tcPr>
          <w:p w14:paraId="77B7C071" w14:textId="77777777" w:rsidR="00B8048D" w:rsidRPr="00B30D0A" w:rsidRDefault="00B8048D" w:rsidP="001D7A3B">
            <w:r w:rsidRPr="00B30D0A">
              <w:t>Description</w:t>
            </w:r>
          </w:p>
        </w:tc>
        <w:tc>
          <w:tcPr>
            <w:tcW w:w="0" w:type="auto"/>
            <w:vAlign w:val="center"/>
            <w:hideMark/>
          </w:tcPr>
          <w:p w14:paraId="5F5EB59F" w14:textId="77777777" w:rsidR="00B8048D" w:rsidRPr="00B30D0A" w:rsidRDefault="00B8048D" w:rsidP="001D7A3B">
            <w:r w:rsidRPr="00B30D0A">
              <w:t>TEXT</w:t>
            </w:r>
          </w:p>
        </w:tc>
        <w:tc>
          <w:tcPr>
            <w:tcW w:w="0" w:type="auto"/>
            <w:vAlign w:val="center"/>
            <w:hideMark/>
          </w:tcPr>
          <w:p w14:paraId="4F6A774B" w14:textId="77777777" w:rsidR="00B8048D" w:rsidRPr="00B30D0A" w:rsidRDefault="00B8048D" w:rsidP="001D7A3B">
            <w:r w:rsidRPr="00B30D0A">
              <w:t>NULL</w:t>
            </w:r>
          </w:p>
        </w:tc>
        <w:tc>
          <w:tcPr>
            <w:tcW w:w="0" w:type="auto"/>
            <w:vAlign w:val="center"/>
            <w:hideMark/>
          </w:tcPr>
          <w:p w14:paraId="426F4C9E" w14:textId="77777777" w:rsidR="00B8048D" w:rsidRPr="00B30D0A" w:rsidRDefault="00B8048D" w:rsidP="001D7A3B">
            <w:r w:rsidRPr="00B30D0A">
              <w:t>Detailed product description</w:t>
            </w:r>
          </w:p>
        </w:tc>
      </w:tr>
      <w:tr w:rsidR="00B8048D" w:rsidRPr="00B30D0A" w14:paraId="2FE7211F" w14:textId="77777777" w:rsidTr="001D7A3B">
        <w:trPr>
          <w:tblCellSpacing w:w="15" w:type="dxa"/>
        </w:trPr>
        <w:tc>
          <w:tcPr>
            <w:tcW w:w="0" w:type="auto"/>
            <w:vAlign w:val="center"/>
            <w:hideMark/>
          </w:tcPr>
          <w:p w14:paraId="692C0C20" w14:textId="77777777" w:rsidR="00B8048D" w:rsidRPr="00B30D0A" w:rsidRDefault="00B8048D" w:rsidP="001D7A3B">
            <w:r w:rsidRPr="00B30D0A">
              <w:t>Price</w:t>
            </w:r>
          </w:p>
        </w:tc>
        <w:tc>
          <w:tcPr>
            <w:tcW w:w="0" w:type="auto"/>
            <w:vAlign w:val="center"/>
            <w:hideMark/>
          </w:tcPr>
          <w:p w14:paraId="59DA273A" w14:textId="77777777" w:rsidR="00B8048D" w:rsidRPr="00B30D0A" w:rsidRDefault="00B8048D" w:rsidP="001D7A3B">
            <w:proofErr w:type="gramStart"/>
            <w:r w:rsidRPr="00B30D0A">
              <w:t>DECIMAL(</w:t>
            </w:r>
            <w:proofErr w:type="gramEnd"/>
            <w:r w:rsidRPr="00B30D0A">
              <w:t>10, 2)</w:t>
            </w:r>
          </w:p>
        </w:tc>
        <w:tc>
          <w:tcPr>
            <w:tcW w:w="0" w:type="auto"/>
            <w:vAlign w:val="center"/>
            <w:hideMark/>
          </w:tcPr>
          <w:p w14:paraId="211FC2B9" w14:textId="77777777" w:rsidR="00B8048D" w:rsidRPr="00B30D0A" w:rsidRDefault="00B8048D" w:rsidP="001D7A3B">
            <w:r w:rsidRPr="00B30D0A">
              <w:t>NOT NULL</w:t>
            </w:r>
          </w:p>
        </w:tc>
        <w:tc>
          <w:tcPr>
            <w:tcW w:w="0" w:type="auto"/>
            <w:vAlign w:val="center"/>
            <w:hideMark/>
          </w:tcPr>
          <w:p w14:paraId="5A7E0733" w14:textId="77777777" w:rsidR="00B8048D" w:rsidRPr="00B30D0A" w:rsidRDefault="00B8048D" w:rsidP="001D7A3B">
            <w:r w:rsidRPr="00B30D0A">
              <w:t>Product price</w:t>
            </w:r>
          </w:p>
        </w:tc>
      </w:tr>
      <w:tr w:rsidR="00B8048D" w:rsidRPr="00B30D0A" w14:paraId="43A5825F" w14:textId="77777777" w:rsidTr="001D7A3B">
        <w:trPr>
          <w:tblCellSpacing w:w="15" w:type="dxa"/>
        </w:trPr>
        <w:tc>
          <w:tcPr>
            <w:tcW w:w="0" w:type="auto"/>
            <w:vAlign w:val="center"/>
            <w:hideMark/>
          </w:tcPr>
          <w:p w14:paraId="50EE63D3" w14:textId="77777777" w:rsidR="00B8048D" w:rsidRPr="00B30D0A" w:rsidRDefault="00B8048D" w:rsidP="001D7A3B">
            <w:proofErr w:type="spellStart"/>
            <w:r w:rsidRPr="00B30D0A">
              <w:t>StockQuantity</w:t>
            </w:r>
            <w:proofErr w:type="spellEnd"/>
          </w:p>
        </w:tc>
        <w:tc>
          <w:tcPr>
            <w:tcW w:w="0" w:type="auto"/>
            <w:vAlign w:val="center"/>
            <w:hideMark/>
          </w:tcPr>
          <w:p w14:paraId="64786D04" w14:textId="77777777" w:rsidR="00B8048D" w:rsidRPr="00B30D0A" w:rsidRDefault="00B8048D" w:rsidP="001D7A3B">
            <w:r w:rsidRPr="00B30D0A">
              <w:t>INT</w:t>
            </w:r>
          </w:p>
        </w:tc>
        <w:tc>
          <w:tcPr>
            <w:tcW w:w="0" w:type="auto"/>
            <w:vAlign w:val="center"/>
            <w:hideMark/>
          </w:tcPr>
          <w:p w14:paraId="7AFB2AB6" w14:textId="77777777" w:rsidR="00B8048D" w:rsidRPr="00B30D0A" w:rsidRDefault="00B8048D" w:rsidP="001D7A3B">
            <w:r w:rsidRPr="00B30D0A">
              <w:t>NOT NULL</w:t>
            </w:r>
          </w:p>
        </w:tc>
        <w:tc>
          <w:tcPr>
            <w:tcW w:w="0" w:type="auto"/>
            <w:vAlign w:val="center"/>
            <w:hideMark/>
          </w:tcPr>
          <w:p w14:paraId="10A2766A" w14:textId="77777777" w:rsidR="00B8048D" w:rsidRPr="00B30D0A" w:rsidRDefault="00B8048D" w:rsidP="001D7A3B">
            <w:r w:rsidRPr="00B30D0A">
              <w:t>Current stock level of the product</w:t>
            </w:r>
          </w:p>
        </w:tc>
      </w:tr>
      <w:tr w:rsidR="00B8048D" w:rsidRPr="00B30D0A" w14:paraId="1CAF9357" w14:textId="77777777" w:rsidTr="001D7A3B">
        <w:trPr>
          <w:tblCellSpacing w:w="15" w:type="dxa"/>
        </w:trPr>
        <w:tc>
          <w:tcPr>
            <w:tcW w:w="0" w:type="auto"/>
            <w:vAlign w:val="center"/>
            <w:hideMark/>
          </w:tcPr>
          <w:p w14:paraId="3F874363" w14:textId="77777777" w:rsidR="00B8048D" w:rsidRPr="00B30D0A" w:rsidRDefault="00B8048D" w:rsidP="001D7A3B">
            <w:proofErr w:type="spellStart"/>
            <w:r w:rsidRPr="00B30D0A">
              <w:t>CategoryID</w:t>
            </w:r>
            <w:proofErr w:type="spellEnd"/>
          </w:p>
        </w:tc>
        <w:tc>
          <w:tcPr>
            <w:tcW w:w="0" w:type="auto"/>
            <w:vAlign w:val="center"/>
            <w:hideMark/>
          </w:tcPr>
          <w:p w14:paraId="433114BE" w14:textId="77777777" w:rsidR="00B8048D" w:rsidRPr="00B30D0A" w:rsidRDefault="00B8048D" w:rsidP="001D7A3B">
            <w:r w:rsidRPr="00B30D0A">
              <w:t>INT</w:t>
            </w:r>
          </w:p>
        </w:tc>
        <w:tc>
          <w:tcPr>
            <w:tcW w:w="0" w:type="auto"/>
            <w:vAlign w:val="center"/>
            <w:hideMark/>
          </w:tcPr>
          <w:p w14:paraId="4CF58674" w14:textId="77777777" w:rsidR="00B8048D" w:rsidRPr="00B30D0A" w:rsidRDefault="00B8048D" w:rsidP="001D7A3B">
            <w:r w:rsidRPr="00B30D0A">
              <w:t xml:space="preserve">FOREIGN KEY REFERENCES </w:t>
            </w:r>
            <w:proofErr w:type="gramStart"/>
            <w:r w:rsidRPr="00B30D0A">
              <w:t>Category(</w:t>
            </w:r>
            <w:proofErr w:type="spellStart"/>
            <w:proofErr w:type="gramEnd"/>
            <w:r w:rsidRPr="00B30D0A">
              <w:t>CategoryID</w:t>
            </w:r>
            <w:proofErr w:type="spellEnd"/>
            <w:r w:rsidRPr="00B30D0A">
              <w:t>)</w:t>
            </w:r>
          </w:p>
        </w:tc>
        <w:tc>
          <w:tcPr>
            <w:tcW w:w="0" w:type="auto"/>
            <w:vAlign w:val="center"/>
            <w:hideMark/>
          </w:tcPr>
          <w:p w14:paraId="0233EA49" w14:textId="77777777" w:rsidR="00B8048D" w:rsidRPr="00B30D0A" w:rsidRDefault="00B8048D" w:rsidP="001D7A3B">
            <w:r w:rsidRPr="00B30D0A">
              <w:t>Product category</w:t>
            </w:r>
          </w:p>
        </w:tc>
      </w:tr>
      <w:tr w:rsidR="00B8048D" w:rsidRPr="00B30D0A" w14:paraId="053F00A1" w14:textId="77777777" w:rsidTr="001D7A3B">
        <w:trPr>
          <w:tblCellSpacing w:w="15" w:type="dxa"/>
        </w:trPr>
        <w:tc>
          <w:tcPr>
            <w:tcW w:w="0" w:type="auto"/>
            <w:vAlign w:val="center"/>
            <w:hideMark/>
          </w:tcPr>
          <w:p w14:paraId="16B43984" w14:textId="77777777" w:rsidR="00B8048D" w:rsidRPr="00B30D0A" w:rsidRDefault="00B8048D" w:rsidP="001D7A3B">
            <w:proofErr w:type="spellStart"/>
            <w:r w:rsidRPr="00B30D0A">
              <w:t>DiscountID</w:t>
            </w:r>
            <w:proofErr w:type="spellEnd"/>
          </w:p>
        </w:tc>
        <w:tc>
          <w:tcPr>
            <w:tcW w:w="0" w:type="auto"/>
            <w:vAlign w:val="center"/>
            <w:hideMark/>
          </w:tcPr>
          <w:p w14:paraId="1B0F3D52" w14:textId="77777777" w:rsidR="00B8048D" w:rsidRPr="00B30D0A" w:rsidRDefault="00B8048D" w:rsidP="001D7A3B">
            <w:r w:rsidRPr="00B30D0A">
              <w:t>INT</w:t>
            </w:r>
          </w:p>
        </w:tc>
        <w:tc>
          <w:tcPr>
            <w:tcW w:w="0" w:type="auto"/>
            <w:vAlign w:val="center"/>
            <w:hideMark/>
          </w:tcPr>
          <w:p w14:paraId="32B02764" w14:textId="77777777" w:rsidR="00B8048D" w:rsidRPr="00B30D0A" w:rsidRDefault="00B8048D" w:rsidP="001D7A3B">
            <w:r w:rsidRPr="00B30D0A">
              <w:t xml:space="preserve">FOREIGN KEY REFERENCES </w:t>
            </w:r>
            <w:proofErr w:type="gramStart"/>
            <w:r w:rsidRPr="00B30D0A">
              <w:t>Discount(</w:t>
            </w:r>
            <w:proofErr w:type="spellStart"/>
            <w:proofErr w:type="gramEnd"/>
            <w:r w:rsidRPr="00B30D0A">
              <w:t>DiscountID</w:t>
            </w:r>
            <w:proofErr w:type="spellEnd"/>
            <w:r w:rsidRPr="00B30D0A">
              <w:t>)</w:t>
            </w:r>
          </w:p>
        </w:tc>
        <w:tc>
          <w:tcPr>
            <w:tcW w:w="0" w:type="auto"/>
            <w:vAlign w:val="center"/>
            <w:hideMark/>
          </w:tcPr>
          <w:p w14:paraId="2AE3EE70" w14:textId="77777777" w:rsidR="00B8048D" w:rsidRPr="00B30D0A" w:rsidRDefault="00B8048D" w:rsidP="001D7A3B">
            <w:r w:rsidRPr="00B30D0A">
              <w:t>Discount applied to the product</w:t>
            </w:r>
          </w:p>
        </w:tc>
      </w:tr>
    </w:tbl>
    <w:p w14:paraId="5D07CDF8" w14:textId="77777777" w:rsidR="00B8048D" w:rsidRPr="00B30D0A" w:rsidRDefault="00B8048D" w:rsidP="00B8048D">
      <w:r>
        <w:pict w14:anchorId="55DEB130">
          <v:rect id="_x0000_i1059" style="width:0;height:1.5pt" o:hralign="center" o:hrstd="t" o:hr="t" fillcolor="#a0a0a0" stroked="f"/>
        </w:pict>
      </w:r>
    </w:p>
    <w:p w14:paraId="0F7586C0" w14:textId="77777777" w:rsidR="00B8048D" w:rsidRPr="00B30D0A" w:rsidRDefault="00B8048D" w:rsidP="00B8048D">
      <w:pPr>
        <w:rPr>
          <w:b/>
          <w:bCs/>
        </w:rPr>
      </w:pPr>
      <w:r w:rsidRPr="00B30D0A">
        <w:rPr>
          <w:b/>
          <w:bCs/>
        </w:rPr>
        <w:t>3. Category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376"/>
        <w:gridCol w:w="3236"/>
        <w:gridCol w:w="2693"/>
      </w:tblGrid>
      <w:tr w:rsidR="00B8048D" w:rsidRPr="00B30D0A" w14:paraId="1AA65F03" w14:textId="77777777" w:rsidTr="001D7A3B">
        <w:trPr>
          <w:tblHeader/>
          <w:tblCellSpacing w:w="15" w:type="dxa"/>
        </w:trPr>
        <w:tc>
          <w:tcPr>
            <w:tcW w:w="0" w:type="auto"/>
            <w:vAlign w:val="center"/>
            <w:hideMark/>
          </w:tcPr>
          <w:p w14:paraId="2ABF3D8E" w14:textId="77777777" w:rsidR="00B8048D" w:rsidRPr="00B30D0A" w:rsidRDefault="00B8048D" w:rsidP="001D7A3B">
            <w:pPr>
              <w:rPr>
                <w:b/>
                <w:bCs/>
              </w:rPr>
            </w:pPr>
            <w:r w:rsidRPr="00B30D0A">
              <w:rPr>
                <w:b/>
                <w:bCs/>
              </w:rPr>
              <w:t>Column Name</w:t>
            </w:r>
          </w:p>
        </w:tc>
        <w:tc>
          <w:tcPr>
            <w:tcW w:w="0" w:type="auto"/>
            <w:vAlign w:val="center"/>
            <w:hideMark/>
          </w:tcPr>
          <w:p w14:paraId="05A94735" w14:textId="77777777" w:rsidR="00B8048D" w:rsidRPr="00B30D0A" w:rsidRDefault="00B8048D" w:rsidP="001D7A3B">
            <w:pPr>
              <w:rPr>
                <w:b/>
                <w:bCs/>
              </w:rPr>
            </w:pPr>
            <w:r w:rsidRPr="00B30D0A">
              <w:rPr>
                <w:b/>
                <w:bCs/>
              </w:rPr>
              <w:t>Data Type</w:t>
            </w:r>
          </w:p>
        </w:tc>
        <w:tc>
          <w:tcPr>
            <w:tcW w:w="0" w:type="auto"/>
            <w:vAlign w:val="center"/>
            <w:hideMark/>
          </w:tcPr>
          <w:p w14:paraId="4A1D6ED5" w14:textId="77777777" w:rsidR="00B8048D" w:rsidRPr="00B30D0A" w:rsidRDefault="00B8048D" w:rsidP="001D7A3B">
            <w:pPr>
              <w:rPr>
                <w:b/>
                <w:bCs/>
              </w:rPr>
            </w:pPr>
            <w:r w:rsidRPr="00B30D0A">
              <w:rPr>
                <w:b/>
                <w:bCs/>
              </w:rPr>
              <w:t>Constraints</w:t>
            </w:r>
          </w:p>
        </w:tc>
        <w:tc>
          <w:tcPr>
            <w:tcW w:w="0" w:type="auto"/>
            <w:vAlign w:val="center"/>
            <w:hideMark/>
          </w:tcPr>
          <w:p w14:paraId="6631AC28" w14:textId="77777777" w:rsidR="00B8048D" w:rsidRPr="00B30D0A" w:rsidRDefault="00B8048D" w:rsidP="001D7A3B">
            <w:pPr>
              <w:rPr>
                <w:b/>
                <w:bCs/>
              </w:rPr>
            </w:pPr>
            <w:r w:rsidRPr="00B30D0A">
              <w:rPr>
                <w:b/>
                <w:bCs/>
              </w:rPr>
              <w:t>Description</w:t>
            </w:r>
          </w:p>
        </w:tc>
      </w:tr>
      <w:tr w:rsidR="00B8048D" w:rsidRPr="00B30D0A" w14:paraId="3DDF5B8F" w14:textId="77777777" w:rsidTr="001D7A3B">
        <w:trPr>
          <w:tblCellSpacing w:w="15" w:type="dxa"/>
        </w:trPr>
        <w:tc>
          <w:tcPr>
            <w:tcW w:w="0" w:type="auto"/>
            <w:vAlign w:val="center"/>
            <w:hideMark/>
          </w:tcPr>
          <w:p w14:paraId="7B97BFD1" w14:textId="77777777" w:rsidR="00B8048D" w:rsidRPr="00B30D0A" w:rsidRDefault="00B8048D" w:rsidP="001D7A3B">
            <w:proofErr w:type="spellStart"/>
            <w:r w:rsidRPr="00B30D0A">
              <w:t>CategoryID</w:t>
            </w:r>
            <w:proofErr w:type="spellEnd"/>
          </w:p>
        </w:tc>
        <w:tc>
          <w:tcPr>
            <w:tcW w:w="0" w:type="auto"/>
            <w:vAlign w:val="center"/>
            <w:hideMark/>
          </w:tcPr>
          <w:p w14:paraId="07A6AAF1" w14:textId="77777777" w:rsidR="00B8048D" w:rsidRPr="00B30D0A" w:rsidRDefault="00B8048D" w:rsidP="001D7A3B">
            <w:r w:rsidRPr="00B30D0A">
              <w:t>INT</w:t>
            </w:r>
          </w:p>
        </w:tc>
        <w:tc>
          <w:tcPr>
            <w:tcW w:w="0" w:type="auto"/>
            <w:vAlign w:val="center"/>
            <w:hideMark/>
          </w:tcPr>
          <w:p w14:paraId="1FF89653" w14:textId="77777777" w:rsidR="00B8048D" w:rsidRPr="00B30D0A" w:rsidRDefault="00B8048D" w:rsidP="001D7A3B">
            <w:r w:rsidRPr="00B30D0A">
              <w:t>PRIMARY KEY, AUTO_INCREMENT</w:t>
            </w:r>
          </w:p>
        </w:tc>
        <w:tc>
          <w:tcPr>
            <w:tcW w:w="0" w:type="auto"/>
            <w:vAlign w:val="center"/>
            <w:hideMark/>
          </w:tcPr>
          <w:p w14:paraId="1EABBF87" w14:textId="77777777" w:rsidR="00B8048D" w:rsidRPr="00B30D0A" w:rsidRDefault="00B8048D" w:rsidP="001D7A3B">
            <w:r w:rsidRPr="00B30D0A">
              <w:t>Unique ID for each category</w:t>
            </w:r>
          </w:p>
        </w:tc>
      </w:tr>
      <w:tr w:rsidR="00B8048D" w:rsidRPr="00B30D0A" w14:paraId="37EADE57" w14:textId="77777777" w:rsidTr="001D7A3B">
        <w:trPr>
          <w:tblCellSpacing w:w="15" w:type="dxa"/>
        </w:trPr>
        <w:tc>
          <w:tcPr>
            <w:tcW w:w="0" w:type="auto"/>
            <w:vAlign w:val="center"/>
            <w:hideMark/>
          </w:tcPr>
          <w:p w14:paraId="3CC85BA9" w14:textId="77777777" w:rsidR="00B8048D" w:rsidRPr="00B30D0A" w:rsidRDefault="00B8048D" w:rsidP="001D7A3B">
            <w:r w:rsidRPr="00B30D0A">
              <w:t>Name</w:t>
            </w:r>
          </w:p>
        </w:tc>
        <w:tc>
          <w:tcPr>
            <w:tcW w:w="0" w:type="auto"/>
            <w:vAlign w:val="center"/>
            <w:hideMark/>
          </w:tcPr>
          <w:p w14:paraId="6D712CA5" w14:textId="77777777" w:rsidR="00B8048D" w:rsidRPr="00B30D0A" w:rsidRDefault="00B8048D" w:rsidP="001D7A3B">
            <w:proofErr w:type="gramStart"/>
            <w:r w:rsidRPr="00B30D0A">
              <w:t>VARCHAR(</w:t>
            </w:r>
            <w:proofErr w:type="gramEnd"/>
            <w:r w:rsidRPr="00B30D0A">
              <w:t>50)</w:t>
            </w:r>
          </w:p>
        </w:tc>
        <w:tc>
          <w:tcPr>
            <w:tcW w:w="0" w:type="auto"/>
            <w:vAlign w:val="center"/>
            <w:hideMark/>
          </w:tcPr>
          <w:p w14:paraId="29CAB65F" w14:textId="77777777" w:rsidR="00B8048D" w:rsidRPr="00B30D0A" w:rsidRDefault="00B8048D" w:rsidP="001D7A3B">
            <w:r w:rsidRPr="00B30D0A">
              <w:t>NOT NULL</w:t>
            </w:r>
          </w:p>
        </w:tc>
        <w:tc>
          <w:tcPr>
            <w:tcW w:w="0" w:type="auto"/>
            <w:vAlign w:val="center"/>
            <w:hideMark/>
          </w:tcPr>
          <w:p w14:paraId="60C31AE0" w14:textId="77777777" w:rsidR="00B8048D" w:rsidRPr="00B30D0A" w:rsidRDefault="00B8048D" w:rsidP="001D7A3B">
            <w:r w:rsidRPr="00B30D0A">
              <w:t>Category name</w:t>
            </w:r>
          </w:p>
        </w:tc>
      </w:tr>
      <w:tr w:rsidR="00B8048D" w:rsidRPr="00B30D0A" w14:paraId="2C9F1085" w14:textId="77777777" w:rsidTr="001D7A3B">
        <w:trPr>
          <w:tblCellSpacing w:w="15" w:type="dxa"/>
        </w:trPr>
        <w:tc>
          <w:tcPr>
            <w:tcW w:w="0" w:type="auto"/>
            <w:vAlign w:val="center"/>
            <w:hideMark/>
          </w:tcPr>
          <w:p w14:paraId="486076B6" w14:textId="77777777" w:rsidR="00B8048D" w:rsidRPr="00B30D0A" w:rsidRDefault="00B8048D" w:rsidP="001D7A3B">
            <w:r w:rsidRPr="00B30D0A">
              <w:t>Description</w:t>
            </w:r>
          </w:p>
        </w:tc>
        <w:tc>
          <w:tcPr>
            <w:tcW w:w="0" w:type="auto"/>
            <w:vAlign w:val="center"/>
            <w:hideMark/>
          </w:tcPr>
          <w:p w14:paraId="37B70C6B" w14:textId="77777777" w:rsidR="00B8048D" w:rsidRPr="00B30D0A" w:rsidRDefault="00B8048D" w:rsidP="001D7A3B">
            <w:r w:rsidRPr="00B30D0A">
              <w:t>TEXT</w:t>
            </w:r>
          </w:p>
        </w:tc>
        <w:tc>
          <w:tcPr>
            <w:tcW w:w="0" w:type="auto"/>
            <w:vAlign w:val="center"/>
            <w:hideMark/>
          </w:tcPr>
          <w:p w14:paraId="046438B8" w14:textId="77777777" w:rsidR="00B8048D" w:rsidRPr="00B30D0A" w:rsidRDefault="00B8048D" w:rsidP="001D7A3B">
            <w:r w:rsidRPr="00B30D0A">
              <w:t>NULL</w:t>
            </w:r>
          </w:p>
        </w:tc>
        <w:tc>
          <w:tcPr>
            <w:tcW w:w="0" w:type="auto"/>
            <w:vAlign w:val="center"/>
            <w:hideMark/>
          </w:tcPr>
          <w:p w14:paraId="13E0A823" w14:textId="77777777" w:rsidR="00B8048D" w:rsidRPr="00B30D0A" w:rsidRDefault="00B8048D" w:rsidP="001D7A3B">
            <w:r w:rsidRPr="00B30D0A">
              <w:t>Description of the category</w:t>
            </w:r>
          </w:p>
        </w:tc>
      </w:tr>
    </w:tbl>
    <w:p w14:paraId="6D4994EE" w14:textId="77777777" w:rsidR="00B8048D" w:rsidRPr="00B30D0A" w:rsidRDefault="00B8048D" w:rsidP="00B8048D">
      <w:r>
        <w:pict w14:anchorId="5B4055CE">
          <v:rect id="_x0000_i1060" style="width:0;height:1.5pt" o:hralign="center" o:hrstd="t" o:hr="t" fillcolor="#a0a0a0" stroked="f"/>
        </w:pict>
      </w:r>
    </w:p>
    <w:p w14:paraId="3AE36DC4" w14:textId="77777777" w:rsidR="00B8048D" w:rsidRPr="00B30D0A" w:rsidRDefault="00B8048D" w:rsidP="00B8048D">
      <w:pPr>
        <w:rPr>
          <w:b/>
          <w:bCs/>
        </w:rPr>
      </w:pPr>
      <w:r w:rsidRPr="00B30D0A">
        <w:rPr>
          <w:b/>
          <w:bCs/>
        </w:rPr>
        <w:lastRenderedPageBreak/>
        <w:t>4. Cart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036"/>
        <w:gridCol w:w="4862"/>
        <w:gridCol w:w="3166"/>
      </w:tblGrid>
      <w:tr w:rsidR="00B8048D" w:rsidRPr="00B30D0A" w14:paraId="6A8FF4E0" w14:textId="77777777" w:rsidTr="001D7A3B">
        <w:trPr>
          <w:tblHeader/>
          <w:tblCellSpacing w:w="15" w:type="dxa"/>
        </w:trPr>
        <w:tc>
          <w:tcPr>
            <w:tcW w:w="0" w:type="auto"/>
            <w:vAlign w:val="center"/>
            <w:hideMark/>
          </w:tcPr>
          <w:p w14:paraId="41F6C30F" w14:textId="77777777" w:rsidR="00B8048D" w:rsidRPr="00B30D0A" w:rsidRDefault="00B8048D" w:rsidP="001D7A3B">
            <w:pPr>
              <w:rPr>
                <w:b/>
                <w:bCs/>
              </w:rPr>
            </w:pPr>
            <w:r w:rsidRPr="00B30D0A">
              <w:rPr>
                <w:b/>
                <w:bCs/>
              </w:rPr>
              <w:t>Column Name</w:t>
            </w:r>
          </w:p>
        </w:tc>
        <w:tc>
          <w:tcPr>
            <w:tcW w:w="0" w:type="auto"/>
            <w:vAlign w:val="center"/>
            <w:hideMark/>
          </w:tcPr>
          <w:p w14:paraId="32A5DB89" w14:textId="77777777" w:rsidR="00B8048D" w:rsidRPr="00B30D0A" w:rsidRDefault="00B8048D" w:rsidP="001D7A3B">
            <w:pPr>
              <w:rPr>
                <w:b/>
                <w:bCs/>
              </w:rPr>
            </w:pPr>
            <w:r w:rsidRPr="00B30D0A">
              <w:rPr>
                <w:b/>
                <w:bCs/>
              </w:rPr>
              <w:t>Data Type</w:t>
            </w:r>
          </w:p>
        </w:tc>
        <w:tc>
          <w:tcPr>
            <w:tcW w:w="0" w:type="auto"/>
            <w:vAlign w:val="center"/>
            <w:hideMark/>
          </w:tcPr>
          <w:p w14:paraId="1FE3DC61" w14:textId="77777777" w:rsidR="00B8048D" w:rsidRPr="00B30D0A" w:rsidRDefault="00B8048D" w:rsidP="001D7A3B">
            <w:pPr>
              <w:rPr>
                <w:b/>
                <w:bCs/>
              </w:rPr>
            </w:pPr>
            <w:r w:rsidRPr="00B30D0A">
              <w:rPr>
                <w:b/>
                <w:bCs/>
              </w:rPr>
              <w:t>Constraints</w:t>
            </w:r>
          </w:p>
        </w:tc>
        <w:tc>
          <w:tcPr>
            <w:tcW w:w="0" w:type="auto"/>
            <w:vAlign w:val="center"/>
            <w:hideMark/>
          </w:tcPr>
          <w:p w14:paraId="038A4544" w14:textId="77777777" w:rsidR="00B8048D" w:rsidRPr="00B30D0A" w:rsidRDefault="00B8048D" w:rsidP="001D7A3B">
            <w:pPr>
              <w:rPr>
                <w:b/>
                <w:bCs/>
              </w:rPr>
            </w:pPr>
            <w:r w:rsidRPr="00B30D0A">
              <w:rPr>
                <w:b/>
                <w:bCs/>
              </w:rPr>
              <w:t>Description</w:t>
            </w:r>
          </w:p>
        </w:tc>
      </w:tr>
      <w:tr w:rsidR="00B8048D" w:rsidRPr="00B30D0A" w14:paraId="6E5AACF6" w14:textId="77777777" w:rsidTr="001D7A3B">
        <w:trPr>
          <w:tblCellSpacing w:w="15" w:type="dxa"/>
        </w:trPr>
        <w:tc>
          <w:tcPr>
            <w:tcW w:w="0" w:type="auto"/>
            <w:vAlign w:val="center"/>
            <w:hideMark/>
          </w:tcPr>
          <w:p w14:paraId="2FB237E7" w14:textId="77777777" w:rsidR="00B8048D" w:rsidRPr="00B30D0A" w:rsidRDefault="00B8048D" w:rsidP="001D7A3B">
            <w:proofErr w:type="spellStart"/>
            <w:r w:rsidRPr="00B30D0A">
              <w:t>CartID</w:t>
            </w:r>
            <w:proofErr w:type="spellEnd"/>
          </w:p>
        </w:tc>
        <w:tc>
          <w:tcPr>
            <w:tcW w:w="0" w:type="auto"/>
            <w:vAlign w:val="center"/>
            <w:hideMark/>
          </w:tcPr>
          <w:p w14:paraId="63175C6D" w14:textId="77777777" w:rsidR="00B8048D" w:rsidRPr="00B30D0A" w:rsidRDefault="00B8048D" w:rsidP="001D7A3B">
            <w:r w:rsidRPr="00B30D0A">
              <w:t>INT</w:t>
            </w:r>
          </w:p>
        </w:tc>
        <w:tc>
          <w:tcPr>
            <w:tcW w:w="0" w:type="auto"/>
            <w:vAlign w:val="center"/>
            <w:hideMark/>
          </w:tcPr>
          <w:p w14:paraId="1241B4B1" w14:textId="77777777" w:rsidR="00B8048D" w:rsidRPr="00B30D0A" w:rsidRDefault="00B8048D" w:rsidP="001D7A3B">
            <w:r w:rsidRPr="00B30D0A">
              <w:t>PRIMARY KEY, AUTO_INCREMENT</w:t>
            </w:r>
          </w:p>
        </w:tc>
        <w:tc>
          <w:tcPr>
            <w:tcW w:w="0" w:type="auto"/>
            <w:vAlign w:val="center"/>
            <w:hideMark/>
          </w:tcPr>
          <w:p w14:paraId="7DBD9DC6" w14:textId="77777777" w:rsidR="00B8048D" w:rsidRPr="00B30D0A" w:rsidRDefault="00B8048D" w:rsidP="001D7A3B">
            <w:r w:rsidRPr="00B30D0A">
              <w:t>Unique ID for each cart entry</w:t>
            </w:r>
          </w:p>
        </w:tc>
      </w:tr>
      <w:tr w:rsidR="00B8048D" w:rsidRPr="00B30D0A" w14:paraId="207A1F9F" w14:textId="77777777" w:rsidTr="001D7A3B">
        <w:trPr>
          <w:tblCellSpacing w:w="15" w:type="dxa"/>
        </w:trPr>
        <w:tc>
          <w:tcPr>
            <w:tcW w:w="0" w:type="auto"/>
            <w:vAlign w:val="center"/>
            <w:hideMark/>
          </w:tcPr>
          <w:p w14:paraId="27AA5946" w14:textId="77777777" w:rsidR="00B8048D" w:rsidRPr="00B30D0A" w:rsidRDefault="00B8048D" w:rsidP="001D7A3B">
            <w:proofErr w:type="spellStart"/>
            <w:r w:rsidRPr="00B30D0A">
              <w:t>UserID</w:t>
            </w:r>
            <w:proofErr w:type="spellEnd"/>
          </w:p>
        </w:tc>
        <w:tc>
          <w:tcPr>
            <w:tcW w:w="0" w:type="auto"/>
            <w:vAlign w:val="center"/>
            <w:hideMark/>
          </w:tcPr>
          <w:p w14:paraId="4D2F884D" w14:textId="77777777" w:rsidR="00B8048D" w:rsidRPr="00B30D0A" w:rsidRDefault="00B8048D" w:rsidP="001D7A3B">
            <w:r w:rsidRPr="00B30D0A">
              <w:t>INT</w:t>
            </w:r>
          </w:p>
        </w:tc>
        <w:tc>
          <w:tcPr>
            <w:tcW w:w="0" w:type="auto"/>
            <w:vAlign w:val="center"/>
            <w:hideMark/>
          </w:tcPr>
          <w:p w14:paraId="338CE2D1" w14:textId="77777777" w:rsidR="00B8048D" w:rsidRPr="00B30D0A" w:rsidRDefault="00B8048D" w:rsidP="001D7A3B">
            <w:r w:rsidRPr="00B30D0A">
              <w:t xml:space="preserve">NOT NULL, FOREIGN KEY REFERENCES </w:t>
            </w:r>
            <w:proofErr w:type="gramStart"/>
            <w:r w:rsidRPr="00B30D0A">
              <w:t>User(</w:t>
            </w:r>
            <w:proofErr w:type="spellStart"/>
            <w:proofErr w:type="gramEnd"/>
            <w:r w:rsidRPr="00B30D0A">
              <w:t>UserID</w:t>
            </w:r>
            <w:proofErr w:type="spellEnd"/>
            <w:r w:rsidRPr="00B30D0A">
              <w:t>)</w:t>
            </w:r>
          </w:p>
        </w:tc>
        <w:tc>
          <w:tcPr>
            <w:tcW w:w="0" w:type="auto"/>
            <w:vAlign w:val="center"/>
            <w:hideMark/>
          </w:tcPr>
          <w:p w14:paraId="3EE63488" w14:textId="77777777" w:rsidR="00B8048D" w:rsidRPr="00B30D0A" w:rsidRDefault="00B8048D" w:rsidP="001D7A3B">
            <w:r w:rsidRPr="00B30D0A">
              <w:t>User who added the product to the cart</w:t>
            </w:r>
          </w:p>
        </w:tc>
      </w:tr>
      <w:tr w:rsidR="00B8048D" w:rsidRPr="00B30D0A" w14:paraId="432E74DC" w14:textId="77777777" w:rsidTr="001D7A3B">
        <w:trPr>
          <w:tblCellSpacing w:w="15" w:type="dxa"/>
        </w:trPr>
        <w:tc>
          <w:tcPr>
            <w:tcW w:w="0" w:type="auto"/>
            <w:vAlign w:val="center"/>
            <w:hideMark/>
          </w:tcPr>
          <w:p w14:paraId="081BE4EA" w14:textId="77777777" w:rsidR="00B8048D" w:rsidRPr="00B30D0A" w:rsidRDefault="00B8048D" w:rsidP="001D7A3B">
            <w:proofErr w:type="spellStart"/>
            <w:r w:rsidRPr="00B30D0A">
              <w:t>ProductID</w:t>
            </w:r>
            <w:proofErr w:type="spellEnd"/>
          </w:p>
        </w:tc>
        <w:tc>
          <w:tcPr>
            <w:tcW w:w="0" w:type="auto"/>
            <w:vAlign w:val="center"/>
            <w:hideMark/>
          </w:tcPr>
          <w:p w14:paraId="3129A9CB" w14:textId="77777777" w:rsidR="00B8048D" w:rsidRPr="00B30D0A" w:rsidRDefault="00B8048D" w:rsidP="001D7A3B">
            <w:r w:rsidRPr="00B30D0A">
              <w:t>INT</w:t>
            </w:r>
          </w:p>
        </w:tc>
        <w:tc>
          <w:tcPr>
            <w:tcW w:w="0" w:type="auto"/>
            <w:vAlign w:val="center"/>
            <w:hideMark/>
          </w:tcPr>
          <w:p w14:paraId="2663A0D9" w14:textId="77777777" w:rsidR="00B8048D" w:rsidRPr="00B30D0A" w:rsidRDefault="00B8048D" w:rsidP="001D7A3B">
            <w:r w:rsidRPr="00B30D0A">
              <w:t xml:space="preserve">NOT NULL, FOREIGN KEY REFERENCES </w:t>
            </w:r>
            <w:proofErr w:type="gramStart"/>
            <w:r w:rsidRPr="00B30D0A">
              <w:t>Product(</w:t>
            </w:r>
            <w:proofErr w:type="spellStart"/>
            <w:proofErr w:type="gramEnd"/>
            <w:r w:rsidRPr="00B30D0A">
              <w:t>ProductID</w:t>
            </w:r>
            <w:proofErr w:type="spellEnd"/>
            <w:r w:rsidRPr="00B30D0A">
              <w:t>)</w:t>
            </w:r>
          </w:p>
        </w:tc>
        <w:tc>
          <w:tcPr>
            <w:tcW w:w="0" w:type="auto"/>
            <w:vAlign w:val="center"/>
            <w:hideMark/>
          </w:tcPr>
          <w:p w14:paraId="571E5EFA" w14:textId="77777777" w:rsidR="00B8048D" w:rsidRPr="00B30D0A" w:rsidRDefault="00B8048D" w:rsidP="001D7A3B">
            <w:r w:rsidRPr="00B30D0A">
              <w:t>Product added to the cart</w:t>
            </w:r>
          </w:p>
        </w:tc>
      </w:tr>
      <w:tr w:rsidR="00B8048D" w:rsidRPr="00B30D0A" w14:paraId="74CBA5B4" w14:textId="77777777" w:rsidTr="001D7A3B">
        <w:trPr>
          <w:tblCellSpacing w:w="15" w:type="dxa"/>
        </w:trPr>
        <w:tc>
          <w:tcPr>
            <w:tcW w:w="0" w:type="auto"/>
            <w:vAlign w:val="center"/>
            <w:hideMark/>
          </w:tcPr>
          <w:p w14:paraId="6846062B" w14:textId="77777777" w:rsidR="00B8048D" w:rsidRPr="00B30D0A" w:rsidRDefault="00B8048D" w:rsidP="001D7A3B">
            <w:r w:rsidRPr="00B30D0A">
              <w:t>Quantity</w:t>
            </w:r>
          </w:p>
        </w:tc>
        <w:tc>
          <w:tcPr>
            <w:tcW w:w="0" w:type="auto"/>
            <w:vAlign w:val="center"/>
            <w:hideMark/>
          </w:tcPr>
          <w:p w14:paraId="61678F30" w14:textId="77777777" w:rsidR="00B8048D" w:rsidRPr="00B30D0A" w:rsidRDefault="00B8048D" w:rsidP="001D7A3B">
            <w:r w:rsidRPr="00B30D0A">
              <w:t>INT</w:t>
            </w:r>
          </w:p>
        </w:tc>
        <w:tc>
          <w:tcPr>
            <w:tcW w:w="0" w:type="auto"/>
            <w:vAlign w:val="center"/>
            <w:hideMark/>
          </w:tcPr>
          <w:p w14:paraId="5CED1008" w14:textId="77777777" w:rsidR="00B8048D" w:rsidRPr="00B30D0A" w:rsidRDefault="00B8048D" w:rsidP="001D7A3B">
            <w:r w:rsidRPr="00B30D0A">
              <w:t>NOT NULL</w:t>
            </w:r>
          </w:p>
        </w:tc>
        <w:tc>
          <w:tcPr>
            <w:tcW w:w="0" w:type="auto"/>
            <w:vAlign w:val="center"/>
            <w:hideMark/>
          </w:tcPr>
          <w:p w14:paraId="0D8CFCD1" w14:textId="77777777" w:rsidR="00B8048D" w:rsidRPr="00B30D0A" w:rsidRDefault="00B8048D" w:rsidP="001D7A3B">
            <w:r w:rsidRPr="00B30D0A">
              <w:t>Quantity of the product</w:t>
            </w:r>
          </w:p>
        </w:tc>
      </w:tr>
      <w:tr w:rsidR="00B8048D" w:rsidRPr="00B30D0A" w14:paraId="1F285936" w14:textId="77777777" w:rsidTr="001D7A3B">
        <w:trPr>
          <w:tblCellSpacing w:w="15" w:type="dxa"/>
        </w:trPr>
        <w:tc>
          <w:tcPr>
            <w:tcW w:w="0" w:type="auto"/>
            <w:vAlign w:val="center"/>
            <w:hideMark/>
          </w:tcPr>
          <w:p w14:paraId="43A0EB0B" w14:textId="77777777" w:rsidR="00B8048D" w:rsidRPr="00B30D0A" w:rsidRDefault="00B8048D" w:rsidP="001D7A3B">
            <w:proofErr w:type="spellStart"/>
            <w:r w:rsidRPr="00B30D0A">
              <w:t>AddedDate</w:t>
            </w:r>
            <w:proofErr w:type="spellEnd"/>
          </w:p>
        </w:tc>
        <w:tc>
          <w:tcPr>
            <w:tcW w:w="0" w:type="auto"/>
            <w:vAlign w:val="center"/>
            <w:hideMark/>
          </w:tcPr>
          <w:p w14:paraId="0F65DA31" w14:textId="77777777" w:rsidR="00B8048D" w:rsidRPr="00B30D0A" w:rsidRDefault="00B8048D" w:rsidP="001D7A3B">
            <w:r w:rsidRPr="00B30D0A">
              <w:t>DATETIME</w:t>
            </w:r>
          </w:p>
        </w:tc>
        <w:tc>
          <w:tcPr>
            <w:tcW w:w="0" w:type="auto"/>
            <w:vAlign w:val="center"/>
            <w:hideMark/>
          </w:tcPr>
          <w:p w14:paraId="5170516E" w14:textId="77777777" w:rsidR="00B8048D" w:rsidRPr="00B30D0A" w:rsidRDefault="00B8048D" w:rsidP="001D7A3B">
            <w:r w:rsidRPr="00B30D0A">
              <w:t>DEFAULT CURRENT_TIMESTAMP</w:t>
            </w:r>
          </w:p>
        </w:tc>
        <w:tc>
          <w:tcPr>
            <w:tcW w:w="0" w:type="auto"/>
            <w:vAlign w:val="center"/>
            <w:hideMark/>
          </w:tcPr>
          <w:p w14:paraId="5CF0DBAD" w14:textId="77777777" w:rsidR="00B8048D" w:rsidRPr="00B30D0A" w:rsidRDefault="00B8048D" w:rsidP="001D7A3B">
            <w:r w:rsidRPr="00B30D0A">
              <w:t>Date the product was added to cart</w:t>
            </w:r>
          </w:p>
        </w:tc>
      </w:tr>
    </w:tbl>
    <w:p w14:paraId="69F32C87" w14:textId="77777777" w:rsidR="00B8048D" w:rsidRPr="00B30D0A" w:rsidRDefault="00B8048D" w:rsidP="00B8048D">
      <w:r>
        <w:pict w14:anchorId="4E28A8BC">
          <v:rect id="_x0000_i1061" style="width:0;height:1.5pt" o:hralign="center" o:hrstd="t" o:hr="t" fillcolor="#a0a0a0" stroked="f"/>
        </w:pict>
      </w:r>
    </w:p>
    <w:p w14:paraId="310034EC" w14:textId="77777777" w:rsidR="00B8048D" w:rsidRPr="00B30D0A" w:rsidRDefault="00B8048D" w:rsidP="00B8048D">
      <w:pPr>
        <w:rPr>
          <w:b/>
          <w:bCs/>
        </w:rPr>
      </w:pPr>
      <w:r w:rsidRPr="00B30D0A">
        <w:rPr>
          <w:b/>
          <w:bCs/>
        </w:rPr>
        <w:t>5. Order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3159"/>
        <w:gridCol w:w="3686"/>
        <w:gridCol w:w="2243"/>
      </w:tblGrid>
      <w:tr w:rsidR="00B8048D" w:rsidRPr="00B30D0A" w14:paraId="071E1804" w14:textId="77777777" w:rsidTr="001D7A3B">
        <w:trPr>
          <w:tblHeader/>
          <w:tblCellSpacing w:w="15" w:type="dxa"/>
        </w:trPr>
        <w:tc>
          <w:tcPr>
            <w:tcW w:w="0" w:type="auto"/>
            <w:vAlign w:val="center"/>
            <w:hideMark/>
          </w:tcPr>
          <w:p w14:paraId="6FFB2191" w14:textId="77777777" w:rsidR="00B8048D" w:rsidRPr="00B30D0A" w:rsidRDefault="00B8048D" w:rsidP="001D7A3B">
            <w:pPr>
              <w:rPr>
                <w:b/>
                <w:bCs/>
              </w:rPr>
            </w:pPr>
            <w:r w:rsidRPr="00B30D0A">
              <w:rPr>
                <w:b/>
                <w:bCs/>
              </w:rPr>
              <w:t>Column Name</w:t>
            </w:r>
          </w:p>
        </w:tc>
        <w:tc>
          <w:tcPr>
            <w:tcW w:w="0" w:type="auto"/>
            <w:vAlign w:val="center"/>
            <w:hideMark/>
          </w:tcPr>
          <w:p w14:paraId="10439DBB" w14:textId="77777777" w:rsidR="00B8048D" w:rsidRPr="00B30D0A" w:rsidRDefault="00B8048D" w:rsidP="001D7A3B">
            <w:pPr>
              <w:rPr>
                <w:b/>
                <w:bCs/>
              </w:rPr>
            </w:pPr>
            <w:r w:rsidRPr="00B30D0A">
              <w:rPr>
                <w:b/>
                <w:bCs/>
              </w:rPr>
              <w:t>Data Type</w:t>
            </w:r>
          </w:p>
        </w:tc>
        <w:tc>
          <w:tcPr>
            <w:tcW w:w="0" w:type="auto"/>
            <w:vAlign w:val="center"/>
            <w:hideMark/>
          </w:tcPr>
          <w:p w14:paraId="0D06D1B3" w14:textId="77777777" w:rsidR="00B8048D" w:rsidRPr="00B30D0A" w:rsidRDefault="00B8048D" w:rsidP="001D7A3B">
            <w:pPr>
              <w:rPr>
                <w:b/>
                <w:bCs/>
              </w:rPr>
            </w:pPr>
            <w:r w:rsidRPr="00B30D0A">
              <w:rPr>
                <w:b/>
                <w:bCs/>
              </w:rPr>
              <w:t>Constraints</w:t>
            </w:r>
          </w:p>
        </w:tc>
        <w:tc>
          <w:tcPr>
            <w:tcW w:w="0" w:type="auto"/>
            <w:vAlign w:val="center"/>
            <w:hideMark/>
          </w:tcPr>
          <w:p w14:paraId="59A76D6F" w14:textId="77777777" w:rsidR="00B8048D" w:rsidRPr="00B30D0A" w:rsidRDefault="00B8048D" w:rsidP="001D7A3B">
            <w:pPr>
              <w:rPr>
                <w:b/>
                <w:bCs/>
              </w:rPr>
            </w:pPr>
            <w:r w:rsidRPr="00B30D0A">
              <w:rPr>
                <w:b/>
                <w:bCs/>
              </w:rPr>
              <w:t>Description</w:t>
            </w:r>
          </w:p>
        </w:tc>
      </w:tr>
      <w:tr w:rsidR="00B8048D" w:rsidRPr="00B30D0A" w14:paraId="577A5355" w14:textId="77777777" w:rsidTr="001D7A3B">
        <w:trPr>
          <w:tblCellSpacing w:w="15" w:type="dxa"/>
        </w:trPr>
        <w:tc>
          <w:tcPr>
            <w:tcW w:w="0" w:type="auto"/>
            <w:vAlign w:val="center"/>
            <w:hideMark/>
          </w:tcPr>
          <w:p w14:paraId="288BF904" w14:textId="77777777" w:rsidR="00B8048D" w:rsidRPr="00B30D0A" w:rsidRDefault="00B8048D" w:rsidP="001D7A3B">
            <w:proofErr w:type="spellStart"/>
            <w:r w:rsidRPr="00B30D0A">
              <w:t>OrderID</w:t>
            </w:r>
            <w:proofErr w:type="spellEnd"/>
          </w:p>
        </w:tc>
        <w:tc>
          <w:tcPr>
            <w:tcW w:w="0" w:type="auto"/>
            <w:vAlign w:val="center"/>
            <w:hideMark/>
          </w:tcPr>
          <w:p w14:paraId="1CDCE4B3" w14:textId="77777777" w:rsidR="00B8048D" w:rsidRPr="00B30D0A" w:rsidRDefault="00B8048D" w:rsidP="001D7A3B">
            <w:r w:rsidRPr="00B30D0A">
              <w:t>INT</w:t>
            </w:r>
          </w:p>
        </w:tc>
        <w:tc>
          <w:tcPr>
            <w:tcW w:w="0" w:type="auto"/>
            <w:vAlign w:val="center"/>
            <w:hideMark/>
          </w:tcPr>
          <w:p w14:paraId="613E5D20" w14:textId="77777777" w:rsidR="00B8048D" w:rsidRPr="00B30D0A" w:rsidRDefault="00B8048D" w:rsidP="001D7A3B">
            <w:r w:rsidRPr="00B30D0A">
              <w:t>PRIMARY KEY, AUTO_INCREMENT</w:t>
            </w:r>
          </w:p>
        </w:tc>
        <w:tc>
          <w:tcPr>
            <w:tcW w:w="0" w:type="auto"/>
            <w:vAlign w:val="center"/>
            <w:hideMark/>
          </w:tcPr>
          <w:p w14:paraId="30877403" w14:textId="77777777" w:rsidR="00B8048D" w:rsidRPr="00B30D0A" w:rsidRDefault="00B8048D" w:rsidP="001D7A3B">
            <w:r w:rsidRPr="00B30D0A">
              <w:t>Unique ID for each order</w:t>
            </w:r>
          </w:p>
        </w:tc>
      </w:tr>
      <w:tr w:rsidR="00B8048D" w:rsidRPr="00B30D0A" w14:paraId="3EA00D4C" w14:textId="77777777" w:rsidTr="001D7A3B">
        <w:trPr>
          <w:tblCellSpacing w:w="15" w:type="dxa"/>
        </w:trPr>
        <w:tc>
          <w:tcPr>
            <w:tcW w:w="0" w:type="auto"/>
            <w:vAlign w:val="center"/>
            <w:hideMark/>
          </w:tcPr>
          <w:p w14:paraId="0ADBBF38" w14:textId="77777777" w:rsidR="00B8048D" w:rsidRPr="00B30D0A" w:rsidRDefault="00B8048D" w:rsidP="001D7A3B">
            <w:proofErr w:type="spellStart"/>
            <w:r w:rsidRPr="00B30D0A">
              <w:t>UserID</w:t>
            </w:r>
            <w:proofErr w:type="spellEnd"/>
          </w:p>
        </w:tc>
        <w:tc>
          <w:tcPr>
            <w:tcW w:w="0" w:type="auto"/>
            <w:vAlign w:val="center"/>
            <w:hideMark/>
          </w:tcPr>
          <w:p w14:paraId="2B438AEE" w14:textId="77777777" w:rsidR="00B8048D" w:rsidRPr="00B30D0A" w:rsidRDefault="00B8048D" w:rsidP="001D7A3B">
            <w:r w:rsidRPr="00B30D0A">
              <w:t>INT</w:t>
            </w:r>
          </w:p>
        </w:tc>
        <w:tc>
          <w:tcPr>
            <w:tcW w:w="0" w:type="auto"/>
            <w:vAlign w:val="center"/>
            <w:hideMark/>
          </w:tcPr>
          <w:p w14:paraId="5935A028" w14:textId="77777777" w:rsidR="00B8048D" w:rsidRPr="00B30D0A" w:rsidRDefault="00B8048D" w:rsidP="001D7A3B">
            <w:r w:rsidRPr="00B30D0A">
              <w:t xml:space="preserve">NOT NULL, FOREIGN KEY REFERENCES </w:t>
            </w:r>
            <w:proofErr w:type="gramStart"/>
            <w:r w:rsidRPr="00B30D0A">
              <w:t>User(</w:t>
            </w:r>
            <w:proofErr w:type="spellStart"/>
            <w:proofErr w:type="gramEnd"/>
            <w:r w:rsidRPr="00B30D0A">
              <w:t>UserID</w:t>
            </w:r>
            <w:proofErr w:type="spellEnd"/>
            <w:r w:rsidRPr="00B30D0A">
              <w:t>)</w:t>
            </w:r>
          </w:p>
        </w:tc>
        <w:tc>
          <w:tcPr>
            <w:tcW w:w="0" w:type="auto"/>
            <w:vAlign w:val="center"/>
            <w:hideMark/>
          </w:tcPr>
          <w:p w14:paraId="794DF43F" w14:textId="77777777" w:rsidR="00B8048D" w:rsidRPr="00B30D0A" w:rsidRDefault="00B8048D" w:rsidP="001D7A3B">
            <w:r w:rsidRPr="00B30D0A">
              <w:t>User who placed the order</w:t>
            </w:r>
          </w:p>
        </w:tc>
      </w:tr>
      <w:tr w:rsidR="00B8048D" w:rsidRPr="00B30D0A" w14:paraId="30C40866" w14:textId="77777777" w:rsidTr="001D7A3B">
        <w:trPr>
          <w:tblCellSpacing w:w="15" w:type="dxa"/>
        </w:trPr>
        <w:tc>
          <w:tcPr>
            <w:tcW w:w="0" w:type="auto"/>
            <w:vAlign w:val="center"/>
            <w:hideMark/>
          </w:tcPr>
          <w:p w14:paraId="1D2AF28E" w14:textId="77777777" w:rsidR="00B8048D" w:rsidRPr="00B30D0A" w:rsidRDefault="00B8048D" w:rsidP="001D7A3B">
            <w:proofErr w:type="spellStart"/>
            <w:r w:rsidRPr="00B30D0A">
              <w:t>TotalAmount</w:t>
            </w:r>
            <w:proofErr w:type="spellEnd"/>
          </w:p>
        </w:tc>
        <w:tc>
          <w:tcPr>
            <w:tcW w:w="0" w:type="auto"/>
            <w:vAlign w:val="center"/>
            <w:hideMark/>
          </w:tcPr>
          <w:p w14:paraId="13A7F22D" w14:textId="77777777" w:rsidR="00B8048D" w:rsidRPr="00B30D0A" w:rsidRDefault="00B8048D" w:rsidP="001D7A3B">
            <w:proofErr w:type="gramStart"/>
            <w:r w:rsidRPr="00B30D0A">
              <w:t>DECIMAL(</w:t>
            </w:r>
            <w:proofErr w:type="gramEnd"/>
            <w:r w:rsidRPr="00B30D0A">
              <w:t>10, 2)</w:t>
            </w:r>
          </w:p>
        </w:tc>
        <w:tc>
          <w:tcPr>
            <w:tcW w:w="0" w:type="auto"/>
            <w:vAlign w:val="center"/>
            <w:hideMark/>
          </w:tcPr>
          <w:p w14:paraId="2D0271DB" w14:textId="77777777" w:rsidR="00B8048D" w:rsidRPr="00B30D0A" w:rsidRDefault="00B8048D" w:rsidP="001D7A3B">
            <w:r w:rsidRPr="00B30D0A">
              <w:t>NOT NULL</w:t>
            </w:r>
          </w:p>
        </w:tc>
        <w:tc>
          <w:tcPr>
            <w:tcW w:w="0" w:type="auto"/>
            <w:vAlign w:val="center"/>
            <w:hideMark/>
          </w:tcPr>
          <w:p w14:paraId="51D6994D" w14:textId="77777777" w:rsidR="00B8048D" w:rsidRPr="00B30D0A" w:rsidRDefault="00B8048D" w:rsidP="001D7A3B">
            <w:r w:rsidRPr="00B30D0A">
              <w:t>Total order amount</w:t>
            </w:r>
          </w:p>
        </w:tc>
      </w:tr>
      <w:tr w:rsidR="00B8048D" w:rsidRPr="00B30D0A" w14:paraId="1C3ED400" w14:textId="77777777" w:rsidTr="001D7A3B">
        <w:trPr>
          <w:tblCellSpacing w:w="15" w:type="dxa"/>
        </w:trPr>
        <w:tc>
          <w:tcPr>
            <w:tcW w:w="0" w:type="auto"/>
            <w:vAlign w:val="center"/>
            <w:hideMark/>
          </w:tcPr>
          <w:p w14:paraId="6B82FA55" w14:textId="77777777" w:rsidR="00B8048D" w:rsidRPr="00B30D0A" w:rsidRDefault="00B8048D" w:rsidP="001D7A3B">
            <w:proofErr w:type="spellStart"/>
            <w:r w:rsidRPr="00B30D0A">
              <w:t>OrderDate</w:t>
            </w:r>
            <w:proofErr w:type="spellEnd"/>
          </w:p>
        </w:tc>
        <w:tc>
          <w:tcPr>
            <w:tcW w:w="0" w:type="auto"/>
            <w:vAlign w:val="center"/>
            <w:hideMark/>
          </w:tcPr>
          <w:p w14:paraId="1ACA8172" w14:textId="77777777" w:rsidR="00B8048D" w:rsidRPr="00B30D0A" w:rsidRDefault="00B8048D" w:rsidP="001D7A3B">
            <w:r w:rsidRPr="00B30D0A">
              <w:t>DATETIME</w:t>
            </w:r>
          </w:p>
        </w:tc>
        <w:tc>
          <w:tcPr>
            <w:tcW w:w="0" w:type="auto"/>
            <w:vAlign w:val="center"/>
            <w:hideMark/>
          </w:tcPr>
          <w:p w14:paraId="65D4C1E9" w14:textId="77777777" w:rsidR="00B8048D" w:rsidRPr="00B30D0A" w:rsidRDefault="00B8048D" w:rsidP="001D7A3B">
            <w:r w:rsidRPr="00B30D0A">
              <w:t>DEFAULT CURRENT_TIMESTAMP</w:t>
            </w:r>
          </w:p>
        </w:tc>
        <w:tc>
          <w:tcPr>
            <w:tcW w:w="0" w:type="auto"/>
            <w:vAlign w:val="center"/>
            <w:hideMark/>
          </w:tcPr>
          <w:p w14:paraId="2E1FFD22" w14:textId="77777777" w:rsidR="00B8048D" w:rsidRPr="00B30D0A" w:rsidRDefault="00B8048D" w:rsidP="001D7A3B">
            <w:r w:rsidRPr="00B30D0A">
              <w:t>Date the order was placed</w:t>
            </w:r>
          </w:p>
        </w:tc>
      </w:tr>
      <w:tr w:rsidR="00B8048D" w:rsidRPr="00B30D0A" w14:paraId="7279C659" w14:textId="77777777" w:rsidTr="001D7A3B">
        <w:trPr>
          <w:tblCellSpacing w:w="15" w:type="dxa"/>
        </w:trPr>
        <w:tc>
          <w:tcPr>
            <w:tcW w:w="0" w:type="auto"/>
            <w:vAlign w:val="center"/>
            <w:hideMark/>
          </w:tcPr>
          <w:p w14:paraId="3157C4E4" w14:textId="77777777" w:rsidR="00B8048D" w:rsidRPr="00B30D0A" w:rsidRDefault="00B8048D" w:rsidP="001D7A3B">
            <w:proofErr w:type="spellStart"/>
            <w:r w:rsidRPr="00B30D0A">
              <w:t>OrderStatus</w:t>
            </w:r>
            <w:proofErr w:type="spellEnd"/>
          </w:p>
        </w:tc>
        <w:tc>
          <w:tcPr>
            <w:tcW w:w="0" w:type="auto"/>
            <w:vAlign w:val="center"/>
            <w:hideMark/>
          </w:tcPr>
          <w:p w14:paraId="0F291DD9" w14:textId="77777777" w:rsidR="00B8048D" w:rsidRPr="00B30D0A" w:rsidRDefault="00B8048D" w:rsidP="001D7A3B">
            <w:proofErr w:type="gramStart"/>
            <w:r w:rsidRPr="00B30D0A">
              <w:t>ENUM(</w:t>
            </w:r>
            <w:proofErr w:type="gramEnd"/>
            <w:r w:rsidRPr="00B30D0A">
              <w:t>'Placed', 'Processed', 'Shipped', 'Delivered')</w:t>
            </w:r>
          </w:p>
        </w:tc>
        <w:tc>
          <w:tcPr>
            <w:tcW w:w="0" w:type="auto"/>
            <w:vAlign w:val="center"/>
            <w:hideMark/>
          </w:tcPr>
          <w:p w14:paraId="376AB818" w14:textId="77777777" w:rsidR="00B8048D" w:rsidRPr="00B30D0A" w:rsidRDefault="00B8048D" w:rsidP="001D7A3B">
            <w:r w:rsidRPr="00B30D0A">
              <w:t>DEFAULT 'Placed'</w:t>
            </w:r>
          </w:p>
        </w:tc>
        <w:tc>
          <w:tcPr>
            <w:tcW w:w="0" w:type="auto"/>
            <w:vAlign w:val="center"/>
            <w:hideMark/>
          </w:tcPr>
          <w:p w14:paraId="14253548" w14:textId="77777777" w:rsidR="00B8048D" w:rsidRPr="00B30D0A" w:rsidRDefault="00B8048D" w:rsidP="001D7A3B">
            <w:r w:rsidRPr="00B30D0A">
              <w:t>Current order status</w:t>
            </w:r>
          </w:p>
        </w:tc>
      </w:tr>
      <w:tr w:rsidR="00B8048D" w:rsidRPr="00B30D0A" w14:paraId="189DA48D" w14:textId="77777777" w:rsidTr="001D7A3B">
        <w:trPr>
          <w:tblCellSpacing w:w="15" w:type="dxa"/>
        </w:trPr>
        <w:tc>
          <w:tcPr>
            <w:tcW w:w="0" w:type="auto"/>
            <w:vAlign w:val="center"/>
            <w:hideMark/>
          </w:tcPr>
          <w:p w14:paraId="44BB3134" w14:textId="77777777" w:rsidR="00B8048D" w:rsidRPr="00B30D0A" w:rsidRDefault="00B8048D" w:rsidP="001D7A3B">
            <w:proofErr w:type="spellStart"/>
            <w:r w:rsidRPr="00B30D0A">
              <w:t>PaymentID</w:t>
            </w:r>
            <w:proofErr w:type="spellEnd"/>
          </w:p>
        </w:tc>
        <w:tc>
          <w:tcPr>
            <w:tcW w:w="0" w:type="auto"/>
            <w:vAlign w:val="center"/>
            <w:hideMark/>
          </w:tcPr>
          <w:p w14:paraId="5C5B6EE2" w14:textId="77777777" w:rsidR="00B8048D" w:rsidRPr="00B30D0A" w:rsidRDefault="00B8048D" w:rsidP="001D7A3B">
            <w:r w:rsidRPr="00B30D0A">
              <w:t>INT</w:t>
            </w:r>
          </w:p>
        </w:tc>
        <w:tc>
          <w:tcPr>
            <w:tcW w:w="0" w:type="auto"/>
            <w:vAlign w:val="center"/>
            <w:hideMark/>
          </w:tcPr>
          <w:p w14:paraId="3AB9A985" w14:textId="77777777" w:rsidR="00B8048D" w:rsidRPr="00B30D0A" w:rsidRDefault="00B8048D" w:rsidP="001D7A3B">
            <w:r w:rsidRPr="00B30D0A">
              <w:t xml:space="preserve">FOREIGN KEY REFERENCES </w:t>
            </w:r>
            <w:proofErr w:type="gramStart"/>
            <w:r w:rsidRPr="00B30D0A">
              <w:t>Payment(</w:t>
            </w:r>
            <w:proofErr w:type="spellStart"/>
            <w:proofErr w:type="gramEnd"/>
            <w:r w:rsidRPr="00B30D0A">
              <w:t>PaymentID</w:t>
            </w:r>
            <w:proofErr w:type="spellEnd"/>
            <w:r w:rsidRPr="00B30D0A">
              <w:t>)</w:t>
            </w:r>
          </w:p>
        </w:tc>
        <w:tc>
          <w:tcPr>
            <w:tcW w:w="0" w:type="auto"/>
            <w:vAlign w:val="center"/>
            <w:hideMark/>
          </w:tcPr>
          <w:p w14:paraId="7FA92FD9" w14:textId="77777777" w:rsidR="00B8048D" w:rsidRPr="00B30D0A" w:rsidRDefault="00B8048D" w:rsidP="001D7A3B">
            <w:r w:rsidRPr="00B30D0A">
              <w:t>Payment linked to the order</w:t>
            </w:r>
          </w:p>
        </w:tc>
      </w:tr>
      <w:tr w:rsidR="00B8048D" w:rsidRPr="00B30D0A" w14:paraId="268A793C" w14:textId="77777777" w:rsidTr="001D7A3B">
        <w:trPr>
          <w:tblCellSpacing w:w="15" w:type="dxa"/>
        </w:trPr>
        <w:tc>
          <w:tcPr>
            <w:tcW w:w="0" w:type="auto"/>
            <w:vAlign w:val="center"/>
            <w:hideMark/>
          </w:tcPr>
          <w:p w14:paraId="72BE6D7E" w14:textId="77777777" w:rsidR="00B8048D" w:rsidRPr="00B30D0A" w:rsidRDefault="00B8048D" w:rsidP="001D7A3B">
            <w:proofErr w:type="spellStart"/>
            <w:r w:rsidRPr="00B30D0A">
              <w:t>DeliveryID</w:t>
            </w:r>
            <w:proofErr w:type="spellEnd"/>
          </w:p>
        </w:tc>
        <w:tc>
          <w:tcPr>
            <w:tcW w:w="0" w:type="auto"/>
            <w:vAlign w:val="center"/>
            <w:hideMark/>
          </w:tcPr>
          <w:p w14:paraId="0E7B646D" w14:textId="77777777" w:rsidR="00B8048D" w:rsidRPr="00B30D0A" w:rsidRDefault="00B8048D" w:rsidP="001D7A3B">
            <w:r w:rsidRPr="00B30D0A">
              <w:t>INT</w:t>
            </w:r>
          </w:p>
        </w:tc>
        <w:tc>
          <w:tcPr>
            <w:tcW w:w="0" w:type="auto"/>
            <w:vAlign w:val="center"/>
            <w:hideMark/>
          </w:tcPr>
          <w:p w14:paraId="2EC86192" w14:textId="77777777" w:rsidR="00B8048D" w:rsidRPr="00B30D0A" w:rsidRDefault="00B8048D" w:rsidP="001D7A3B">
            <w:r w:rsidRPr="00B30D0A">
              <w:t xml:space="preserve">FOREIGN KEY REFERENCES </w:t>
            </w:r>
            <w:proofErr w:type="gramStart"/>
            <w:r w:rsidRPr="00B30D0A">
              <w:t>Delivery(</w:t>
            </w:r>
            <w:proofErr w:type="spellStart"/>
            <w:proofErr w:type="gramEnd"/>
            <w:r w:rsidRPr="00B30D0A">
              <w:t>DeliveryID</w:t>
            </w:r>
            <w:proofErr w:type="spellEnd"/>
            <w:r w:rsidRPr="00B30D0A">
              <w:t>)</w:t>
            </w:r>
          </w:p>
        </w:tc>
        <w:tc>
          <w:tcPr>
            <w:tcW w:w="0" w:type="auto"/>
            <w:vAlign w:val="center"/>
            <w:hideMark/>
          </w:tcPr>
          <w:p w14:paraId="5853EBD0" w14:textId="77777777" w:rsidR="00B8048D" w:rsidRPr="00B30D0A" w:rsidRDefault="00B8048D" w:rsidP="001D7A3B">
            <w:r w:rsidRPr="00B30D0A">
              <w:t>Delivery information for the order</w:t>
            </w:r>
          </w:p>
        </w:tc>
      </w:tr>
    </w:tbl>
    <w:p w14:paraId="2959B124" w14:textId="77777777" w:rsidR="00B8048D" w:rsidRPr="00B30D0A" w:rsidRDefault="00B8048D" w:rsidP="00B8048D">
      <w:r>
        <w:pict w14:anchorId="08DE1987">
          <v:rect id="_x0000_i1062" style="width:0;height:1.5pt" o:hralign="center" o:hrstd="t" o:hr="t" fillcolor="#a0a0a0" stroked="f"/>
        </w:pict>
      </w:r>
    </w:p>
    <w:p w14:paraId="70ED6A59" w14:textId="77777777" w:rsidR="00B8048D" w:rsidRPr="00B30D0A" w:rsidRDefault="00B8048D" w:rsidP="00B8048D">
      <w:pPr>
        <w:rPr>
          <w:b/>
          <w:bCs/>
        </w:rPr>
      </w:pPr>
      <w:r w:rsidRPr="00B30D0A">
        <w:rPr>
          <w:b/>
          <w:bCs/>
        </w:rPr>
        <w:t>6. Payment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3470"/>
        <w:gridCol w:w="3501"/>
        <w:gridCol w:w="1885"/>
      </w:tblGrid>
      <w:tr w:rsidR="00B8048D" w:rsidRPr="00B30D0A" w14:paraId="74649BE1" w14:textId="77777777" w:rsidTr="001D7A3B">
        <w:trPr>
          <w:tblHeader/>
          <w:tblCellSpacing w:w="15" w:type="dxa"/>
        </w:trPr>
        <w:tc>
          <w:tcPr>
            <w:tcW w:w="0" w:type="auto"/>
            <w:vAlign w:val="center"/>
            <w:hideMark/>
          </w:tcPr>
          <w:p w14:paraId="5F15C1FB" w14:textId="77777777" w:rsidR="00B8048D" w:rsidRPr="00B30D0A" w:rsidRDefault="00B8048D" w:rsidP="001D7A3B">
            <w:pPr>
              <w:rPr>
                <w:b/>
                <w:bCs/>
              </w:rPr>
            </w:pPr>
            <w:r w:rsidRPr="00B30D0A">
              <w:rPr>
                <w:b/>
                <w:bCs/>
              </w:rPr>
              <w:t>Column Name</w:t>
            </w:r>
          </w:p>
        </w:tc>
        <w:tc>
          <w:tcPr>
            <w:tcW w:w="0" w:type="auto"/>
            <w:vAlign w:val="center"/>
            <w:hideMark/>
          </w:tcPr>
          <w:p w14:paraId="60BF9884" w14:textId="77777777" w:rsidR="00B8048D" w:rsidRPr="00B30D0A" w:rsidRDefault="00B8048D" w:rsidP="001D7A3B">
            <w:pPr>
              <w:rPr>
                <w:b/>
                <w:bCs/>
              </w:rPr>
            </w:pPr>
            <w:r w:rsidRPr="00B30D0A">
              <w:rPr>
                <w:b/>
                <w:bCs/>
              </w:rPr>
              <w:t>Data Type</w:t>
            </w:r>
          </w:p>
        </w:tc>
        <w:tc>
          <w:tcPr>
            <w:tcW w:w="0" w:type="auto"/>
            <w:vAlign w:val="center"/>
            <w:hideMark/>
          </w:tcPr>
          <w:p w14:paraId="314AF418" w14:textId="77777777" w:rsidR="00B8048D" w:rsidRPr="00B30D0A" w:rsidRDefault="00B8048D" w:rsidP="001D7A3B">
            <w:pPr>
              <w:rPr>
                <w:b/>
                <w:bCs/>
              </w:rPr>
            </w:pPr>
            <w:r w:rsidRPr="00B30D0A">
              <w:rPr>
                <w:b/>
                <w:bCs/>
              </w:rPr>
              <w:t>Constraints</w:t>
            </w:r>
          </w:p>
        </w:tc>
        <w:tc>
          <w:tcPr>
            <w:tcW w:w="0" w:type="auto"/>
            <w:vAlign w:val="center"/>
            <w:hideMark/>
          </w:tcPr>
          <w:p w14:paraId="23830507" w14:textId="77777777" w:rsidR="00B8048D" w:rsidRPr="00B30D0A" w:rsidRDefault="00B8048D" w:rsidP="001D7A3B">
            <w:pPr>
              <w:rPr>
                <w:b/>
                <w:bCs/>
              </w:rPr>
            </w:pPr>
            <w:r w:rsidRPr="00B30D0A">
              <w:rPr>
                <w:b/>
                <w:bCs/>
              </w:rPr>
              <w:t>Description</w:t>
            </w:r>
          </w:p>
        </w:tc>
      </w:tr>
      <w:tr w:rsidR="00B8048D" w:rsidRPr="00B30D0A" w14:paraId="54941845" w14:textId="77777777" w:rsidTr="001D7A3B">
        <w:trPr>
          <w:tblCellSpacing w:w="15" w:type="dxa"/>
        </w:trPr>
        <w:tc>
          <w:tcPr>
            <w:tcW w:w="0" w:type="auto"/>
            <w:vAlign w:val="center"/>
            <w:hideMark/>
          </w:tcPr>
          <w:p w14:paraId="52BD0BBC" w14:textId="77777777" w:rsidR="00B8048D" w:rsidRPr="00B30D0A" w:rsidRDefault="00B8048D" w:rsidP="001D7A3B">
            <w:proofErr w:type="spellStart"/>
            <w:r w:rsidRPr="00B30D0A">
              <w:t>PaymentID</w:t>
            </w:r>
            <w:proofErr w:type="spellEnd"/>
          </w:p>
        </w:tc>
        <w:tc>
          <w:tcPr>
            <w:tcW w:w="0" w:type="auto"/>
            <w:vAlign w:val="center"/>
            <w:hideMark/>
          </w:tcPr>
          <w:p w14:paraId="39781505" w14:textId="77777777" w:rsidR="00B8048D" w:rsidRPr="00B30D0A" w:rsidRDefault="00B8048D" w:rsidP="001D7A3B">
            <w:r w:rsidRPr="00B30D0A">
              <w:t>INT</w:t>
            </w:r>
          </w:p>
        </w:tc>
        <w:tc>
          <w:tcPr>
            <w:tcW w:w="0" w:type="auto"/>
            <w:vAlign w:val="center"/>
            <w:hideMark/>
          </w:tcPr>
          <w:p w14:paraId="4ECB45F8" w14:textId="77777777" w:rsidR="00B8048D" w:rsidRPr="00B30D0A" w:rsidRDefault="00B8048D" w:rsidP="001D7A3B">
            <w:r w:rsidRPr="00B30D0A">
              <w:t>PRIMARY KEY, AUTO_INCREMENT</w:t>
            </w:r>
          </w:p>
        </w:tc>
        <w:tc>
          <w:tcPr>
            <w:tcW w:w="0" w:type="auto"/>
            <w:vAlign w:val="center"/>
            <w:hideMark/>
          </w:tcPr>
          <w:p w14:paraId="67481D2C" w14:textId="77777777" w:rsidR="00B8048D" w:rsidRPr="00B30D0A" w:rsidRDefault="00B8048D" w:rsidP="001D7A3B">
            <w:r w:rsidRPr="00B30D0A">
              <w:t>Unique ID for each payment</w:t>
            </w:r>
          </w:p>
        </w:tc>
      </w:tr>
      <w:tr w:rsidR="00B8048D" w:rsidRPr="00B30D0A" w14:paraId="09F4D494" w14:textId="77777777" w:rsidTr="001D7A3B">
        <w:trPr>
          <w:tblCellSpacing w:w="15" w:type="dxa"/>
        </w:trPr>
        <w:tc>
          <w:tcPr>
            <w:tcW w:w="0" w:type="auto"/>
            <w:vAlign w:val="center"/>
            <w:hideMark/>
          </w:tcPr>
          <w:p w14:paraId="5073EF80" w14:textId="77777777" w:rsidR="00B8048D" w:rsidRPr="00B30D0A" w:rsidRDefault="00B8048D" w:rsidP="001D7A3B">
            <w:proofErr w:type="spellStart"/>
            <w:r w:rsidRPr="00B30D0A">
              <w:t>OrderID</w:t>
            </w:r>
            <w:proofErr w:type="spellEnd"/>
          </w:p>
        </w:tc>
        <w:tc>
          <w:tcPr>
            <w:tcW w:w="0" w:type="auto"/>
            <w:vAlign w:val="center"/>
            <w:hideMark/>
          </w:tcPr>
          <w:p w14:paraId="0AB7D293" w14:textId="77777777" w:rsidR="00B8048D" w:rsidRPr="00B30D0A" w:rsidRDefault="00B8048D" w:rsidP="001D7A3B">
            <w:r w:rsidRPr="00B30D0A">
              <w:t>INT</w:t>
            </w:r>
          </w:p>
        </w:tc>
        <w:tc>
          <w:tcPr>
            <w:tcW w:w="0" w:type="auto"/>
            <w:vAlign w:val="center"/>
            <w:hideMark/>
          </w:tcPr>
          <w:p w14:paraId="49161969" w14:textId="77777777" w:rsidR="00B8048D" w:rsidRPr="00B30D0A" w:rsidRDefault="00B8048D" w:rsidP="001D7A3B">
            <w:r w:rsidRPr="00B30D0A">
              <w:t xml:space="preserve">NOT NULL, FOREIGN KEY REFERENCES </w:t>
            </w:r>
            <w:proofErr w:type="gramStart"/>
            <w:r w:rsidRPr="00B30D0A">
              <w:t>Order(</w:t>
            </w:r>
            <w:proofErr w:type="spellStart"/>
            <w:proofErr w:type="gramEnd"/>
            <w:r w:rsidRPr="00B30D0A">
              <w:t>OrderID</w:t>
            </w:r>
            <w:proofErr w:type="spellEnd"/>
            <w:r w:rsidRPr="00B30D0A">
              <w:t>)</w:t>
            </w:r>
          </w:p>
        </w:tc>
        <w:tc>
          <w:tcPr>
            <w:tcW w:w="0" w:type="auto"/>
            <w:vAlign w:val="center"/>
            <w:hideMark/>
          </w:tcPr>
          <w:p w14:paraId="6FD999F9" w14:textId="77777777" w:rsidR="00B8048D" w:rsidRPr="00B30D0A" w:rsidRDefault="00B8048D" w:rsidP="001D7A3B">
            <w:r w:rsidRPr="00B30D0A">
              <w:t>Order linked to the payment</w:t>
            </w:r>
          </w:p>
        </w:tc>
      </w:tr>
      <w:tr w:rsidR="00B8048D" w:rsidRPr="00B30D0A" w14:paraId="7B27EF29" w14:textId="77777777" w:rsidTr="001D7A3B">
        <w:trPr>
          <w:tblCellSpacing w:w="15" w:type="dxa"/>
        </w:trPr>
        <w:tc>
          <w:tcPr>
            <w:tcW w:w="0" w:type="auto"/>
            <w:vAlign w:val="center"/>
            <w:hideMark/>
          </w:tcPr>
          <w:p w14:paraId="108BF3A1" w14:textId="77777777" w:rsidR="00B8048D" w:rsidRPr="00B30D0A" w:rsidRDefault="00B8048D" w:rsidP="001D7A3B">
            <w:proofErr w:type="spellStart"/>
            <w:r w:rsidRPr="00B30D0A">
              <w:t>PaymentMethod</w:t>
            </w:r>
            <w:proofErr w:type="spellEnd"/>
          </w:p>
        </w:tc>
        <w:tc>
          <w:tcPr>
            <w:tcW w:w="0" w:type="auto"/>
            <w:vAlign w:val="center"/>
            <w:hideMark/>
          </w:tcPr>
          <w:p w14:paraId="640E345D" w14:textId="77777777" w:rsidR="00B8048D" w:rsidRPr="00B30D0A" w:rsidRDefault="00B8048D" w:rsidP="001D7A3B">
            <w:proofErr w:type="gramStart"/>
            <w:r w:rsidRPr="00B30D0A">
              <w:t>ENUM(</w:t>
            </w:r>
            <w:proofErr w:type="gramEnd"/>
            <w:r w:rsidRPr="00B30D0A">
              <w:t>'</w:t>
            </w:r>
            <w:proofErr w:type="spellStart"/>
            <w:r w:rsidRPr="00B30D0A">
              <w:t>CreditCard</w:t>
            </w:r>
            <w:proofErr w:type="spellEnd"/>
            <w:r w:rsidRPr="00B30D0A">
              <w:t>', '</w:t>
            </w:r>
            <w:proofErr w:type="spellStart"/>
            <w:r w:rsidRPr="00B30D0A">
              <w:t>DebitCard</w:t>
            </w:r>
            <w:proofErr w:type="spellEnd"/>
            <w:r w:rsidRPr="00B30D0A">
              <w:t>', 'Wallet', '</w:t>
            </w:r>
            <w:proofErr w:type="spellStart"/>
            <w:r w:rsidRPr="00B30D0A">
              <w:t>NetBanking</w:t>
            </w:r>
            <w:proofErr w:type="spellEnd"/>
            <w:r w:rsidRPr="00B30D0A">
              <w:t>', 'UPI')</w:t>
            </w:r>
          </w:p>
        </w:tc>
        <w:tc>
          <w:tcPr>
            <w:tcW w:w="0" w:type="auto"/>
            <w:vAlign w:val="center"/>
            <w:hideMark/>
          </w:tcPr>
          <w:p w14:paraId="0FFBBB90" w14:textId="77777777" w:rsidR="00B8048D" w:rsidRPr="00B30D0A" w:rsidRDefault="00B8048D" w:rsidP="001D7A3B">
            <w:r w:rsidRPr="00B30D0A">
              <w:t>NOT NULL</w:t>
            </w:r>
          </w:p>
        </w:tc>
        <w:tc>
          <w:tcPr>
            <w:tcW w:w="0" w:type="auto"/>
            <w:vAlign w:val="center"/>
            <w:hideMark/>
          </w:tcPr>
          <w:p w14:paraId="47574CBE" w14:textId="77777777" w:rsidR="00B8048D" w:rsidRPr="00B30D0A" w:rsidRDefault="00B8048D" w:rsidP="001D7A3B">
            <w:r w:rsidRPr="00B30D0A">
              <w:t>Payment method used</w:t>
            </w:r>
          </w:p>
        </w:tc>
      </w:tr>
      <w:tr w:rsidR="00B8048D" w:rsidRPr="00B30D0A" w14:paraId="54260FA2" w14:textId="77777777" w:rsidTr="001D7A3B">
        <w:trPr>
          <w:tblCellSpacing w:w="15" w:type="dxa"/>
        </w:trPr>
        <w:tc>
          <w:tcPr>
            <w:tcW w:w="0" w:type="auto"/>
            <w:vAlign w:val="center"/>
            <w:hideMark/>
          </w:tcPr>
          <w:p w14:paraId="460EE571" w14:textId="77777777" w:rsidR="00B8048D" w:rsidRPr="00B30D0A" w:rsidRDefault="00B8048D" w:rsidP="001D7A3B">
            <w:proofErr w:type="spellStart"/>
            <w:r w:rsidRPr="00B30D0A">
              <w:lastRenderedPageBreak/>
              <w:t>PaymentDate</w:t>
            </w:r>
            <w:proofErr w:type="spellEnd"/>
          </w:p>
        </w:tc>
        <w:tc>
          <w:tcPr>
            <w:tcW w:w="0" w:type="auto"/>
            <w:vAlign w:val="center"/>
            <w:hideMark/>
          </w:tcPr>
          <w:p w14:paraId="4484E91B" w14:textId="77777777" w:rsidR="00B8048D" w:rsidRPr="00B30D0A" w:rsidRDefault="00B8048D" w:rsidP="001D7A3B">
            <w:r w:rsidRPr="00B30D0A">
              <w:t>DATETIME</w:t>
            </w:r>
          </w:p>
        </w:tc>
        <w:tc>
          <w:tcPr>
            <w:tcW w:w="0" w:type="auto"/>
            <w:vAlign w:val="center"/>
            <w:hideMark/>
          </w:tcPr>
          <w:p w14:paraId="39EF8E78" w14:textId="77777777" w:rsidR="00B8048D" w:rsidRPr="00B30D0A" w:rsidRDefault="00B8048D" w:rsidP="001D7A3B">
            <w:r w:rsidRPr="00B30D0A">
              <w:t>DEFAULT CURRENT_TIMESTAMP</w:t>
            </w:r>
          </w:p>
        </w:tc>
        <w:tc>
          <w:tcPr>
            <w:tcW w:w="0" w:type="auto"/>
            <w:vAlign w:val="center"/>
            <w:hideMark/>
          </w:tcPr>
          <w:p w14:paraId="36396D62" w14:textId="77777777" w:rsidR="00B8048D" w:rsidRPr="00B30D0A" w:rsidRDefault="00B8048D" w:rsidP="001D7A3B">
            <w:r w:rsidRPr="00B30D0A">
              <w:t>Date the payment was made</w:t>
            </w:r>
          </w:p>
        </w:tc>
      </w:tr>
      <w:tr w:rsidR="00B8048D" w:rsidRPr="00B30D0A" w14:paraId="637F3A19" w14:textId="77777777" w:rsidTr="001D7A3B">
        <w:trPr>
          <w:tblCellSpacing w:w="15" w:type="dxa"/>
        </w:trPr>
        <w:tc>
          <w:tcPr>
            <w:tcW w:w="0" w:type="auto"/>
            <w:vAlign w:val="center"/>
            <w:hideMark/>
          </w:tcPr>
          <w:p w14:paraId="53329B2F" w14:textId="77777777" w:rsidR="00B8048D" w:rsidRPr="00B30D0A" w:rsidRDefault="00B8048D" w:rsidP="001D7A3B">
            <w:proofErr w:type="spellStart"/>
            <w:r w:rsidRPr="00B30D0A">
              <w:t>PaymentStatus</w:t>
            </w:r>
            <w:proofErr w:type="spellEnd"/>
          </w:p>
        </w:tc>
        <w:tc>
          <w:tcPr>
            <w:tcW w:w="0" w:type="auto"/>
            <w:vAlign w:val="center"/>
            <w:hideMark/>
          </w:tcPr>
          <w:p w14:paraId="5778320A" w14:textId="77777777" w:rsidR="00B8048D" w:rsidRPr="00B30D0A" w:rsidRDefault="00B8048D" w:rsidP="001D7A3B">
            <w:proofErr w:type="gramStart"/>
            <w:r w:rsidRPr="00B30D0A">
              <w:t>ENUM(</w:t>
            </w:r>
            <w:proofErr w:type="gramEnd"/>
            <w:r w:rsidRPr="00B30D0A">
              <w:t>'Success', 'Failed')</w:t>
            </w:r>
          </w:p>
        </w:tc>
        <w:tc>
          <w:tcPr>
            <w:tcW w:w="0" w:type="auto"/>
            <w:vAlign w:val="center"/>
            <w:hideMark/>
          </w:tcPr>
          <w:p w14:paraId="39248CEA" w14:textId="77777777" w:rsidR="00B8048D" w:rsidRPr="00B30D0A" w:rsidRDefault="00B8048D" w:rsidP="001D7A3B">
            <w:r w:rsidRPr="00B30D0A">
              <w:t>DEFAULT 'Success'</w:t>
            </w:r>
          </w:p>
        </w:tc>
        <w:tc>
          <w:tcPr>
            <w:tcW w:w="0" w:type="auto"/>
            <w:vAlign w:val="center"/>
            <w:hideMark/>
          </w:tcPr>
          <w:p w14:paraId="4A3EBA55" w14:textId="77777777" w:rsidR="00B8048D" w:rsidRPr="00B30D0A" w:rsidRDefault="00B8048D" w:rsidP="001D7A3B">
            <w:r w:rsidRPr="00B30D0A">
              <w:t>Payment status</w:t>
            </w:r>
          </w:p>
        </w:tc>
      </w:tr>
      <w:tr w:rsidR="00B8048D" w:rsidRPr="00B30D0A" w14:paraId="5DB869A4" w14:textId="77777777" w:rsidTr="001D7A3B">
        <w:trPr>
          <w:tblCellSpacing w:w="15" w:type="dxa"/>
        </w:trPr>
        <w:tc>
          <w:tcPr>
            <w:tcW w:w="0" w:type="auto"/>
            <w:vAlign w:val="center"/>
            <w:hideMark/>
          </w:tcPr>
          <w:p w14:paraId="22E4CE84" w14:textId="77777777" w:rsidR="00B8048D" w:rsidRPr="00B30D0A" w:rsidRDefault="00B8048D" w:rsidP="001D7A3B">
            <w:proofErr w:type="spellStart"/>
            <w:r w:rsidRPr="00B30D0A">
              <w:t>TotalAmount</w:t>
            </w:r>
            <w:proofErr w:type="spellEnd"/>
          </w:p>
        </w:tc>
        <w:tc>
          <w:tcPr>
            <w:tcW w:w="0" w:type="auto"/>
            <w:vAlign w:val="center"/>
            <w:hideMark/>
          </w:tcPr>
          <w:p w14:paraId="3ED353FA" w14:textId="77777777" w:rsidR="00B8048D" w:rsidRPr="00B30D0A" w:rsidRDefault="00B8048D" w:rsidP="001D7A3B">
            <w:proofErr w:type="gramStart"/>
            <w:r w:rsidRPr="00B30D0A">
              <w:t>DECIMAL(</w:t>
            </w:r>
            <w:proofErr w:type="gramEnd"/>
            <w:r w:rsidRPr="00B30D0A">
              <w:t>10, 2)</w:t>
            </w:r>
          </w:p>
        </w:tc>
        <w:tc>
          <w:tcPr>
            <w:tcW w:w="0" w:type="auto"/>
            <w:vAlign w:val="center"/>
            <w:hideMark/>
          </w:tcPr>
          <w:p w14:paraId="4C49763C" w14:textId="77777777" w:rsidR="00B8048D" w:rsidRPr="00B30D0A" w:rsidRDefault="00B8048D" w:rsidP="001D7A3B">
            <w:r w:rsidRPr="00B30D0A">
              <w:t>NOT NULL</w:t>
            </w:r>
          </w:p>
        </w:tc>
        <w:tc>
          <w:tcPr>
            <w:tcW w:w="0" w:type="auto"/>
            <w:vAlign w:val="center"/>
            <w:hideMark/>
          </w:tcPr>
          <w:p w14:paraId="3949C286" w14:textId="77777777" w:rsidR="00B8048D" w:rsidRPr="00B30D0A" w:rsidRDefault="00B8048D" w:rsidP="001D7A3B">
            <w:r w:rsidRPr="00B30D0A">
              <w:t>Total payment amount</w:t>
            </w:r>
          </w:p>
        </w:tc>
      </w:tr>
    </w:tbl>
    <w:p w14:paraId="06B9A60D" w14:textId="77777777" w:rsidR="00B8048D" w:rsidRPr="00B30D0A" w:rsidRDefault="00B8048D" w:rsidP="00B8048D">
      <w:r>
        <w:pict w14:anchorId="4B8612BB">
          <v:rect id="_x0000_i1063" style="width:0;height:1.5pt" o:hralign="center" o:hrstd="t" o:hr="t" fillcolor="#a0a0a0" stroked="f"/>
        </w:pict>
      </w:r>
    </w:p>
    <w:p w14:paraId="1B2402AA" w14:textId="77777777" w:rsidR="00B8048D" w:rsidRPr="00B30D0A" w:rsidRDefault="00B8048D" w:rsidP="00B8048D">
      <w:pPr>
        <w:rPr>
          <w:b/>
          <w:bCs/>
        </w:rPr>
      </w:pPr>
      <w:r w:rsidRPr="00B30D0A">
        <w:rPr>
          <w:b/>
          <w:bCs/>
        </w:rPr>
        <w:t>7. Review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1038"/>
        <w:gridCol w:w="5125"/>
        <w:gridCol w:w="2862"/>
      </w:tblGrid>
      <w:tr w:rsidR="00B8048D" w:rsidRPr="00B30D0A" w14:paraId="67BCED29" w14:textId="77777777" w:rsidTr="001D7A3B">
        <w:trPr>
          <w:tblHeader/>
          <w:tblCellSpacing w:w="15" w:type="dxa"/>
        </w:trPr>
        <w:tc>
          <w:tcPr>
            <w:tcW w:w="0" w:type="auto"/>
            <w:vAlign w:val="center"/>
            <w:hideMark/>
          </w:tcPr>
          <w:p w14:paraId="4F86E13D" w14:textId="77777777" w:rsidR="00B8048D" w:rsidRPr="00B30D0A" w:rsidRDefault="00B8048D" w:rsidP="001D7A3B">
            <w:pPr>
              <w:rPr>
                <w:b/>
                <w:bCs/>
              </w:rPr>
            </w:pPr>
            <w:r w:rsidRPr="00B30D0A">
              <w:rPr>
                <w:b/>
                <w:bCs/>
              </w:rPr>
              <w:t>Column Name</w:t>
            </w:r>
          </w:p>
        </w:tc>
        <w:tc>
          <w:tcPr>
            <w:tcW w:w="0" w:type="auto"/>
            <w:vAlign w:val="center"/>
            <w:hideMark/>
          </w:tcPr>
          <w:p w14:paraId="047BC4D2" w14:textId="77777777" w:rsidR="00B8048D" w:rsidRPr="00B30D0A" w:rsidRDefault="00B8048D" w:rsidP="001D7A3B">
            <w:pPr>
              <w:rPr>
                <w:b/>
                <w:bCs/>
              </w:rPr>
            </w:pPr>
            <w:r w:rsidRPr="00B30D0A">
              <w:rPr>
                <w:b/>
                <w:bCs/>
              </w:rPr>
              <w:t>Data Type</w:t>
            </w:r>
          </w:p>
        </w:tc>
        <w:tc>
          <w:tcPr>
            <w:tcW w:w="0" w:type="auto"/>
            <w:vAlign w:val="center"/>
            <w:hideMark/>
          </w:tcPr>
          <w:p w14:paraId="1B3A4FBC" w14:textId="77777777" w:rsidR="00B8048D" w:rsidRPr="00B30D0A" w:rsidRDefault="00B8048D" w:rsidP="001D7A3B">
            <w:pPr>
              <w:rPr>
                <w:b/>
                <w:bCs/>
              </w:rPr>
            </w:pPr>
            <w:r w:rsidRPr="00B30D0A">
              <w:rPr>
                <w:b/>
                <w:bCs/>
              </w:rPr>
              <w:t>Constraints</w:t>
            </w:r>
          </w:p>
        </w:tc>
        <w:tc>
          <w:tcPr>
            <w:tcW w:w="0" w:type="auto"/>
            <w:vAlign w:val="center"/>
            <w:hideMark/>
          </w:tcPr>
          <w:p w14:paraId="27118F8D" w14:textId="77777777" w:rsidR="00B8048D" w:rsidRPr="00B30D0A" w:rsidRDefault="00B8048D" w:rsidP="001D7A3B">
            <w:pPr>
              <w:rPr>
                <w:b/>
                <w:bCs/>
              </w:rPr>
            </w:pPr>
            <w:r w:rsidRPr="00B30D0A">
              <w:rPr>
                <w:b/>
                <w:bCs/>
              </w:rPr>
              <w:t>Description</w:t>
            </w:r>
          </w:p>
        </w:tc>
      </w:tr>
      <w:tr w:rsidR="00B8048D" w:rsidRPr="00B30D0A" w14:paraId="202CF6F1" w14:textId="77777777" w:rsidTr="001D7A3B">
        <w:trPr>
          <w:tblCellSpacing w:w="15" w:type="dxa"/>
        </w:trPr>
        <w:tc>
          <w:tcPr>
            <w:tcW w:w="0" w:type="auto"/>
            <w:vAlign w:val="center"/>
            <w:hideMark/>
          </w:tcPr>
          <w:p w14:paraId="55E32F09" w14:textId="77777777" w:rsidR="00B8048D" w:rsidRPr="00B30D0A" w:rsidRDefault="00B8048D" w:rsidP="001D7A3B">
            <w:proofErr w:type="spellStart"/>
            <w:r w:rsidRPr="00B30D0A">
              <w:t>ReviewID</w:t>
            </w:r>
            <w:proofErr w:type="spellEnd"/>
          </w:p>
        </w:tc>
        <w:tc>
          <w:tcPr>
            <w:tcW w:w="0" w:type="auto"/>
            <w:vAlign w:val="center"/>
            <w:hideMark/>
          </w:tcPr>
          <w:p w14:paraId="079050C1" w14:textId="77777777" w:rsidR="00B8048D" w:rsidRPr="00B30D0A" w:rsidRDefault="00B8048D" w:rsidP="001D7A3B">
            <w:r w:rsidRPr="00B30D0A">
              <w:t>INT</w:t>
            </w:r>
          </w:p>
        </w:tc>
        <w:tc>
          <w:tcPr>
            <w:tcW w:w="0" w:type="auto"/>
            <w:vAlign w:val="center"/>
            <w:hideMark/>
          </w:tcPr>
          <w:p w14:paraId="46769F7B" w14:textId="77777777" w:rsidR="00B8048D" w:rsidRPr="00B30D0A" w:rsidRDefault="00B8048D" w:rsidP="001D7A3B">
            <w:r w:rsidRPr="00B30D0A">
              <w:t>PRIMARY KEY, AUTO_INCREMENT</w:t>
            </w:r>
          </w:p>
        </w:tc>
        <w:tc>
          <w:tcPr>
            <w:tcW w:w="0" w:type="auto"/>
            <w:vAlign w:val="center"/>
            <w:hideMark/>
          </w:tcPr>
          <w:p w14:paraId="4FD10155" w14:textId="77777777" w:rsidR="00B8048D" w:rsidRPr="00B30D0A" w:rsidRDefault="00B8048D" w:rsidP="001D7A3B">
            <w:r w:rsidRPr="00B30D0A">
              <w:t>Unique ID for each review</w:t>
            </w:r>
          </w:p>
        </w:tc>
      </w:tr>
      <w:tr w:rsidR="00B8048D" w:rsidRPr="00B30D0A" w14:paraId="3231F354" w14:textId="77777777" w:rsidTr="001D7A3B">
        <w:trPr>
          <w:tblCellSpacing w:w="15" w:type="dxa"/>
        </w:trPr>
        <w:tc>
          <w:tcPr>
            <w:tcW w:w="0" w:type="auto"/>
            <w:vAlign w:val="center"/>
            <w:hideMark/>
          </w:tcPr>
          <w:p w14:paraId="780A45F4" w14:textId="77777777" w:rsidR="00B8048D" w:rsidRPr="00B30D0A" w:rsidRDefault="00B8048D" w:rsidP="001D7A3B">
            <w:proofErr w:type="spellStart"/>
            <w:r w:rsidRPr="00B30D0A">
              <w:t>UserID</w:t>
            </w:r>
            <w:proofErr w:type="spellEnd"/>
          </w:p>
        </w:tc>
        <w:tc>
          <w:tcPr>
            <w:tcW w:w="0" w:type="auto"/>
            <w:vAlign w:val="center"/>
            <w:hideMark/>
          </w:tcPr>
          <w:p w14:paraId="3D2A89A4" w14:textId="77777777" w:rsidR="00B8048D" w:rsidRPr="00B30D0A" w:rsidRDefault="00B8048D" w:rsidP="001D7A3B">
            <w:r w:rsidRPr="00B30D0A">
              <w:t>INT</w:t>
            </w:r>
          </w:p>
        </w:tc>
        <w:tc>
          <w:tcPr>
            <w:tcW w:w="0" w:type="auto"/>
            <w:vAlign w:val="center"/>
            <w:hideMark/>
          </w:tcPr>
          <w:p w14:paraId="23EF36EA" w14:textId="77777777" w:rsidR="00B8048D" w:rsidRPr="00B30D0A" w:rsidRDefault="00B8048D" w:rsidP="001D7A3B">
            <w:r w:rsidRPr="00B30D0A">
              <w:t xml:space="preserve">NOT NULL, FOREIGN KEY REFERENCES </w:t>
            </w:r>
            <w:proofErr w:type="gramStart"/>
            <w:r w:rsidRPr="00B30D0A">
              <w:t>User(</w:t>
            </w:r>
            <w:proofErr w:type="spellStart"/>
            <w:proofErr w:type="gramEnd"/>
            <w:r w:rsidRPr="00B30D0A">
              <w:t>UserID</w:t>
            </w:r>
            <w:proofErr w:type="spellEnd"/>
            <w:r w:rsidRPr="00B30D0A">
              <w:t>)</w:t>
            </w:r>
          </w:p>
        </w:tc>
        <w:tc>
          <w:tcPr>
            <w:tcW w:w="0" w:type="auto"/>
            <w:vAlign w:val="center"/>
            <w:hideMark/>
          </w:tcPr>
          <w:p w14:paraId="2B1A7CC9" w14:textId="77777777" w:rsidR="00B8048D" w:rsidRPr="00B30D0A" w:rsidRDefault="00B8048D" w:rsidP="001D7A3B">
            <w:r w:rsidRPr="00B30D0A">
              <w:t>User who wrote the review</w:t>
            </w:r>
          </w:p>
        </w:tc>
      </w:tr>
      <w:tr w:rsidR="00B8048D" w:rsidRPr="00B30D0A" w14:paraId="0D4ADC93" w14:textId="77777777" w:rsidTr="001D7A3B">
        <w:trPr>
          <w:tblCellSpacing w:w="15" w:type="dxa"/>
        </w:trPr>
        <w:tc>
          <w:tcPr>
            <w:tcW w:w="0" w:type="auto"/>
            <w:vAlign w:val="center"/>
            <w:hideMark/>
          </w:tcPr>
          <w:p w14:paraId="41509BDB" w14:textId="77777777" w:rsidR="00B8048D" w:rsidRPr="00B30D0A" w:rsidRDefault="00B8048D" w:rsidP="001D7A3B">
            <w:proofErr w:type="spellStart"/>
            <w:r w:rsidRPr="00B30D0A">
              <w:t>ProductID</w:t>
            </w:r>
            <w:proofErr w:type="spellEnd"/>
          </w:p>
        </w:tc>
        <w:tc>
          <w:tcPr>
            <w:tcW w:w="0" w:type="auto"/>
            <w:vAlign w:val="center"/>
            <w:hideMark/>
          </w:tcPr>
          <w:p w14:paraId="4C77FF31" w14:textId="77777777" w:rsidR="00B8048D" w:rsidRPr="00B30D0A" w:rsidRDefault="00B8048D" w:rsidP="001D7A3B">
            <w:r w:rsidRPr="00B30D0A">
              <w:t>INT</w:t>
            </w:r>
          </w:p>
        </w:tc>
        <w:tc>
          <w:tcPr>
            <w:tcW w:w="0" w:type="auto"/>
            <w:vAlign w:val="center"/>
            <w:hideMark/>
          </w:tcPr>
          <w:p w14:paraId="3285E473" w14:textId="77777777" w:rsidR="00B8048D" w:rsidRPr="00B30D0A" w:rsidRDefault="00B8048D" w:rsidP="001D7A3B">
            <w:r w:rsidRPr="00B30D0A">
              <w:t xml:space="preserve">NOT NULL, FOREIGN KEY REFERENCES </w:t>
            </w:r>
            <w:proofErr w:type="gramStart"/>
            <w:r w:rsidRPr="00B30D0A">
              <w:t>Product(</w:t>
            </w:r>
            <w:proofErr w:type="spellStart"/>
            <w:proofErr w:type="gramEnd"/>
            <w:r w:rsidRPr="00B30D0A">
              <w:t>ProductID</w:t>
            </w:r>
            <w:proofErr w:type="spellEnd"/>
            <w:r w:rsidRPr="00B30D0A">
              <w:t>)</w:t>
            </w:r>
          </w:p>
        </w:tc>
        <w:tc>
          <w:tcPr>
            <w:tcW w:w="0" w:type="auto"/>
            <w:vAlign w:val="center"/>
            <w:hideMark/>
          </w:tcPr>
          <w:p w14:paraId="5599EDF6" w14:textId="77777777" w:rsidR="00B8048D" w:rsidRPr="00B30D0A" w:rsidRDefault="00B8048D" w:rsidP="001D7A3B">
            <w:r w:rsidRPr="00B30D0A">
              <w:t>Product being reviewed</w:t>
            </w:r>
          </w:p>
        </w:tc>
      </w:tr>
      <w:tr w:rsidR="00B8048D" w:rsidRPr="00B30D0A" w14:paraId="3F77A181" w14:textId="77777777" w:rsidTr="001D7A3B">
        <w:trPr>
          <w:tblCellSpacing w:w="15" w:type="dxa"/>
        </w:trPr>
        <w:tc>
          <w:tcPr>
            <w:tcW w:w="0" w:type="auto"/>
            <w:vAlign w:val="center"/>
            <w:hideMark/>
          </w:tcPr>
          <w:p w14:paraId="0BFC9D97" w14:textId="77777777" w:rsidR="00B8048D" w:rsidRPr="00B30D0A" w:rsidRDefault="00B8048D" w:rsidP="001D7A3B">
            <w:r w:rsidRPr="00B30D0A">
              <w:t>Rating</w:t>
            </w:r>
          </w:p>
        </w:tc>
        <w:tc>
          <w:tcPr>
            <w:tcW w:w="0" w:type="auto"/>
            <w:vAlign w:val="center"/>
            <w:hideMark/>
          </w:tcPr>
          <w:p w14:paraId="75366772" w14:textId="77777777" w:rsidR="00B8048D" w:rsidRPr="00B30D0A" w:rsidRDefault="00B8048D" w:rsidP="001D7A3B">
            <w:r w:rsidRPr="00B30D0A">
              <w:t>INT</w:t>
            </w:r>
          </w:p>
        </w:tc>
        <w:tc>
          <w:tcPr>
            <w:tcW w:w="0" w:type="auto"/>
            <w:vAlign w:val="center"/>
            <w:hideMark/>
          </w:tcPr>
          <w:p w14:paraId="432B6618" w14:textId="77777777" w:rsidR="00B8048D" w:rsidRPr="00B30D0A" w:rsidRDefault="00B8048D" w:rsidP="001D7A3B">
            <w:r w:rsidRPr="00B30D0A">
              <w:t>CHECK (Rating BETWEEN 1 AND 5)</w:t>
            </w:r>
          </w:p>
        </w:tc>
        <w:tc>
          <w:tcPr>
            <w:tcW w:w="0" w:type="auto"/>
            <w:vAlign w:val="center"/>
            <w:hideMark/>
          </w:tcPr>
          <w:p w14:paraId="72F86CEC" w14:textId="77777777" w:rsidR="00B8048D" w:rsidRPr="00B30D0A" w:rsidRDefault="00B8048D" w:rsidP="001D7A3B">
            <w:r w:rsidRPr="00B30D0A">
              <w:t>Rating for the product (1-5)</w:t>
            </w:r>
          </w:p>
        </w:tc>
      </w:tr>
      <w:tr w:rsidR="00B8048D" w:rsidRPr="00B30D0A" w14:paraId="72270899" w14:textId="77777777" w:rsidTr="001D7A3B">
        <w:trPr>
          <w:tblCellSpacing w:w="15" w:type="dxa"/>
        </w:trPr>
        <w:tc>
          <w:tcPr>
            <w:tcW w:w="0" w:type="auto"/>
            <w:vAlign w:val="center"/>
            <w:hideMark/>
          </w:tcPr>
          <w:p w14:paraId="6B7BB0CC" w14:textId="77777777" w:rsidR="00B8048D" w:rsidRPr="00B30D0A" w:rsidRDefault="00B8048D" w:rsidP="001D7A3B">
            <w:r w:rsidRPr="00B30D0A">
              <w:t>Comment</w:t>
            </w:r>
          </w:p>
        </w:tc>
        <w:tc>
          <w:tcPr>
            <w:tcW w:w="0" w:type="auto"/>
            <w:vAlign w:val="center"/>
            <w:hideMark/>
          </w:tcPr>
          <w:p w14:paraId="033A6146" w14:textId="77777777" w:rsidR="00B8048D" w:rsidRPr="00B30D0A" w:rsidRDefault="00B8048D" w:rsidP="001D7A3B">
            <w:r w:rsidRPr="00B30D0A">
              <w:t>TEXT</w:t>
            </w:r>
          </w:p>
        </w:tc>
        <w:tc>
          <w:tcPr>
            <w:tcW w:w="0" w:type="auto"/>
            <w:vAlign w:val="center"/>
            <w:hideMark/>
          </w:tcPr>
          <w:p w14:paraId="71B261EA" w14:textId="77777777" w:rsidR="00B8048D" w:rsidRPr="00B30D0A" w:rsidRDefault="00B8048D" w:rsidP="001D7A3B">
            <w:r w:rsidRPr="00B30D0A">
              <w:t>NULL</w:t>
            </w:r>
          </w:p>
        </w:tc>
        <w:tc>
          <w:tcPr>
            <w:tcW w:w="0" w:type="auto"/>
            <w:vAlign w:val="center"/>
            <w:hideMark/>
          </w:tcPr>
          <w:p w14:paraId="636343A5" w14:textId="77777777" w:rsidR="00B8048D" w:rsidRPr="00B30D0A" w:rsidRDefault="00B8048D" w:rsidP="001D7A3B">
            <w:r w:rsidRPr="00B30D0A">
              <w:t>User's comments on the product</w:t>
            </w:r>
          </w:p>
        </w:tc>
      </w:tr>
      <w:tr w:rsidR="00B8048D" w:rsidRPr="00B30D0A" w14:paraId="0ABA3501" w14:textId="77777777" w:rsidTr="001D7A3B">
        <w:trPr>
          <w:tblCellSpacing w:w="15" w:type="dxa"/>
        </w:trPr>
        <w:tc>
          <w:tcPr>
            <w:tcW w:w="0" w:type="auto"/>
            <w:vAlign w:val="center"/>
            <w:hideMark/>
          </w:tcPr>
          <w:p w14:paraId="5E81D8DB" w14:textId="77777777" w:rsidR="00B8048D" w:rsidRPr="00B30D0A" w:rsidRDefault="00B8048D" w:rsidP="001D7A3B">
            <w:proofErr w:type="spellStart"/>
            <w:r w:rsidRPr="00B30D0A">
              <w:t>ReviewDate</w:t>
            </w:r>
            <w:proofErr w:type="spellEnd"/>
          </w:p>
        </w:tc>
        <w:tc>
          <w:tcPr>
            <w:tcW w:w="0" w:type="auto"/>
            <w:vAlign w:val="center"/>
            <w:hideMark/>
          </w:tcPr>
          <w:p w14:paraId="36692C64" w14:textId="77777777" w:rsidR="00B8048D" w:rsidRPr="00B30D0A" w:rsidRDefault="00B8048D" w:rsidP="001D7A3B">
            <w:r w:rsidRPr="00B30D0A">
              <w:t>DATETIME</w:t>
            </w:r>
          </w:p>
        </w:tc>
        <w:tc>
          <w:tcPr>
            <w:tcW w:w="0" w:type="auto"/>
            <w:vAlign w:val="center"/>
            <w:hideMark/>
          </w:tcPr>
          <w:p w14:paraId="7BD8C234" w14:textId="77777777" w:rsidR="00B8048D" w:rsidRPr="00B30D0A" w:rsidRDefault="00B8048D" w:rsidP="001D7A3B">
            <w:r w:rsidRPr="00B30D0A">
              <w:t>DEFAULT CURRENT_TIMESTAMP</w:t>
            </w:r>
          </w:p>
        </w:tc>
        <w:tc>
          <w:tcPr>
            <w:tcW w:w="0" w:type="auto"/>
            <w:vAlign w:val="center"/>
            <w:hideMark/>
          </w:tcPr>
          <w:p w14:paraId="459F48D7" w14:textId="77777777" w:rsidR="00B8048D" w:rsidRPr="00B30D0A" w:rsidRDefault="00B8048D" w:rsidP="001D7A3B">
            <w:r w:rsidRPr="00B30D0A">
              <w:t>Date the review was posted</w:t>
            </w:r>
          </w:p>
        </w:tc>
      </w:tr>
    </w:tbl>
    <w:p w14:paraId="24901320" w14:textId="77777777" w:rsidR="00B8048D" w:rsidRPr="00B30D0A" w:rsidRDefault="00B8048D" w:rsidP="00B8048D">
      <w:r>
        <w:pict w14:anchorId="71895CBB">
          <v:rect id="_x0000_i1064" style="width:0;height:1.5pt" o:hralign="center" o:hrstd="t" o:hr="t" fillcolor="#a0a0a0" stroked="f"/>
        </w:pict>
      </w:r>
    </w:p>
    <w:p w14:paraId="463A6919" w14:textId="77777777" w:rsidR="00B8048D" w:rsidRPr="00B30D0A" w:rsidRDefault="00B8048D" w:rsidP="00B8048D">
      <w:pPr>
        <w:rPr>
          <w:b/>
          <w:bCs/>
        </w:rPr>
      </w:pPr>
      <w:r w:rsidRPr="00B30D0A">
        <w:rPr>
          <w:b/>
          <w:bCs/>
        </w:rPr>
        <w:t>8. Delivery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3133"/>
        <w:gridCol w:w="3836"/>
        <w:gridCol w:w="2040"/>
      </w:tblGrid>
      <w:tr w:rsidR="00B8048D" w:rsidRPr="00B30D0A" w14:paraId="140E12CD" w14:textId="77777777" w:rsidTr="001D7A3B">
        <w:trPr>
          <w:tblHeader/>
          <w:tblCellSpacing w:w="15" w:type="dxa"/>
        </w:trPr>
        <w:tc>
          <w:tcPr>
            <w:tcW w:w="0" w:type="auto"/>
            <w:vAlign w:val="center"/>
            <w:hideMark/>
          </w:tcPr>
          <w:p w14:paraId="49DEBFF2" w14:textId="77777777" w:rsidR="00B8048D" w:rsidRPr="00B30D0A" w:rsidRDefault="00B8048D" w:rsidP="001D7A3B">
            <w:pPr>
              <w:rPr>
                <w:b/>
                <w:bCs/>
              </w:rPr>
            </w:pPr>
            <w:r w:rsidRPr="00B30D0A">
              <w:rPr>
                <w:b/>
                <w:bCs/>
              </w:rPr>
              <w:t>Column Name</w:t>
            </w:r>
          </w:p>
        </w:tc>
        <w:tc>
          <w:tcPr>
            <w:tcW w:w="0" w:type="auto"/>
            <w:vAlign w:val="center"/>
            <w:hideMark/>
          </w:tcPr>
          <w:p w14:paraId="017674EB" w14:textId="77777777" w:rsidR="00B8048D" w:rsidRPr="00B30D0A" w:rsidRDefault="00B8048D" w:rsidP="001D7A3B">
            <w:pPr>
              <w:rPr>
                <w:b/>
                <w:bCs/>
              </w:rPr>
            </w:pPr>
            <w:r w:rsidRPr="00B30D0A">
              <w:rPr>
                <w:b/>
                <w:bCs/>
              </w:rPr>
              <w:t>Data Type</w:t>
            </w:r>
          </w:p>
        </w:tc>
        <w:tc>
          <w:tcPr>
            <w:tcW w:w="0" w:type="auto"/>
            <w:vAlign w:val="center"/>
            <w:hideMark/>
          </w:tcPr>
          <w:p w14:paraId="38701238" w14:textId="77777777" w:rsidR="00B8048D" w:rsidRPr="00B30D0A" w:rsidRDefault="00B8048D" w:rsidP="001D7A3B">
            <w:pPr>
              <w:rPr>
                <w:b/>
                <w:bCs/>
              </w:rPr>
            </w:pPr>
            <w:r w:rsidRPr="00B30D0A">
              <w:rPr>
                <w:b/>
                <w:bCs/>
              </w:rPr>
              <w:t>Constraints</w:t>
            </w:r>
          </w:p>
        </w:tc>
        <w:tc>
          <w:tcPr>
            <w:tcW w:w="0" w:type="auto"/>
            <w:vAlign w:val="center"/>
            <w:hideMark/>
          </w:tcPr>
          <w:p w14:paraId="3E77C6B0" w14:textId="77777777" w:rsidR="00B8048D" w:rsidRPr="00B30D0A" w:rsidRDefault="00B8048D" w:rsidP="001D7A3B">
            <w:pPr>
              <w:rPr>
                <w:b/>
                <w:bCs/>
              </w:rPr>
            </w:pPr>
            <w:r w:rsidRPr="00B30D0A">
              <w:rPr>
                <w:b/>
                <w:bCs/>
              </w:rPr>
              <w:t>Description</w:t>
            </w:r>
          </w:p>
        </w:tc>
      </w:tr>
      <w:tr w:rsidR="00B8048D" w:rsidRPr="00B30D0A" w14:paraId="225F0832" w14:textId="77777777" w:rsidTr="001D7A3B">
        <w:trPr>
          <w:tblCellSpacing w:w="15" w:type="dxa"/>
        </w:trPr>
        <w:tc>
          <w:tcPr>
            <w:tcW w:w="0" w:type="auto"/>
            <w:vAlign w:val="center"/>
            <w:hideMark/>
          </w:tcPr>
          <w:p w14:paraId="7AF3F32C" w14:textId="77777777" w:rsidR="00B8048D" w:rsidRPr="00B30D0A" w:rsidRDefault="00B8048D" w:rsidP="001D7A3B">
            <w:proofErr w:type="spellStart"/>
            <w:r w:rsidRPr="00B30D0A">
              <w:t>DeliveryID</w:t>
            </w:r>
            <w:proofErr w:type="spellEnd"/>
          </w:p>
        </w:tc>
        <w:tc>
          <w:tcPr>
            <w:tcW w:w="0" w:type="auto"/>
            <w:vAlign w:val="center"/>
            <w:hideMark/>
          </w:tcPr>
          <w:p w14:paraId="7BC4E1BB" w14:textId="77777777" w:rsidR="00B8048D" w:rsidRPr="00B30D0A" w:rsidRDefault="00B8048D" w:rsidP="001D7A3B">
            <w:r w:rsidRPr="00B30D0A">
              <w:t>INT</w:t>
            </w:r>
          </w:p>
        </w:tc>
        <w:tc>
          <w:tcPr>
            <w:tcW w:w="0" w:type="auto"/>
            <w:vAlign w:val="center"/>
            <w:hideMark/>
          </w:tcPr>
          <w:p w14:paraId="4B14C1C9" w14:textId="77777777" w:rsidR="00B8048D" w:rsidRPr="00B30D0A" w:rsidRDefault="00B8048D" w:rsidP="001D7A3B">
            <w:r w:rsidRPr="00B30D0A">
              <w:t>PRIMARY KEY, AUTO_INCREMENT</w:t>
            </w:r>
          </w:p>
        </w:tc>
        <w:tc>
          <w:tcPr>
            <w:tcW w:w="0" w:type="auto"/>
            <w:vAlign w:val="center"/>
            <w:hideMark/>
          </w:tcPr>
          <w:p w14:paraId="765B29C9" w14:textId="77777777" w:rsidR="00B8048D" w:rsidRPr="00B30D0A" w:rsidRDefault="00B8048D" w:rsidP="001D7A3B">
            <w:r w:rsidRPr="00B30D0A">
              <w:t>Unique ID for each delivery</w:t>
            </w:r>
          </w:p>
        </w:tc>
      </w:tr>
      <w:tr w:rsidR="00B8048D" w:rsidRPr="00B30D0A" w14:paraId="4B5693D1" w14:textId="77777777" w:rsidTr="001D7A3B">
        <w:trPr>
          <w:tblCellSpacing w:w="15" w:type="dxa"/>
        </w:trPr>
        <w:tc>
          <w:tcPr>
            <w:tcW w:w="0" w:type="auto"/>
            <w:vAlign w:val="center"/>
            <w:hideMark/>
          </w:tcPr>
          <w:p w14:paraId="32CA2987" w14:textId="77777777" w:rsidR="00B8048D" w:rsidRPr="00B30D0A" w:rsidRDefault="00B8048D" w:rsidP="001D7A3B">
            <w:proofErr w:type="spellStart"/>
            <w:r w:rsidRPr="00B30D0A">
              <w:t>OrderID</w:t>
            </w:r>
            <w:proofErr w:type="spellEnd"/>
          </w:p>
        </w:tc>
        <w:tc>
          <w:tcPr>
            <w:tcW w:w="0" w:type="auto"/>
            <w:vAlign w:val="center"/>
            <w:hideMark/>
          </w:tcPr>
          <w:p w14:paraId="10A7DED6" w14:textId="77777777" w:rsidR="00B8048D" w:rsidRPr="00B30D0A" w:rsidRDefault="00B8048D" w:rsidP="001D7A3B">
            <w:r w:rsidRPr="00B30D0A">
              <w:t>INT</w:t>
            </w:r>
          </w:p>
        </w:tc>
        <w:tc>
          <w:tcPr>
            <w:tcW w:w="0" w:type="auto"/>
            <w:vAlign w:val="center"/>
            <w:hideMark/>
          </w:tcPr>
          <w:p w14:paraId="131C7377" w14:textId="77777777" w:rsidR="00B8048D" w:rsidRPr="00B30D0A" w:rsidRDefault="00B8048D" w:rsidP="001D7A3B">
            <w:r w:rsidRPr="00B30D0A">
              <w:t xml:space="preserve">NOT NULL, FOREIGN KEY REFERENCES </w:t>
            </w:r>
            <w:proofErr w:type="gramStart"/>
            <w:r w:rsidRPr="00B30D0A">
              <w:t>Order(</w:t>
            </w:r>
            <w:proofErr w:type="spellStart"/>
            <w:proofErr w:type="gramEnd"/>
            <w:r w:rsidRPr="00B30D0A">
              <w:t>OrderID</w:t>
            </w:r>
            <w:proofErr w:type="spellEnd"/>
            <w:r w:rsidRPr="00B30D0A">
              <w:t>)</w:t>
            </w:r>
          </w:p>
        </w:tc>
        <w:tc>
          <w:tcPr>
            <w:tcW w:w="0" w:type="auto"/>
            <w:vAlign w:val="center"/>
            <w:hideMark/>
          </w:tcPr>
          <w:p w14:paraId="458646CA" w14:textId="77777777" w:rsidR="00B8048D" w:rsidRPr="00B30D0A" w:rsidRDefault="00B8048D" w:rsidP="001D7A3B">
            <w:r w:rsidRPr="00B30D0A">
              <w:t>Order linked to the delivery</w:t>
            </w:r>
          </w:p>
        </w:tc>
      </w:tr>
      <w:tr w:rsidR="00B8048D" w:rsidRPr="00B30D0A" w14:paraId="05178E8B" w14:textId="77777777" w:rsidTr="001D7A3B">
        <w:trPr>
          <w:tblCellSpacing w:w="15" w:type="dxa"/>
        </w:trPr>
        <w:tc>
          <w:tcPr>
            <w:tcW w:w="0" w:type="auto"/>
            <w:vAlign w:val="center"/>
            <w:hideMark/>
          </w:tcPr>
          <w:p w14:paraId="537189FF" w14:textId="77777777" w:rsidR="00B8048D" w:rsidRPr="00B30D0A" w:rsidRDefault="00B8048D" w:rsidP="001D7A3B">
            <w:proofErr w:type="spellStart"/>
            <w:r w:rsidRPr="00B30D0A">
              <w:t>ShipmentID</w:t>
            </w:r>
            <w:proofErr w:type="spellEnd"/>
          </w:p>
        </w:tc>
        <w:tc>
          <w:tcPr>
            <w:tcW w:w="0" w:type="auto"/>
            <w:vAlign w:val="center"/>
            <w:hideMark/>
          </w:tcPr>
          <w:p w14:paraId="45C7EA02" w14:textId="77777777" w:rsidR="00B8048D" w:rsidRPr="00B30D0A" w:rsidRDefault="00B8048D" w:rsidP="001D7A3B">
            <w:r w:rsidRPr="00B30D0A">
              <w:t>INT</w:t>
            </w:r>
          </w:p>
        </w:tc>
        <w:tc>
          <w:tcPr>
            <w:tcW w:w="0" w:type="auto"/>
            <w:vAlign w:val="center"/>
            <w:hideMark/>
          </w:tcPr>
          <w:p w14:paraId="2169178F" w14:textId="77777777" w:rsidR="00B8048D" w:rsidRPr="00B30D0A" w:rsidRDefault="00B8048D" w:rsidP="001D7A3B">
            <w:r w:rsidRPr="00B30D0A">
              <w:t xml:space="preserve">FOREIGN KEY REFERENCES </w:t>
            </w:r>
            <w:proofErr w:type="gramStart"/>
            <w:r w:rsidRPr="00B30D0A">
              <w:t>Shipment(</w:t>
            </w:r>
            <w:proofErr w:type="spellStart"/>
            <w:proofErr w:type="gramEnd"/>
            <w:r w:rsidRPr="00B30D0A">
              <w:t>ShipmentID</w:t>
            </w:r>
            <w:proofErr w:type="spellEnd"/>
            <w:r w:rsidRPr="00B30D0A">
              <w:t>)</w:t>
            </w:r>
          </w:p>
        </w:tc>
        <w:tc>
          <w:tcPr>
            <w:tcW w:w="0" w:type="auto"/>
            <w:vAlign w:val="center"/>
            <w:hideMark/>
          </w:tcPr>
          <w:p w14:paraId="57B991B4" w14:textId="77777777" w:rsidR="00B8048D" w:rsidRPr="00B30D0A" w:rsidRDefault="00B8048D" w:rsidP="001D7A3B">
            <w:r w:rsidRPr="00B30D0A">
              <w:t>Shipment linked to the delivery</w:t>
            </w:r>
          </w:p>
        </w:tc>
      </w:tr>
      <w:tr w:rsidR="00B8048D" w:rsidRPr="00B30D0A" w14:paraId="7DAEEAC1" w14:textId="77777777" w:rsidTr="001D7A3B">
        <w:trPr>
          <w:tblCellSpacing w:w="15" w:type="dxa"/>
        </w:trPr>
        <w:tc>
          <w:tcPr>
            <w:tcW w:w="0" w:type="auto"/>
            <w:vAlign w:val="center"/>
            <w:hideMark/>
          </w:tcPr>
          <w:p w14:paraId="73C43067" w14:textId="77777777" w:rsidR="00B8048D" w:rsidRPr="00B30D0A" w:rsidRDefault="00B8048D" w:rsidP="001D7A3B">
            <w:proofErr w:type="spellStart"/>
            <w:r w:rsidRPr="00B30D0A">
              <w:t>AddressID</w:t>
            </w:r>
            <w:proofErr w:type="spellEnd"/>
          </w:p>
        </w:tc>
        <w:tc>
          <w:tcPr>
            <w:tcW w:w="0" w:type="auto"/>
            <w:vAlign w:val="center"/>
            <w:hideMark/>
          </w:tcPr>
          <w:p w14:paraId="4881CB51" w14:textId="77777777" w:rsidR="00B8048D" w:rsidRPr="00B30D0A" w:rsidRDefault="00B8048D" w:rsidP="001D7A3B">
            <w:r w:rsidRPr="00B30D0A">
              <w:t>INT</w:t>
            </w:r>
          </w:p>
        </w:tc>
        <w:tc>
          <w:tcPr>
            <w:tcW w:w="0" w:type="auto"/>
            <w:vAlign w:val="center"/>
            <w:hideMark/>
          </w:tcPr>
          <w:p w14:paraId="3661AB7B" w14:textId="77777777" w:rsidR="00B8048D" w:rsidRPr="00B30D0A" w:rsidRDefault="00B8048D" w:rsidP="001D7A3B">
            <w:r w:rsidRPr="00B30D0A">
              <w:t xml:space="preserve">NOT NULL, FOREIGN KEY REFERENCES </w:t>
            </w:r>
            <w:proofErr w:type="gramStart"/>
            <w:r w:rsidRPr="00B30D0A">
              <w:t>Address(</w:t>
            </w:r>
            <w:proofErr w:type="spellStart"/>
            <w:proofErr w:type="gramEnd"/>
            <w:r w:rsidRPr="00B30D0A">
              <w:t>AddressID</w:t>
            </w:r>
            <w:proofErr w:type="spellEnd"/>
            <w:r w:rsidRPr="00B30D0A">
              <w:t>)</w:t>
            </w:r>
          </w:p>
        </w:tc>
        <w:tc>
          <w:tcPr>
            <w:tcW w:w="0" w:type="auto"/>
            <w:vAlign w:val="center"/>
            <w:hideMark/>
          </w:tcPr>
          <w:p w14:paraId="5BFC6B58" w14:textId="77777777" w:rsidR="00B8048D" w:rsidRPr="00B30D0A" w:rsidRDefault="00B8048D" w:rsidP="001D7A3B">
            <w:r w:rsidRPr="00B30D0A">
              <w:t>Delivery address</w:t>
            </w:r>
          </w:p>
        </w:tc>
      </w:tr>
      <w:tr w:rsidR="00B8048D" w:rsidRPr="00B30D0A" w14:paraId="51564C35" w14:textId="77777777" w:rsidTr="001D7A3B">
        <w:trPr>
          <w:tblCellSpacing w:w="15" w:type="dxa"/>
        </w:trPr>
        <w:tc>
          <w:tcPr>
            <w:tcW w:w="0" w:type="auto"/>
            <w:vAlign w:val="center"/>
            <w:hideMark/>
          </w:tcPr>
          <w:p w14:paraId="3A70DB82" w14:textId="77777777" w:rsidR="00B8048D" w:rsidRPr="00B30D0A" w:rsidRDefault="00B8048D" w:rsidP="001D7A3B">
            <w:proofErr w:type="spellStart"/>
            <w:r w:rsidRPr="00B30D0A">
              <w:t>DeliveryStatus</w:t>
            </w:r>
            <w:proofErr w:type="spellEnd"/>
          </w:p>
        </w:tc>
        <w:tc>
          <w:tcPr>
            <w:tcW w:w="0" w:type="auto"/>
            <w:vAlign w:val="center"/>
            <w:hideMark/>
          </w:tcPr>
          <w:p w14:paraId="16A1EB90" w14:textId="77777777" w:rsidR="00B8048D" w:rsidRPr="00B30D0A" w:rsidRDefault="00B8048D" w:rsidP="001D7A3B">
            <w:proofErr w:type="gramStart"/>
            <w:r w:rsidRPr="00B30D0A">
              <w:t>ENUM(</w:t>
            </w:r>
            <w:proofErr w:type="gramEnd"/>
            <w:r w:rsidRPr="00B30D0A">
              <w:t>'Scheduled', 'Out for Delivery', 'Delivered')</w:t>
            </w:r>
          </w:p>
        </w:tc>
        <w:tc>
          <w:tcPr>
            <w:tcW w:w="0" w:type="auto"/>
            <w:vAlign w:val="center"/>
            <w:hideMark/>
          </w:tcPr>
          <w:p w14:paraId="5CD6A4EA" w14:textId="77777777" w:rsidR="00B8048D" w:rsidRPr="00B30D0A" w:rsidRDefault="00B8048D" w:rsidP="001D7A3B">
            <w:r w:rsidRPr="00B30D0A">
              <w:t>DEFAULT 'Scheduled'</w:t>
            </w:r>
          </w:p>
        </w:tc>
        <w:tc>
          <w:tcPr>
            <w:tcW w:w="0" w:type="auto"/>
            <w:vAlign w:val="center"/>
            <w:hideMark/>
          </w:tcPr>
          <w:p w14:paraId="3181884A" w14:textId="77777777" w:rsidR="00B8048D" w:rsidRPr="00B30D0A" w:rsidRDefault="00B8048D" w:rsidP="001D7A3B">
            <w:r w:rsidRPr="00B30D0A">
              <w:t>Delivery status</w:t>
            </w:r>
          </w:p>
        </w:tc>
      </w:tr>
      <w:tr w:rsidR="00B8048D" w:rsidRPr="00B30D0A" w14:paraId="7C0922AD" w14:textId="77777777" w:rsidTr="001D7A3B">
        <w:trPr>
          <w:tblCellSpacing w:w="15" w:type="dxa"/>
        </w:trPr>
        <w:tc>
          <w:tcPr>
            <w:tcW w:w="0" w:type="auto"/>
            <w:vAlign w:val="center"/>
            <w:hideMark/>
          </w:tcPr>
          <w:p w14:paraId="76B67879" w14:textId="77777777" w:rsidR="00B8048D" w:rsidRPr="00B30D0A" w:rsidRDefault="00B8048D" w:rsidP="001D7A3B">
            <w:proofErr w:type="spellStart"/>
            <w:r w:rsidRPr="00B30D0A">
              <w:t>DeliveryDate</w:t>
            </w:r>
            <w:proofErr w:type="spellEnd"/>
          </w:p>
        </w:tc>
        <w:tc>
          <w:tcPr>
            <w:tcW w:w="0" w:type="auto"/>
            <w:vAlign w:val="center"/>
            <w:hideMark/>
          </w:tcPr>
          <w:p w14:paraId="5138B763" w14:textId="77777777" w:rsidR="00B8048D" w:rsidRPr="00B30D0A" w:rsidRDefault="00B8048D" w:rsidP="001D7A3B">
            <w:r w:rsidRPr="00B30D0A">
              <w:t>DATETIME</w:t>
            </w:r>
          </w:p>
        </w:tc>
        <w:tc>
          <w:tcPr>
            <w:tcW w:w="0" w:type="auto"/>
            <w:vAlign w:val="center"/>
            <w:hideMark/>
          </w:tcPr>
          <w:p w14:paraId="07E02D81" w14:textId="77777777" w:rsidR="00B8048D" w:rsidRPr="00B30D0A" w:rsidRDefault="00B8048D" w:rsidP="001D7A3B">
            <w:r w:rsidRPr="00B30D0A">
              <w:t>NULL</w:t>
            </w:r>
          </w:p>
        </w:tc>
        <w:tc>
          <w:tcPr>
            <w:tcW w:w="0" w:type="auto"/>
            <w:vAlign w:val="center"/>
            <w:hideMark/>
          </w:tcPr>
          <w:p w14:paraId="3E3E6DDA" w14:textId="77777777" w:rsidR="00B8048D" w:rsidRPr="00B30D0A" w:rsidRDefault="00B8048D" w:rsidP="001D7A3B">
            <w:r w:rsidRPr="00B30D0A">
              <w:t>Scheduled delivery date</w:t>
            </w:r>
          </w:p>
        </w:tc>
      </w:tr>
    </w:tbl>
    <w:p w14:paraId="058448ED" w14:textId="77777777" w:rsidR="00B8048D" w:rsidRPr="00B30D0A" w:rsidRDefault="00B8048D" w:rsidP="00B8048D">
      <w:r>
        <w:pict w14:anchorId="3DB7791B">
          <v:rect id="_x0000_i1065" style="width:0;height:1.5pt" o:hralign="center" o:hrstd="t" o:hr="t" fillcolor="#a0a0a0" stroked="f"/>
        </w:pict>
      </w:r>
    </w:p>
    <w:p w14:paraId="3EEE6C29" w14:textId="77777777" w:rsidR="00B8048D" w:rsidRPr="00B30D0A" w:rsidRDefault="00B8048D" w:rsidP="00B8048D">
      <w:pPr>
        <w:rPr>
          <w:b/>
          <w:bCs/>
        </w:rPr>
      </w:pPr>
      <w:r w:rsidRPr="00B30D0A">
        <w:rPr>
          <w:b/>
          <w:bCs/>
        </w:rPr>
        <w:t>9. Address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1494"/>
        <w:gridCol w:w="4928"/>
        <w:gridCol w:w="2568"/>
      </w:tblGrid>
      <w:tr w:rsidR="00B8048D" w:rsidRPr="00B30D0A" w14:paraId="7A404C60" w14:textId="77777777" w:rsidTr="001D7A3B">
        <w:trPr>
          <w:tblHeader/>
          <w:tblCellSpacing w:w="15" w:type="dxa"/>
        </w:trPr>
        <w:tc>
          <w:tcPr>
            <w:tcW w:w="0" w:type="auto"/>
            <w:vAlign w:val="center"/>
            <w:hideMark/>
          </w:tcPr>
          <w:p w14:paraId="5BB84659" w14:textId="77777777" w:rsidR="00B8048D" w:rsidRPr="00B30D0A" w:rsidRDefault="00B8048D" w:rsidP="001D7A3B">
            <w:pPr>
              <w:rPr>
                <w:b/>
                <w:bCs/>
              </w:rPr>
            </w:pPr>
            <w:r w:rsidRPr="00B30D0A">
              <w:rPr>
                <w:b/>
                <w:bCs/>
              </w:rPr>
              <w:lastRenderedPageBreak/>
              <w:t>Column Name</w:t>
            </w:r>
          </w:p>
        </w:tc>
        <w:tc>
          <w:tcPr>
            <w:tcW w:w="0" w:type="auto"/>
            <w:vAlign w:val="center"/>
            <w:hideMark/>
          </w:tcPr>
          <w:p w14:paraId="476F9BEC" w14:textId="77777777" w:rsidR="00B8048D" w:rsidRPr="00B30D0A" w:rsidRDefault="00B8048D" w:rsidP="001D7A3B">
            <w:pPr>
              <w:rPr>
                <w:b/>
                <w:bCs/>
              </w:rPr>
            </w:pPr>
            <w:r w:rsidRPr="00B30D0A">
              <w:rPr>
                <w:b/>
                <w:bCs/>
              </w:rPr>
              <w:t>Data Type</w:t>
            </w:r>
          </w:p>
        </w:tc>
        <w:tc>
          <w:tcPr>
            <w:tcW w:w="0" w:type="auto"/>
            <w:vAlign w:val="center"/>
            <w:hideMark/>
          </w:tcPr>
          <w:p w14:paraId="1FBD938A" w14:textId="77777777" w:rsidR="00B8048D" w:rsidRPr="00B30D0A" w:rsidRDefault="00B8048D" w:rsidP="001D7A3B">
            <w:pPr>
              <w:rPr>
                <w:b/>
                <w:bCs/>
              </w:rPr>
            </w:pPr>
            <w:r w:rsidRPr="00B30D0A">
              <w:rPr>
                <w:b/>
                <w:bCs/>
              </w:rPr>
              <w:t>Constraints</w:t>
            </w:r>
          </w:p>
        </w:tc>
        <w:tc>
          <w:tcPr>
            <w:tcW w:w="0" w:type="auto"/>
            <w:vAlign w:val="center"/>
            <w:hideMark/>
          </w:tcPr>
          <w:p w14:paraId="46D1D0B3" w14:textId="77777777" w:rsidR="00B8048D" w:rsidRPr="00B30D0A" w:rsidRDefault="00B8048D" w:rsidP="001D7A3B">
            <w:pPr>
              <w:rPr>
                <w:b/>
                <w:bCs/>
              </w:rPr>
            </w:pPr>
            <w:r w:rsidRPr="00B30D0A">
              <w:rPr>
                <w:b/>
                <w:bCs/>
              </w:rPr>
              <w:t>Description</w:t>
            </w:r>
          </w:p>
        </w:tc>
      </w:tr>
      <w:tr w:rsidR="00B8048D" w:rsidRPr="00B30D0A" w14:paraId="0267C05E" w14:textId="77777777" w:rsidTr="001D7A3B">
        <w:trPr>
          <w:tblCellSpacing w:w="15" w:type="dxa"/>
        </w:trPr>
        <w:tc>
          <w:tcPr>
            <w:tcW w:w="0" w:type="auto"/>
            <w:vAlign w:val="center"/>
            <w:hideMark/>
          </w:tcPr>
          <w:p w14:paraId="0FBEE78E" w14:textId="77777777" w:rsidR="00B8048D" w:rsidRPr="00B30D0A" w:rsidRDefault="00B8048D" w:rsidP="001D7A3B">
            <w:proofErr w:type="spellStart"/>
            <w:r w:rsidRPr="00B30D0A">
              <w:t>AddressID</w:t>
            </w:r>
            <w:proofErr w:type="spellEnd"/>
          </w:p>
        </w:tc>
        <w:tc>
          <w:tcPr>
            <w:tcW w:w="0" w:type="auto"/>
            <w:vAlign w:val="center"/>
            <w:hideMark/>
          </w:tcPr>
          <w:p w14:paraId="29C5DC9F" w14:textId="77777777" w:rsidR="00B8048D" w:rsidRPr="00B30D0A" w:rsidRDefault="00B8048D" w:rsidP="001D7A3B">
            <w:r w:rsidRPr="00B30D0A">
              <w:t>INT</w:t>
            </w:r>
          </w:p>
        </w:tc>
        <w:tc>
          <w:tcPr>
            <w:tcW w:w="0" w:type="auto"/>
            <w:vAlign w:val="center"/>
            <w:hideMark/>
          </w:tcPr>
          <w:p w14:paraId="26AD95C8" w14:textId="77777777" w:rsidR="00B8048D" w:rsidRPr="00B30D0A" w:rsidRDefault="00B8048D" w:rsidP="001D7A3B">
            <w:r w:rsidRPr="00B30D0A">
              <w:t>PRIMARY KEY, AUTO_INCREMENT</w:t>
            </w:r>
          </w:p>
        </w:tc>
        <w:tc>
          <w:tcPr>
            <w:tcW w:w="0" w:type="auto"/>
            <w:vAlign w:val="center"/>
            <w:hideMark/>
          </w:tcPr>
          <w:p w14:paraId="6C57E136" w14:textId="77777777" w:rsidR="00B8048D" w:rsidRPr="00B30D0A" w:rsidRDefault="00B8048D" w:rsidP="001D7A3B">
            <w:r w:rsidRPr="00B30D0A">
              <w:t>Unique ID for each address</w:t>
            </w:r>
          </w:p>
        </w:tc>
      </w:tr>
      <w:tr w:rsidR="00B8048D" w:rsidRPr="00B30D0A" w14:paraId="67278521" w14:textId="77777777" w:rsidTr="001D7A3B">
        <w:trPr>
          <w:tblCellSpacing w:w="15" w:type="dxa"/>
        </w:trPr>
        <w:tc>
          <w:tcPr>
            <w:tcW w:w="0" w:type="auto"/>
            <w:vAlign w:val="center"/>
            <w:hideMark/>
          </w:tcPr>
          <w:p w14:paraId="614B916A" w14:textId="77777777" w:rsidR="00B8048D" w:rsidRPr="00B30D0A" w:rsidRDefault="00B8048D" w:rsidP="001D7A3B">
            <w:proofErr w:type="spellStart"/>
            <w:r w:rsidRPr="00B30D0A">
              <w:t>UserID</w:t>
            </w:r>
            <w:proofErr w:type="spellEnd"/>
          </w:p>
        </w:tc>
        <w:tc>
          <w:tcPr>
            <w:tcW w:w="0" w:type="auto"/>
            <w:vAlign w:val="center"/>
            <w:hideMark/>
          </w:tcPr>
          <w:p w14:paraId="2B16835A" w14:textId="77777777" w:rsidR="00B8048D" w:rsidRPr="00B30D0A" w:rsidRDefault="00B8048D" w:rsidP="001D7A3B">
            <w:r w:rsidRPr="00B30D0A">
              <w:t>INT</w:t>
            </w:r>
          </w:p>
        </w:tc>
        <w:tc>
          <w:tcPr>
            <w:tcW w:w="0" w:type="auto"/>
            <w:vAlign w:val="center"/>
            <w:hideMark/>
          </w:tcPr>
          <w:p w14:paraId="19B9D722" w14:textId="77777777" w:rsidR="00B8048D" w:rsidRPr="00B30D0A" w:rsidRDefault="00B8048D" w:rsidP="001D7A3B">
            <w:r w:rsidRPr="00B30D0A">
              <w:t xml:space="preserve">NOT NULL, FOREIGN KEY REFERENCES </w:t>
            </w:r>
            <w:proofErr w:type="gramStart"/>
            <w:r w:rsidRPr="00B30D0A">
              <w:t>User(</w:t>
            </w:r>
            <w:proofErr w:type="spellStart"/>
            <w:proofErr w:type="gramEnd"/>
            <w:r w:rsidRPr="00B30D0A">
              <w:t>UserID</w:t>
            </w:r>
            <w:proofErr w:type="spellEnd"/>
            <w:r w:rsidRPr="00B30D0A">
              <w:t>)</w:t>
            </w:r>
          </w:p>
        </w:tc>
        <w:tc>
          <w:tcPr>
            <w:tcW w:w="0" w:type="auto"/>
            <w:vAlign w:val="center"/>
            <w:hideMark/>
          </w:tcPr>
          <w:p w14:paraId="097EF91D" w14:textId="77777777" w:rsidR="00B8048D" w:rsidRPr="00B30D0A" w:rsidRDefault="00B8048D" w:rsidP="001D7A3B">
            <w:r w:rsidRPr="00B30D0A">
              <w:t>User linked to the address</w:t>
            </w:r>
          </w:p>
        </w:tc>
      </w:tr>
      <w:tr w:rsidR="00B8048D" w:rsidRPr="00B30D0A" w14:paraId="60B1D881" w14:textId="77777777" w:rsidTr="001D7A3B">
        <w:trPr>
          <w:tblCellSpacing w:w="15" w:type="dxa"/>
        </w:trPr>
        <w:tc>
          <w:tcPr>
            <w:tcW w:w="0" w:type="auto"/>
            <w:vAlign w:val="center"/>
            <w:hideMark/>
          </w:tcPr>
          <w:p w14:paraId="722B3AA5" w14:textId="77777777" w:rsidR="00B8048D" w:rsidRPr="00B30D0A" w:rsidRDefault="00B8048D" w:rsidP="001D7A3B">
            <w:r w:rsidRPr="00B30D0A">
              <w:t>Street</w:t>
            </w:r>
          </w:p>
        </w:tc>
        <w:tc>
          <w:tcPr>
            <w:tcW w:w="0" w:type="auto"/>
            <w:vAlign w:val="center"/>
            <w:hideMark/>
          </w:tcPr>
          <w:p w14:paraId="7F75CF36" w14:textId="77777777" w:rsidR="00B8048D" w:rsidRPr="00B30D0A" w:rsidRDefault="00B8048D" w:rsidP="001D7A3B">
            <w:proofErr w:type="gramStart"/>
            <w:r w:rsidRPr="00B30D0A">
              <w:t>VARCHAR(</w:t>
            </w:r>
            <w:proofErr w:type="gramEnd"/>
            <w:r w:rsidRPr="00B30D0A">
              <w:t>255)</w:t>
            </w:r>
          </w:p>
        </w:tc>
        <w:tc>
          <w:tcPr>
            <w:tcW w:w="0" w:type="auto"/>
            <w:vAlign w:val="center"/>
            <w:hideMark/>
          </w:tcPr>
          <w:p w14:paraId="659B53CF" w14:textId="77777777" w:rsidR="00B8048D" w:rsidRPr="00B30D0A" w:rsidRDefault="00B8048D" w:rsidP="001D7A3B">
            <w:r w:rsidRPr="00B30D0A">
              <w:t>NOT NULL</w:t>
            </w:r>
          </w:p>
        </w:tc>
        <w:tc>
          <w:tcPr>
            <w:tcW w:w="0" w:type="auto"/>
            <w:vAlign w:val="center"/>
            <w:hideMark/>
          </w:tcPr>
          <w:p w14:paraId="12EB1C85" w14:textId="77777777" w:rsidR="00B8048D" w:rsidRPr="00B30D0A" w:rsidRDefault="00B8048D" w:rsidP="001D7A3B">
            <w:r w:rsidRPr="00B30D0A">
              <w:t>Street address</w:t>
            </w:r>
          </w:p>
        </w:tc>
      </w:tr>
      <w:tr w:rsidR="00B8048D" w:rsidRPr="00B30D0A" w14:paraId="5131ED8F" w14:textId="77777777" w:rsidTr="001D7A3B">
        <w:trPr>
          <w:tblCellSpacing w:w="15" w:type="dxa"/>
        </w:trPr>
        <w:tc>
          <w:tcPr>
            <w:tcW w:w="0" w:type="auto"/>
            <w:vAlign w:val="center"/>
            <w:hideMark/>
          </w:tcPr>
          <w:p w14:paraId="21CBC3ED" w14:textId="77777777" w:rsidR="00B8048D" w:rsidRPr="00B30D0A" w:rsidRDefault="00B8048D" w:rsidP="001D7A3B">
            <w:r w:rsidRPr="00B30D0A">
              <w:t>City</w:t>
            </w:r>
          </w:p>
        </w:tc>
        <w:tc>
          <w:tcPr>
            <w:tcW w:w="0" w:type="auto"/>
            <w:vAlign w:val="center"/>
            <w:hideMark/>
          </w:tcPr>
          <w:p w14:paraId="212826A1" w14:textId="77777777" w:rsidR="00B8048D" w:rsidRPr="00B30D0A" w:rsidRDefault="00B8048D" w:rsidP="001D7A3B">
            <w:proofErr w:type="gramStart"/>
            <w:r w:rsidRPr="00B30D0A">
              <w:t>VARCHAR(</w:t>
            </w:r>
            <w:proofErr w:type="gramEnd"/>
            <w:r w:rsidRPr="00B30D0A">
              <w:t>100)</w:t>
            </w:r>
          </w:p>
        </w:tc>
        <w:tc>
          <w:tcPr>
            <w:tcW w:w="0" w:type="auto"/>
            <w:vAlign w:val="center"/>
            <w:hideMark/>
          </w:tcPr>
          <w:p w14:paraId="1C5EA590" w14:textId="77777777" w:rsidR="00B8048D" w:rsidRPr="00B30D0A" w:rsidRDefault="00B8048D" w:rsidP="001D7A3B">
            <w:r w:rsidRPr="00B30D0A">
              <w:t>NOT NULL</w:t>
            </w:r>
          </w:p>
        </w:tc>
        <w:tc>
          <w:tcPr>
            <w:tcW w:w="0" w:type="auto"/>
            <w:vAlign w:val="center"/>
            <w:hideMark/>
          </w:tcPr>
          <w:p w14:paraId="76024C31" w14:textId="77777777" w:rsidR="00B8048D" w:rsidRPr="00B30D0A" w:rsidRDefault="00B8048D" w:rsidP="001D7A3B">
            <w:r w:rsidRPr="00B30D0A">
              <w:t>City of the address</w:t>
            </w:r>
          </w:p>
        </w:tc>
      </w:tr>
      <w:tr w:rsidR="00B8048D" w:rsidRPr="00B30D0A" w14:paraId="05C2D34C" w14:textId="77777777" w:rsidTr="001D7A3B">
        <w:trPr>
          <w:tblCellSpacing w:w="15" w:type="dxa"/>
        </w:trPr>
        <w:tc>
          <w:tcPr>
            <w:tcW w:w="0" w:type="auto"/>
            <w:vAlign w:val="center"/>
            <w:hideMark/>
          </w:tcPr>
          <w:p w14:paraId="0373673C" w14:textId="77777777" w:rsidR="00B8048D" w:rsidRPr="00B30D0A" w:rsidRDefault="00B8048D" w:rsidP="001D7A3B">
            <w:r w:rsidRPr="00B30D0A">
              <w:t>State</w:t>
            </w:r>
          </w:p>
        </w:tc>
        <w:tc>
          <w:tcPr>
            <w:tcW w:w="0" w:type="auto"/>
            <w:vAlign w:val="center"/>
            <w:hideMark/>
          </w:tcPr>
          <w:p w14:paraId="7D4C2BEE" w14:textId="77777777" w:rsidR="00B8048D" w:rsidRPr="00B30D0A" w:rsidRDefault="00B8048D" w:rsidP="001D7A3B">
            <w:proofErr w:type="gramStart"/>
            <w:r w:rsidRPr="00B30D0A">
              <w:t>VARCHAR(</w:t>
            </w:r>
            <w:proofErr w:type="gramEnd"/>
            <w:r w:rsidRPr="00B30D0A">
              <w:t>100)</w:t>
            </w:r>
          </w:p>
        </w:tc>
        <w:tc>
          <w:tcPr>
            <w:tcW w:w="0" w:type="auto"/>
            <w:vAlign w:val="center"/>
            <w:hideMark/>
          </w:tcPr>
          <w:p w14:paraId="6E3E4012" w14:textId="77777777" w:rsidR="00B8048D" w:rsidRPr="00B30D0A" w:rsidRDefault="00B8048D" w:rsidP="001D7A3B">
            <w:r w:rsidRPr="00B30D0A">
              <w:t>NOT NULL</w:t>
            </w:r>
          </w:p>
        </w:tc>
        <w:tc>
          <w:tcPr>
            <w:tcW w:w="0" w:type="auto"/>
            <w:vAlign w:val="center"/>
            <w:hideMark/>
          </w:tcPr>
          <w:p w14:paraId="652CE10E" w14:textId="77777777" w:rsidR="00B8048D" w:rsidRPr="00B30D0A" w:rsidRDefault="00B8048D" w:rsidP="001D7A3B">
            <w:r w:rsidRPr="00B30D0A">
              <w:t>State of the address</w:t>
            </w:r>
          </w:p>
        </w:tc>
      </w:tr>
      <w:tr w:rsidR="00B8048D" w:rsidRPr="00B30D0A" w14:paraId="686C3B41" w14:textId="77777777" w:rsidTr="001D7A3B">
        <w:trPr>
          <w:tblCellSpacing w:w="15" w:type="dxa"/>
        </w:trPr>
        <w:tc>
          <w:tcPr>
            <w:tcW w:w="0" w:type="auto"/>
            <w:vAlign w:val="center"/>
            <w:hideMark/>
          </w:tcPr>
          <w:p w14:paraId="1E30ABBB" w14:textId="77777777" w:rsidR="00B8048D" w:rsidRPr="00B30D0A" w:rsidRDefault="00B8048D" w:rsidP="001D7A3B">
            <w:proofErr w:type="spellStart"/>
            <w:r w:rsidRPr="00B30D0A">
              <w:t>PostalCode</w:t>
            </w:r>
            <w:proofErr w:type="spellEnd"/>
          </w:p>
        </w:tc>
        <w:tc>
          <w:tcPr>
            <w:tcW w:w="0" w:type="auto"/>
            <w:vAlign w:val="center"/>
            <w:hideMark/>
          </w:tcPr>
          <w:p w14:paraId="4C38E359" w14:textId="77777777" w:rsidR="00B8048D" w:rsidRPr="00B30D0A" w:rsidRDefault="00B8048D" w:rsidP="001D7A3B">
            <w:proofErr w:type="gramStart"/>
            <w:r w:rsidRPr="00B30D0A">
              <w:t>VARCHAR(</w:t>
            </w:r>
            <w:proofErr w:type="gramEnd"/>
            <w:r w:rsidRPr="00B30D0A">
              <w:t>10)</w:t>
            </w:r>
          </w:p>
        </w:tc>
        <w:tc>
          <w:tcPr>
            <w:tcW w:w="0" w:type="auto"/>
            <w:vAlign w:val="center"/>
            <w:hideMark/>
          </w:tcPr>
          <w:p w14:paraId="3D76B2EF" w14:textId="77777777" w:rsidR="00B8048D" w:rsidRPr="00B30D0A" w:rsidRDefault="00B8048D" w:rsidP="001D7A3B">
            <w:r w:rsidRPr="00B30D0A">
              <w:t>NOT NULL</w:t>
            </w:r>
          </w:p>
        </w:tc>
        <w:tc>
          <w:tcPr>
            <w:tcW w:w="0" w:type="auto"/>
            <w:vAlign w:val="center"/>
            <w:hideMark/>
          </w:tcPr>
          <w:p w14:paraId="0DBB605B" w14:textId="77777777" w:rsidR="00B8048D" w:rsidRPr="00B30D0A" w:rsidRDefault="00B8048D" w:rsidP="001D7A3B">
            <w:r w:rsidRPr="00B30D0A">
              <w:t>Postal code</w:t>
            </w:r>
          </w:p>
        </w:tc>
      </w:tr>
      <w:tr w:rsidR="00B8048D" w:rsidRPr="00B30D0A" w14:paraId="2CDF84F2" w14:textId="77777777" w:rsidTr="001D7A3B">
        <w:trPr>
          <w:tblCellSpacing w:w="15" w:type="dxa"/>
        </w:trPr>
        <w:tc>
          <w:tcPr>
            <w:tcW w:w="0" w:type="auto"/>
            <w:vAlign w:val="center"/>
            <w:hideMark/>
          </w:tcPr>
          <w:p w14:paraId="1B2A0F4C" w14:textId="77777777" w:rsidR="00B8048D" w:rsidRPr="00B30D0A" w:rsidRDefault="00B8048D" w:rsidP="001D7A3B">
            <w:r w:rsidRPr="00B30D0A">
              <w:t>Country</w:t>
            </w:r>
          </w:p>
        </w:tc>
        <w:tc>
          <w:tcPr>
            <w:tcW w:w="0" w:type="auto"/>
            <w:vAlign w:val="center"/>
            <w:hideMark/>
          </w:tcPr>
          <w:p w14:paraId="3799928E" w14:textId="77777777" w:rsidR="00B8048D" w:rsidRPr="00B30D0A" w:rsidRDefault="00B8048D" w:rsidP="001D7A3B">
            <w:proofErr w:type="gramStart"/>
            <w:r w:rsidRPr="00B30D0A">
              <w:t>VARCHAR(</w:t>
            </w:r>
            <w:proofErr w:type="gramEnd"/>
            <w:r w:rsidRPr="00B30D0A">
              <w:t>50)</w:t>
            </w:r>
          </w:p>
        </w:tc>
        <w:tc>
          <w:tcPr>
            <w:tcW w:w="0" w:type="auto"/>
            <w:vAlign w:val="center"/>
            <w:hideMark/>
          </w:tcPr>
          <w:p w14:paraId="1998110E" w14:textId="77777777" w:rsidR="00B8048D" w:rsidRPr="00B30D0A" w:rsidRDefault="00B8048D" w:rsidP="001D7A3B">
            <w:r w:rsidRPr="00B30D0A">
              <w:t>NOT NULL</w:t>
            </w:r>
          </w:p>
        </w:tc>
        <w:tc>
          <w:tcPr>
            <w:tcW w:w="0" w:type="auto"/>
            <w:vAlign w:val="center"/>
            <w:hideMark/>
          </w:tcPr>
          <w:p w14:paraId="79D2F3CA" w14:textId="77777777" w:rsidR="00B8048D" w:rsidRPr="00B30D0A" w:rsidRDefault="00B8048D" w:rsidP="001D7A3B">
            <w:r w:rsidRPr="00B30D0A">
              <w:t>Country of the address</w:t>
            </w:r>
          </w:p>
        </w:tc>
      </w:tr>
    </w:tbl>
    <w:p w14:paraId="15FBF56F" w14:textId="77777777" w:rsidR="00B8048D" w:rsidRPr="00B30D0A" w:rsidRDefault="00B8048D" w:rsidP="00B8048D">
      <w:r>
        <w:pict w14:anchorId="42ADCE5C">
          <v:rect id="_x0000_i1066" style="width:0;height:1.5pt" o:hralign="center" o:hrstd="t" o:hr="t" fillcolor="#a0a0a0" stroked="f"/>
        </w:pict>
      </w:r>
    </w:p>
    <w:p w14:paraId="7E035BAB" w14:textId="77777777" w:rsidR="00B8048D" w:rsidRPr="00B30D0A" w:rsidRDefault="00B8048D" w:rsidP="00B8048D">
      <w:pPr>
        <w:rPr>
          <w:b/>
          <w:bCs/>
        </w:rPr>
      </w:pPr>
      <w:r w:rsidRPr="00B30D0A">
        <w:rPr>
          <w:b/>
          <w:bCs/>
        </w:rPr>
        <w:t>10. Discount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426"/>
        <w:gridCol w:w="3236"/>
        <w:gridCol w:w="2709"/>
      </w:tblGrid>
      <w:tr w:rsidR="00B8048D" w:rsidRPr="00B30D0A" w14:paraId="6BCB355F" w14:textId="77777777" w:rsidTr="001D7A3B">
        <w:trPr>
          <w:tblHeader/>
          <w:tblCellSpacing w:w="15" w:type="dxa"/>
        </w:trPr>
        <w:tc>
          <w:tcPr>
            <w:tcW w:w="0" w:type="auto"/>
            <w:vAlign w:val="center"/>
            <w:hideMark/>
          </w:tcPr>
          <w:p w14:paraId="61E09FBD" w14:textId="77777777" w:rsidR="00B8048D" w:rsidRPr="00B30D0A" w:rsidRDefault="00B8048D" w:rsidP="001D7A3B">
            <w:pPr>
              <w:rPr>
                <w:b/>
                <w:bCs/>
              </w:rPr>
            </w:pPr>
            <w:r w:rsidRPr="00B30D0A">
              <w:rPr>
                <w:b/>
                <w:bCs/>
              </w:rPr>
              <w:t>Column Name</w:t>
            </w:r>
          </w:p>
        </w:tc>
        <w:tc>
          <w:tcPr>
            <w:tcW w:w="0" w:type="auto"/>
            <w:vAlign w:val="center"/>
            <w:hideMark/>
          </w:tcPr>
          <w:p w14:paraId="015CEFCE" w14:textId="77777777" w:rsidR="00B8048D" w:rsidRPr="00B30D0A" w:rsidRDefault="00B8048D" w:rsidP="001D7A3B">
            <w:pPr>
              <w:rPr>
                <w:b/>
                <w:bCs/>
              </w:rPr>
            </w:pPr>
            <w:r w:rsidRPr="00B30D0A">
              <w:rPr>
                <w:b/>
                <w:bCs/>
              </w:rPr>
              <w:t>Data Type</w:t>
            </w:r>
          </w:p>
        </w:tc>
        <w:tc>
          <w:tcPr>
            <w:tcW w:w="0" w:type="auto"/>
            <w:vAlign w:val="center"/>
            <w:hideMark/>
          </w:tcPr>
          <w:p w14:paraId="656852A7" w14:textId="77777777" w:rsidR="00B8048D" w:rsidRPr="00B30D0A" w:rsidRDefault="00B8048D" w:rsidP="001D7A3B">
            <w:pPr>
              <w:rPr>
                <w:b/>
                <w:bCs/>
              </w:rPr>
            </w:pPr>
            <w:r w:rsidRPr="00B30D0A">
              <w:rPr>
                <w:b/>
                <w:bCs/>
              </w:rPr>
              <w:t>Constraints</w:t>
            </w:r>
          </w:p>
        </w:tc>
        <w:tc>
          <w:tcPr>
            <w:tcW w:w="0" w:type="auto"/>
            <w:vAlign w:val="center"/>
            <w:hideMark/>
          </w:tcPr>
          <w:p w14:paraId="6E37BFEF" w14:textId="77777777" w:rsidR="00B8048D" w:rsidRPr="00B30D0A" w:rsidRDefault="00B8048D" w:rsidP="001D7A3B">
            <w:pPr>
              <w:rPr>
                <w:b/>
                <w:bCs/>
              </w:rPr>
            </w:pPr>
            <w:r w:rsidRPr="00B30D0A">
              <w:rPr>
                <w:b/>
                <w:bCs/>
              </w:rPr>
              <w:t>Description</w:t>
            </w:r>
          </w:p>
        </w:tc>
      </w:tr>
      <w:tr w:rsidR="00B8048D" w:rsidRPr="00B30D0A" w14:paraId="15D68944" w14:textId="77777777" w:rsidTr="001D7A3B">
        <w:trPr>
          <w:tblCellSpacing w:w="15" w:type="dxa"/>
        </w:trPr>
        <w:tc>
          <w:tcPr>
            <w:tcW w:w="0" w:type="auto"/>
            <w:vAlign w:val="center"/>
            <w:hideMark/>
          </w:tcPr>
          <w:p w14:paraId="6DCB7FF6" w14:textId="77777777" w:rsidR="00B8048D" w:rsidRPr="00B30D0A" w:rsidRDefault="00B8048D" w:rsidP="001D7A3B">
            <w:proofErr w:type="spellStart"/>
            <w:r w:rsidRPr="00B30D0A">
              <w:t>DiscountID</w:t>
            </w:r>
            <w:proofErr w:type="spellEnd"/>
          </w:p>
        </w:tc>
        <w:tc>
          <w:tcPr>
            <w:tcW w:w="0" w:type="auto"/>
            <w:vAlign w:val="center"/>
            <w:hideMark/>
          </w:tcPr>
          <w:p w14:paraId="32F8E359" w14:textId="77777777" w:rsidR="00B8048D" w:rsidRPr="00B30D0A" w:rsidRDefault="00B8048D" w:rsidP="001D7A3B">
            <w:r w:rsidRPr="00B30D0A">
              <w:t>INT</w:t>
            </w:r>
          </w:p>
        </w:tc>
        <w:tc>
          <w:tcPr>
            <w:tcW w:w="0" w:type="auto"/>
            <w:vAlign w:val="center"/>
            <w:hideMark/>
          </w:tcPr>
          <w:p w14:paraId="1136A53A" w14:textId="77777777" w:rsidR="00B8048D" w:rsidRPr="00B30D0A" w:rsidRDefault="00B8048D" w:rsidP="001D7A3B">
            <w:r w:rsidRPr="00B30D0A">
              <w:t>PRIMARY KEY, AUTO_INCREMENT</w:t>
            </w:r>
          </w:p>
        </w:tc>
        <w:tc>
          <w:tcPr>
            <w:tcW w:w="0" w:type="auto"/>
            <w:vAlign w:val="center"/>
            <w:hideMark/>
          </w:tcPr>
          <w:p w14:paraId="786D5804" w14:textId="77777777" w:rsidR="00B8048D" w:rsidRPr="00B30D0A" w:rsidRDefault="00B8048D" w:rsidP="001D7A3B">
            <w:r w:rsidRPr="00B30D0A">
              <w:t>Unique ID for each discount</w:t>
            </w:r>
          </w:p>
        </w:tc>
      </w:tr>
      <w:tr w:rsidR="00B8048D" w:rsidRPr="00B30D0A" w14:paraId="2A0BBF63" w14:textId="77777777" w:rsidTr="001D7A3B">
        <w:trPr>
          <w:tblCellSpacing w:w="15" w:type="dxa"/>
        </w:trPr>
        <w:tc>
          <w:tcPr>
            <w:tcW w:w="0" w:type="auto"/>
            <w:vAlign w:val="center"/>
            <w:hideMark/>
          </w:tcPr>
          <w:p w14:paraId="625CBA43" w14:textId="77777777" w:rsidR="00B8048D" w:rsidRPr="00B30D0A" w:rsidRDefault="00B8048D" w:rsidP="001D7A3B">
            <w:r w:rsidRPr="00B30D0A">
              <w:t>Name</w:t>
            </w:r>
          </w:p>
        </w:tc>
        <w:tc>
          <w:tcPr>
            <w:tcW w:w="0" w:type="auto"/>
            <w:vAlign w:val="center"/>
            <w:hideMark/>
          </w:tcPr>
          <w:p w14:paraId="1A627DE6" w14:textId="77777777" w:rsidR="00B8048D" w:rsidRPr="00B30D0A" w:rsidRDefault="00B8048D" w:rsidP="001D7A3B">
            <w:proofErr w:type="gramStart"/>
            <w:r w:rsidRPr="00B30D0A">
              <w:t>VARCHAR(</w:t>
            </w:r>
            <w:proofErr w:type="gramEnd"/>
            <w:r w:rsidRPr="00B30D0A">
              <w:t>50)</w:t>
            </w:r>
          </w:p>
        </w:tc>
        <w:tc>
          <w:tcPr>
            <w:tcW w:w="0" w:type="auto"/>
            <w:vAlign w:val="center"/>
            <w:hideMark/>
          </w:tcPr>
          <w:p w14:paraId="4F84A710" w14:textId="77777777" w:rsidR="00B8048D" w:rsidRPr="00B30D0A" w:rsidRDefault="00B8048D" w:rsidP="001D7A3B">
            <w:r w:rsidRPr="00B30D0A">
              <w:t>NULL</w:t>
            </w:r>
          </w:p>
        </w:tc>
        <w:tc>
          <w:tcPr>
            <w:tcW w:w="0" w:type="auto"/>
            <w:vAlign w:val="center"/>
            <w:hideMark/>
          </w:tcPr>
          <w:p w14:paraId="2F09E7BB" w14:textId="77777777" w:rsidR="00B8048D" w:rsidRPr="00B30D0A" w:rsidRDefault="00B8048D" w:rsidP="001D7A3B">
            <w:r w:rsidRPr="00B30D0A">
              <w:t>Name of the discount</w:t>
            </w:r>
          </w:p>
        </w:tc>
      </w:tr>
      <w:tr w:rsidR="00B8048D" w:rsidRPr="00B30D0A" w14:paraId="0F0C5C89" w14:textId="77777777" w:rsidTr="001D7A3B">
        <w:trPr>
          <w:tblCellSpacing w:w="15" w:type="dxa"/>
        </w:trPr>
        <w:tc>
          <w:tcPr>
            <w:tcW w:w="0" w:type="auto"/>
            <w:vAlign w:val="center"/>
            <w:hideMark/>
          </w:tcPr>
          <w:p w14:paraId="1FB9F343" w14:textId="77777777" w:rsidR="00B8048D" w:rsidRPr="00B30D0A" w:rsidRDefault="00B8048D" w:rsidP="001D7A3B">
            <w:r w:rsidRPr="00B30D0A">
              <w:t>Percentage</w:t>
            </w:r>
          </w:p>
        </w:tc>
        <w:tc>
          <w:tcPr>
            <w:tcW w:w="0" w:type="auto"/>
            <w:vAlign w:val="center"/>
            <w:hideMark/>
          </w:tcPr>
          <w:p w14:paraId="3BB610F4" w14:textId="77777777" w:rsidR="00B8048D" w:rsidRPr="00B30D0A" w:rsidRDefault="00B8048D" w:rsidP="001D7A3B">
            <w:proofErr w:type="gramStart"/>
            <w:r w:rsidRPr="00B30D0A">
              <w:t>DECIMAL(</w:t>
            </w:r>
            <w:proofErr w:type="gramEnd"/>
            <w:r w:rsidRPr="00B30D0A">
              <w:t>5, 2)</w:t>
            </w:r>
          </w:p>
        </w:tc>
        <w:tc>
          <w:tcPr>
            <w:tcW w:w="0" w:type="auto"/>
            <w:vAlign w:val="center"/>
            <w:hideMark/>
          </w:tcPr>
          <w:p w14:paraId="52B542A5" w14:textId="77777777" w:rsidR="00B8048D" w:rsidRPr="00B30D0A" w:rsidRDefault="00B8048D" w:rsidP="001D7A3B">
            <w:r w:rsidRPr="00B30D0A">
              <w:t>NOT NULL</w:t>
            </w:r>
          </w:p>
        </w:tc>
        <w:tc>
          <w:tcPr>
            <w:tcW w:w="0" w:type="auto"/>
            <w:vAlign w:val="center"/>
            <w:hideMark/>
          </w:tcPr>
          <w:p w14:paraId="0ECAA443" w14:textId="77777777" w:rsidR="00B8048D" w:rsidRPr="00B30D0A" w:rsidRDefault="00B8048D" w:rsidP="001D7A3B">
            <w:r w:rsidRPr="00B30D0A">
              <w:t>Discount percentage</w:t>
            </w:r>
          </w:p>
        </w:tc>
      </w:tr>
      <w:tr w:rsidR="00B8048D" w:rsidRPr="00B30D0A" w14:paraId="76096EFB" w14:textId="77777777" w:rsidTr="001D7A3B">
        <w:trPr>
          <w:tblCellSpacing w:w="15" w:type="dxa"/>
        </w:trPr>
        <w:tc>
          <w:tcPr>
            <w:tcW w:w="0" w:type="auto"/>
            <w:vAlign w:val="center"/>
            <w:hideMark/>
          </w:tcPr>
          <w:p w14:paraId="68469E1A" w14:textId="77777777" w:rsidR="00B8048D" w:rsidRPr="00B30D0A" w:rsidRDefault="00B8048D" w:rsidP="001D7A3B">
            <w:r w:rsidRPr="00B30D0A">
              <w:t>StartDate</w:t>
            </w:r>
          </w:p>
        </w:tc>
        <w:tc>
          <w:tcPr>
            <w:tcW w:w="0" w:type="auto"/>
            <w:vAlign w:val="center"/>
            <w:hideMark/>
          </w:tcPr>
          <w:p w14:paraId="782C3D55" w14:textId="77777777" w:rsidR="00B8048D" w:rsidRPr="00B30D0A" w:rsidRDefault="00B8048D" w:rsidP="001D7A3B">
            <w:r w:rsidRPr="00B30D0A">
              <w:t>DATE</w:t>
            </w:r>
          </w:p>
        </w:tc>
        <w:tc>
          <w:tcPr>
            <w:tcW w:w="0" w:type="auto"/>
            <w:vAlign w:val="center"/>
            <w:hideMark/>
          </w:tcPr>
          <w:p w14:paraId="5439E9AD" w14:textId="77777777" w:rsidR="00B8048D" w:rsidRPr="00B30D0A" w:rsidRDefault="00B8048D" w:rsidP="001D7A3B">
            <w:r w:rsidRPr="00B30D0A">
              <w:t>NULL</w:t>
            </w:r>
          </w:p>
        </w:tc>
        <w:tc>
          <w:tcPr>
            <w:tcW w:w="0" w:type="auto"/>
            <w:vAlign w:val="center"/>
            <w:hideMark/>
          </w:tcPr>
          <w:p w14:paraId="4CC67F2B" w14:textId="77777777" w:rsidR="00B8048D" w:rsidRPr="00B30D0A" w:rsidRDefault="00B8048D" w:rsidP="001D7A3B">
            <w:r w:rsidRPr="00B30D0A">
              <w:t>Start date of the discount</w:t>
            </w:r>
          </w:p>
        </w:tc>
      </w:tr>
      <w:tr w:rsidR="00B8048D" w:rsidRPr="00B30D0A" w14:paraId="198204CC" w14:textId="77777777" w:rsidTr="001D7A3B">
        <w:trPr>
          <w:tblCellSpacing w:w="15" w:type="dxa"/>
        </w:trPr>
        <w:tc>
          <w:tcPr>
            <w:tcW w:w="0" w:type="auto"/>
            <w:vAlign w:val="center"/>
            <w:hideMark/>
          </w:tcPr>
          <w:p w14:paraId="62F395A2" w14:textId="77777777" w:rsidR="00B8048D" w:rsidRPr="00B30D0A" w:rsidRDefault="00B8048D" w:rsidP="001D7A3B">
            <w:proofErr w:type="spellStart"/>
            <w:r w:rsidRPr="00B30D0A">
              <w:t>EndDate</w:t>
            </w:r>
            <w:proofErr w:type="spellEnd"/>
          </w:p>
        </w:tc>
        <w:tc>
          <w:tcPr>
            <w:tcW w:w="0" w:type="auto"/>
            <w:vAlign w:val="center"/>
            <w:hideMark/>
          </w:tcPr>
          <w:p w14:paraId="35C04AD5" w14:textId="77777777" w:rsidR="00B8048D" w:rsidRPr="00B30D0A" w:rsidRDefault="00B8048D" w:rsidP="001D7A3B">
            <w:r w:rsidRPr="00B30D0A">
              <w:t>DATE</w:t>
            </w:r>
          </w:p>
        </w:tc>
        <w:tc>
          <w:tcPr>
            <w:tcW w:w="0" w:type="auto"/>
            <w:vAlign w:val="center"/>
            <w:hideMark/>
          </w:tcPr>
          <w:p w14:paraId="2D03A532" w14:textId="77777777" w:rsidR="00B8048D" w:rsidRPr="00B30D0A" w:rsidRDefault="00B8048D" w:rsidP="001D7A3B">
            <w:r w:rsidRPr="00B30D0A">
              <w:t>NULL</w:t>
            </w:r>
          </w:p>
        </w:tc>
        <w:tc>
          <w:tcPr>
            <w:tcW w:w="0" w:type="auto"/>
            <w:vAlign w:val="center"/>
            <w:hideMark/>
          </w:tcPr>
          <w:p w14:paraId="7FE54481" w14:textId="77777777" w:rsidR="00B8048D" w:rsidRPr="00B30D0A" w:rsidRDefault="00B8048D" w:rsidP="001D7A3B">
            <w:r w:rsidRPr="00B30D0A">
              <w:t>End date of the discount</w:t>
            </w:r>
          </w:p>
        </w:tc>
      </w:tr>
    </w:tbl>
    <w:p w14:paraId="2BFECA5F" w14:textId="77777777" w:rsidR="00B8048D" w:rsidRPr="00B30D0A" w:rsidRDefault="00B8048D" w:rsidP="00B8048D">
      <w:r>
        <w:pict w14:anchorId="20D27930">
          <v:rect id="_x0000_i1067" style="width:0;height:1.5pt" o:hralign="center" o:hrstd="t" o:hr="t" fillcolor="#a0a0a0" stroked="f"/>
        </w:pict>
      </w:r>
    </w:p>
    <w:p w14:paraId="68A66431" w14:textId="77777777" w:rsidR="00B8048D" w:rsidRPr="00B30D0A" w:rsidRDefault="00B8048D" w:rsidP="00B8048D">
      <w:pPr>
        <w:rPr>
          <w:b/>
          <w:bCs/>
        </w:rPr>
      </w:pPr>
      <w:r w:rsidRPr="00B30D0A">
        <w:rPr>
          <w:b/>
          <w:bCs/>
        </w:rPr>
        <w:t>11. Coupon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376"/>
        <w:gridCol w:w="4445"/>
        <w:gridCol w:w="3200"/>
      </w:tblGrid>
      <w:tr w:rsidR="00B8048D" w:rsidRPr="00B30D0A" w14:paraId="13932A7F" w14:textId="77777777" w:rsidTr="001D7A3B">
        <w:trPr>
          <w:tblHeader/>
          <w:tblCellSpacing w:w="15" w:type="dxa"/>
        </w:trPr>
        <w:tc>
          <w:tcPr>
            <w:tcW w:w="0" w:type="auto"/>
            <w:vAlign w:val="center"/>
            <w:hideMark/>
          </w:tcPr>
          <w:p w14:paraId="525EA928" w14:textId="77777777" w:rsidR="00B8048D" w:rsidRPr="00B30D0A" w:rsidRDefault="00B8048D" w:rsidP="001D7A3B">
            <w:pPr>
              <w:rPr>
                <w:b/>
                <w:bCs/>
              </w:rPr>
            </w:pPr>
            <w:r w:rsidRPr="00B30D0A">
              <w:rPr>
                <w:b/>
                <w:bCs/>
              </w:rPr>
              <w:t>Column Name</w:t>
            </w:r>
          </w:p>
        </w:tc>
        <w:tc>
          <w:tcPr>
            <w:tcW w:w="0" w:type="auto"/>
            <w:vAlign w:val="center"/>
            <w:hideMark/>
          </w:tcPr>
          <w:p w14:paraId="148C38F4" w14:textId="77777777" w:rsidR="00B8048D" w:rsidRPr="00B30D0A" w:rsidRDefault="00B8048D" w:rsidP="001D7A3B">
            <w:pPr>
              <w:rPr>
                <w:b/>
                <w:bCs/>
              </w:rPr>
            </w:pPr>
            <w:r w:rsidRPr="00B30D0A">
              <w:rPr>
                <w:b/>
                <w:bCs/>
              </w:rPr>
              <w:t>Data Type</w:t>
            </w:r>
          </w:p>
        </w:tc>
        <w:tc>
          <w:tcPr>
            <w:tcW w:w="0" w:type="auto"/>
            <w:vAlign w:val="center"/>
            <w:hideMark/>
          </w:tcPr>
          <w:p w14:paraId="62719ED0" w14:textId="77777777" w:rsidR="00B8048D" w:rsidRPr="00B30D0A" w:rsidRDefault="00B8048D" w:rsidP="001D7A3B">
            <w:pPr>
              <w:rPr>
                <w:b/>
                <w:bCs/>
              </w:rPr>
            </w:pPr>
            <w:r w:rsidRPr="00B30D0A">
              <w:rPr>
                <w:b/>
                <w:bCs/>
              </w:rPr>
              <w:t>Constraints</w:t>
            </w:r>
          </w:p>
        </w:tc>
        <w:tc>
          <w:tcPr>
            <w:tcW w:w="0" w:type="auto"/>
            <w:vAlign w:val="center"/>
            <w:hideMark/>
          </w:tcPr>
          <w:p w14:paraId="3BE677EA" w14:textId="77777777" w:rsidR="00B8048D" w:rsidRPr="00B30D0A" w:rsidRDefault="00B8048D" w:rsidP="001D7A3B">
            <w:pPr>
              <w:rPr>
                <w:b/>
                <w:bCs/>
              </w:rPr>
            </w:pPr>
            <w:r w:rsidRPr="00B30D0A">
              <w:rPr>
                <w:b/>
                <w:bCs/>
              </w:rPr>
              <w:t>Description</w:t>
            </w:r>
          </w:p>
        </w:tc>
      </w:tr>
      <w:tr w:rsidR="00B8048D" w:rsidRPr="00B30D0A" w14:paraId="67A38F19" w14:textId="77777777" w:rsidTr="001D7A3B">
        <w:trPr>
          <w:tblCellSpacing w:w="15" w:type="dxa"/>
        </w:trPr>
        <w:tc>
          <w:tcPr>
            <w:tcW w:w="0" w:type="auto"/>
            <w:vAlign w:val="center"/>
            <w:hideMark/>
          </w:tcPr>
          <w:p w14:paraId="0FD1FF7D" w14:textId="77777777" w:rsidR="00B8048D" w:rsidRPr="00B30D0A" w:rsidRDefault="00B8048D" w:rsidP="001D7A3B">
            <w:proofErr w:type="spellStart"/>
            <w:r w:rsidRPr="00B30D0A">
              <w:t>CouponID</w:t>
            </w:r>
            <w:proofErr w:type="spellEnd"/>
          </w:p>
        </w:tc>
        <w:tc>
          <w:tcPr>
            <w:tcW w:w="0" w:type="auto"/>
            <w:vAlign w:val="center"/>
            <w:hideMark/>
          </w:tcPr>
          <w:p w14:paraId="06431E7A" w14:textId="77777777" w:rsidR="00B8048D" w:rsidRPr="00B30D0A" w:rsidRDefault="00B8048D" w:rsidP="001D7A3B">
            <w:r w:rsidRPr="00B30D0A">
              <w:t>INT</w:t>
            </w:r>
          </w:p>
        </w:tc>
        <w:tc>
          <w:tcPr>
            <w:tcW w:w="0" w:type="auto"/>
            <w:vAlign w:val="center"/>
            <w:hideMark/>
          </w:tcPr>
          <w:p w14:paraId="57F4ED69" w14:textId="77777777" w:rsidR="00B8048D" w:rsidRPr="00B30D0A" w:rsidRDefault="00B8048D" w:rsidP="001D7A3B">
            <w:r w:rsidRPr="00B30D0A">
              <w:t>PRIMARY KEY, AUTO_INCREMENT</w:t>
            </w:r>
          </w:p>
        </w:tc>
        <w:tc>
          <w:tcPr>
            <w:tcW w:w="0" w:type="auto"/>
            <w:vAlign w:val="center"/>
            <w:hideMark/>
          </w:tcPr>
          <w:p w14:paraId="6A44ACBC" w14:textId="77777777" w:rsidR="00B8048D" w:rsidRPr="00B30D0A" w:rsidRDefault="00B8048D" w:rsidP="001D7A3B">
            <w:r w:rsidRPr="00B30D0A">
              <w:t>Unique ID for each coupon</w:t>
            </w:r>
          </w:p>
        </w:tc>
      </w:tr>
      <w:tr w:rsidR="00B8048D" w:rsidRPr="00B30D0A" w14:paraId="27325A39" w14:textId="77777777" w:rsidTr="001D7A3B">
        <w:trPr>
          <w:tblCellSpacing w:w="15" w:type="dxa"/>
        </w:trPr>
        <w:tc>
          <w:tcPr>
            <w:tcW w:w="0" w:type="auto"/>
            <w:vAlign w:val="center"/>
            <w:hideMark/>
          </w:tcPr>
          <w:p w14:paraId="08B59404" w14:textId="77777777" w:rsidR="00B8048D" w:rsidRPr="00B30D0A" w:rsidRDefault="00B8048D" w:rsidP="001D7A3B">
            <w:r w:rsidRPr="00B30D0A">
              <w:t>Code</w:t>
            </w:r>
          </w:p>
        </w:tc>
        <w:tc>
          <w:tcPr>
            <w:tcW w:w="0" w:type="auto"/>
            <w:vAlign w:val="center"/>
            <w:hideMark/>
          </w:tcPr>
          <w:p w14:paraId="38FC2071" w14:textId="77777777" w:rsidR="00B8048D" w:rsidRPr="00B30D0A" w:rsidRDefault="00B8048D" w:rsidP="001D7A3B">
            <w:proofErr w:type="gramStart"/>
            <w:r w:rsidRPr="00B30D0A">
              <w:t>VARCHAR(</w:t>
            </w:r>
            <w:proofErr w:type="gramEnd"/>
            <w:r w:rsidRPr="00B30D0A">
              <w:t>50)</w:t>
            </w:r>
          </w:p>
        </w:tc>
        <w:tc>
          <w:tcPr>
            <w:tcW w:w="0" w:type="auto"/>
            <w:vAlign w:val="center"/>
            <w:hideMark/>
          </w:tcPr>
          <w:p w14:paraId="3B75515D" w14:textId="77777777" w:rsidR="00B8048D" w:rsidRPr="00B30D0A" w:rsidRDefault="00B8048D" w:rsidP="001D7A3B">
            <w:r w:rsidRPr="00B30D0A">
              <w:t>NOT NULL</w:t>
            </w:r>
          </w:p>
        </w:tc>
        <w:tc>
          <w:tcPr>
            <w:tcW w:w="0" w:type="auto"/>
            <w:vAlign w:val="center"/>
            <w:hideMark/>
          </w:tcPr>
          <w:p w14:paraId="1EBF2D1C" w14:textId="77777777" w:rsidR="00B8048D" w:rsidRPr="00B30D0A" w:rsidRDefault="00B8048D" w:rsidP="001D7A3B">
            <w:r w:rsidRPr="00B30D0A">
              <w:t>Coupon code</w:t>
            </w:r>
          </w:p>
        </w:tc>
      </w:tr>
      <w:tr w:rsidR="00B8048D" w:rsidRPr="00B30D0A" w14:paraId="5AB60A41" w14:textId="77777777" w:rsidTr="001D7A3B">
        <w:trPr>
          <w:tblCellSpacing w:w="15" w:type="dxa"/>
        </w:trPr>
        <w:tc>
          <w:tcPr>
            <w:tcW w:w="0" w:type="auto"/>
            <w:vAlign w:val="center"/>
            <w:hideMark/>
          </w:tcPr>
          <w:p w14:paraId="51BC0862" w14:textId="77777777" w:rsidR="00B8048D" w:rsidRPr="00B30D0A" w:rsidRDefault="00B8048D" w:rsidP="001D7A3B">
            <w:r w:rsidRPr="00B30D0A">
              <w:t>Description</w:t>
            </w:r>
          </w:p>
        </w:tc>
        <w:tc>
          <w:tcPr>
            <w:tcW w:w="0" w:type="auto"/>
            <w:vAlign w:val="center"/>
            <w:hideMark/>
          </w:tcPr>
          <w:p w14:paraId="359A82FA" w14:textId="77777777" w:rsidR="00B8048D" w:rsidRPr="00B30D0A" w:rsidRDefault="00B8048D" w:rsidP="001D7A3B">
            <w:r w:rsidRPr="00B30D0A">
              <w:t>TEXT</w:t>
            </w:r>
          </w:p>
        </w:tc>
        <w:tc>
          <w:tcPr>
            <w:tcW w:w="0" w:type="auto"/>
            <w:vAlign w:val="center"/>
            <w:hideMark/>
          </w:tcPr>
          <w:p w14:paraId="039F6F77" w14:textId="77777777" w:rsidR="00B8048D" w:rsidRPr="00B30D0A" w:rsidRDefault="00B8048D" w:rsidP="001D7A3B">
            <w:r w:rsidRPr="00B30D0A">
              <w:t>NULL</w:t>
            </w:r>
          </w:p>
        </w:tc>
        <w:tc>
          <w:tcPr>
            <w:tcW w:w="0" w:type="auto"/>
            <w:vAlign w:val="center"/>
            <w:hideMark/>
          </w:tcPr>
          <w:p w14:paraId="1683D604" w14:textId="77777777" w:rsidR="00B8048D" w:rsidRPr="00B30D0A" w:rsidRDefault="00B8048D" w:rsidP="001D7A3B">
            <w:r w:rsidRPr="00B30D0A">
              <w:t>Description of the coupon</w:t>
            </w:r>
          </w:p>
        </w:tc>
      </w:tr>
      <w:tr w:rsidR="00B8048D" w:rsidRPr="00B30D0A" w14:paraId="5816812E" w14:textId="77777777" w:rsidTr="001D7A3B">
        <w:trPr>
          <w:tblCellSpacing w:w="15" w:type="dxa"/>
        </w:trPr>
        <w:tc>
          <w:tcPr>
            <w:tcW w:w="0" w:type="auto"/>
            <w:vAlign w:val="center"/>
            <w:hideMark/>
          </w:tcPr>
          <w:p w14:paraId="14B43F4D" w14:textId="77777777" w:rsidR="00B8048D" w:rsidRPr="00B30D0A" w:rsidRDefault="00B8048D" w:rsidP="001D7A3B">
            <w:proofErr w:type="spellStart"/>
            <w:r w:rsidRPr="00B30D0A">
              <w:t>DiscountID</w:t>
            </w:r>
            <w:proofErr w:type="spellEnd"/>
          </w:p>
        </w:tc>
        <w:tc>
          <w:tcPr>
            <w:tcW w:w="0" w:type="auto"/>
            <w:vAlign w:val="center"/>
            <w:hideMark/>
          </w:tcPr>
          <w:p w14:paraId="61ED1EB9" w14:textId="77777777" w:rsidR="00B8048D" w:rsidRPr="00B30D0A" w:rsidRDefault="00B8048D" w:rsidP="001D7A3B">
            <w:r w:rsidRPr="00B30D0A">
              <w:t>INT</w:t>
            </w:r>
          </w:p>
        </w:tc>
        <w:tc>
          <w:tcPr>
            <w:tcW w:w="0" w:type="auto"/>
            <w:vAlign w:val="center"/>
            <w:hideMark/>
          </w:tcPr>
          <w:p w14:paraId="60C0906C" w14:textId="77777777" w:rsidR="00B8048D" w:rsidRPr="00B30D0A" w:rsidRDefault="00B8048D" w:rsidP="001D7A3B">
            <w:r w:rsidRPr="00B30D0A">
              <w:t xml:space="preserve">FOREIGN KEY REFERENCES </w:t>
            </w:r>
            <w:proofErr w:type="gramStart"/>
            <w:r w:rsidRPr="00B30D0A">
              <w:t>Discount(</w:t>
            </w:r>
            <w:proofErr w:type="spellStart"/>
            <w:proofErr w:type="gramEnd"/>
            <w:r w:rsidRPr="00B30D0A">
              <w:t>DiscountID</w:t>
            </w:r>
            <w:proofErr w:type="spellEnd"/>
            <w:r w:rsidRPr="00B30D0A">
              <w:t>)</w:t>
            </w:r>
          </w:p>
        </w:tc>
        <w:tc>
          <w:tcPr>
            <w:tcW w:w="0" w:type="auto"/>
            <w:vAlign w:val="center"/>
            <w:hideMark/>
          </w:tcPr>
          <w:p w14:paraId="56716AAE" w14:textId="77777777" w:rsidR="00B8048D" w:rsidRPr="00B30D0A" w:rsidRDefault="00B8048D" w:rsidP="001D7A3B">
            <w:r w:rsidRPr="00B30D0A">
              <w:t>Linked discount for the coupon</w:t>
            </w:r>
          </w:p>
        </w:tc>
      </w:tr>
      <w:tr w:rsidR="00B8048D" w:rsidRPr="00B30D0A" w14:paraId="0A75F94B" w14:textId="77777777" w:rsidTr="001D7A3B">
        <w:trPr>
          <w:tblCellSpacing w:w="15" w:type="dxa"/>
        </w:trPr>
        <w:tc>
          <w:tcPr>
            <w:tcW w:w="0" w:type="auto"/>
            <w:vAlign w:val="center"/>
            <w:hideMark/>
          </w:tcPr>
          <w:p w14:paraId="7266B818" w14:textId="77777777" w:rsidR="00B8048D" w:rsidRPr="00B30D0A" w:rsidRDefault="00B8048D" w:rsidP="001D7A3B">
            <w:proofErr w:type="spellStart"/>
            <w:r w:rsidRPr="00B30D0A">
              <w:t>ValidFrom</w:t>
            </w:r>
            <w:proofErr w:type="spellEnd"/>
          </w:p>
        </w:tc>
        <w:tc>
          <w:tcPr>
            <w:tcW w:w="0" w:type="auto"/>
            <w:vAlign w:val="center"/>
            <w:hideMark/>
          </w:tcPr>
          <w:p w14:paraId="69B1709E" w14:textId="77777777" w:rsidR="00B8048D" w:rsidRPr="00B30D0A" w:rsidRDefault="00B8048D" w:rsidP="001D7A3B">
            <w:r w:rsidRPr="00B30D0A">
              <w:t>DATE</w:t>
            </w:r>
          </w:p>
        </w:tc>
        <w:tc>
          <w:tcPr>
            <w:tcW w:w="0" w:type="auto"/>
            <w:vAlign w:val="center"/>
            <w:hideMark/>
          </w:tcPr>
          <w:p w14:paraId="573A5FFF" w14:textId="77777777" w:rsidR="00B8048D" w:rsidRPr="00B30D0A" w:rsidRDefault="00B8048D" w:rsidP="001D7A3B">
            <w:r w:rsidRPr="00B30D0A">
              <w:t>NULL</w:t>
            </w:r>
          </w:p>
        </w:tc>
        <w:tc>
          <w:tcPr>
            <w:tcW w:w="0" w:type="auto"/>
            <w:vAlign w:val="center"/>
            <w:hideMark/>
          </w:tcPr>
          <w:p w14:paraId="7581AA7A" w14:textId="77777777" w:rsidR="00B8048D" w:rsidRPr="00B30D0A" w:rsidRDefault="00B8048D" w:rsidP="001D7A3B">
            <w:r w:rsidRPr="00B30D0A">
              <w:t>Start date of coupon validity</w:t>
            </w:r>
          </w:p>
        </w:tc>
      </w:tr>
      <w:tr w:rsidR="00B8048D" w:rsidRPr="00B30D0A" w14:paraId="6432D5F2" w14:textId="77777777" w:rsidTr="001D7A3B">
        <w:trPr>
          <w:tblCellSpacing w:w="15" w:type="dxa"/>
        </w:trPr>
        <w:tc>
          <w:tcPr>
            <w:tcW w:w="0" w:type="auto"/>
            <w:vAlign w:val="center"/>
            <w:hideMark/>
          </w:tcPr>
          <w:p w14:paraId="6AE9662B" w14:textId="77777777" w:rsidR="00B8048D" w:rsidRPr="00B30D0A" w:rsidRDefault="00B8048D" w:rsidP="001D7A3B">
            <w:proofErr w:type="spellStart"/>
            <w:r w:rsidRPr="00B30D0A">
              <w:t>ValidTo</w:t>
            </w:r>
            <w:proofErr w:type="spellEnd"/>
          </w:p>
        </w:tc>
        <w:tc>
          <w:tcPr>
            <w:tcW w:w="0" w:type="auto"/>
            <w:vAlign w:val="center"/>
            <w:hideMark/>
          </w:tcPr>
          <w:p w14:paraId="17017B1B" w14:textId="77777777" w:rsidR="00B8048D" w:rsidRPr="00B30D0A" w:rsidRDefault="00B8048D" w:rsidP="001D7A3B">
            <w:r w:rsidRPr="00B30D0A">
              <w:t>DATE</w:t>
            </w:r>
          </w:p>
        </w:tc>
        <w:tc>
          <w:tcPr>
            <w:tcW w:w="0" w:type="auto"/>
            <w:vAlign w:val="center"/>
            <w:hideMark/>
          </w:tcPr>
          <w:p w14:paraId="2EDC7B79" w14:textId="77777777" w:rsidR="00B8048D" w:rsidRPr="00B30D0A" w:rsidRDefault="00B8048D" w:rsidP="001D7A3B">
            <w:r w:rsidRPr="00B30D0A">
              <w:t>NULL</w:t>
            </w:r>
          </w:p>
        </w:tc>
        <w:tc>
          <w:tcPr>
            <w:tcW w:w="0" w:type="auto"/>
            <w:vAlign w:val="center"/>
            <w:hideMark/>
          </w:tcPr>
          <w:p w14:paraId="5B79A16E" w14:textId="77777777" w:rsidR="00B8048D" w:rsidRPr="00B30D0A" w:rsidRDefault="00B8048D" w:rsidP="001D7A3B">
            <w:r w:rsidRPr="00B30D0A">
              <w:t>End date of coupon validity</w:t>
            </w:r>
          </w:p>
        </w:tc>
      </w:tr>
      <w:tr w:rsidR="00B8048D" w:rsidRPr="00B30D0A" w14:paraId="2854A2DD" w14:textId="77777777" w:rsidTr="001D7A3B">
        <w:trPr>
          <w:tblCellSpacing w:w="15" w:type="dxa"/>
        </w:trPr>
        <w:tc>
          <w:tcPr>
            <w:tcW w:w="0" w:type="auto"/>
            <w:vAlign w:val="center"/>
            <w:hideMark/>
          </w:tcPr>
          <w:p w14:paraId="0D468EB7" w14:textId="77777777" w:rsidR="00B8048D" w:rsidRPr="00B30D0A" w:rsidRDefault="00B8048D" w:rsidP="001D7A3B">
            <w:proofErr w:type="spellStart"/>
            <w:r w:rsidRPr="00B30D0A">
              <w:t>MaxUsage</w:t>
            </w:r>
            <w:proofErr w:type="spellEnd"/>
          </w:p>
        </w:tc>
        <w:tc>
          <w:tcPr>
            <w:tcW w:w="0" w:type="auto"/>
            <w:vAlign w:val="center"/>
            <w:hideMark/>
          </w:tcPr>
          <w:p w14:paraId="66DDC83D" w14:textId="77777777" w:rsidR="00B8048D" w:rsidRPr="00B30D0A" w:rsidRDefault="00B8048D" w:rsidP="001D7A3B">
            <w:r w:rsidRPr="00B30D0A">
              <w:t>INT</w:t>
            </w:r>
          </w:p>
        </w:tc>
        <w:tc>
          <w:tcPr>
            <w:tcW w:w="0" w:type="auto"/>
            <w:vAlign w:val="center"/>
            <w:hideMark/>
          </w:tcPr>
          <w:p w14:paraId="6557AA1E" w14:textId="77777777" w:rsidR="00B8048D" w:rsidRPr="00B30D0A" w:rsidRDefault="00B8048D" w:rsidP="001D7A3B">
            <w:r w:rsidRPr="00B30D0A">
              <w:t>NULL</w:t>
            </w:r>
          </w:p>
        </w:tc>
        <w:tc>
          <w:tcPr>
            <w:tcW w:w="0" w:type="auto"/>
            <w:vAlign w:val="center"/>
            <w:hideMark/>
          </w:tcPr>
          <w:p w14:paraId="6F26388E" w14:textId="77777777" w:rsidR="00B8048D" w:rsidRPr="00B30D0A" w:rsidRDefault="00B8048D" w:rsidP="001D7A3B">
            <w:r w:rsidRPr="00B30D0A">
              <w:t>Maximum usage limit for the coupon</w:t>
            </w:r>
          </w:p>
        </w:tc>
      </w:tr>
    </w:tbl>
    <w:p w14:paraId="51F8B4C0" w14:textId="77777777" w:rsidR="00B8048D" w:rsidRPr="00B30D0A" w:rsidRDefault="00B8048D" w:rsidP="00B8048D">
      <w:r>
        <w:pict w14:anchorId="457FF124">
          <v:rect id="_x0000_i1068" style="width:0;height:1.5pt" o:hralign="center" o:hrstd="t" o:hr="t" fillcolor="#a0a0a0" stroked="f"/>
        </w:pict>
      </w:r>
    </w:p>
    <w:p w14:paraId="4D3B19FE" w14:textId="77777777" w:rsidR="00B8048D" w:rsidRPr="00B30D0A" w:rsidRDefault="00B8048D" w:rsidP="00B8048D">
      <w:pPr>
        <w:rPr>
          <w:b/>
          <w:bCs/>
        </w:rPr>
      </w:pPr>
      <w:r w:rsidRPr="00B30D0A">
        <w:rPr>
          <w:b/>
          <w:bCs/>
        </w:rPr>
        <w:t>12. Feedback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1041"/>
        <w:gridCol w:w="4923"/>
        <w:gridCol w:w="3013"/>
      </w:tblGrid>
      <w:tr w:rsidR="00B8048D" w:rsidRPr="00B30D0A" w14:paraId="0AB630B3" w14:textId="77777777" w:rsidTr="001D7A3B">
        <w:trPr>
          <w:tblHeader/>
          <w:tblCellSpacing w:w="15" w:type="dxa"/>
        </w:trPr>
        <w:tc>
          <w:tcPr>
            <w:tcW w:w="0" w:type="auto"/>
            <w:vAlign w:val="center"/>
            <w:hideMark/>
          </w:tcPr>
          <w:p w14:paraId="6F6102DB" w14:textId="77777777" w:rsidR="00B8048D" w:rsidRPr="00B30D0A" w:rsidRDefault="00B8048D" w:rsidP="001D7A3B">
            <w:pPr>
              <w:rPr>
                <w:b/>
                <w:bCs/>
              </w:rPr>
            </w:pPr>
            <w:r w:rsidRPr="00B30D0A">
              <w:rPr>
                <w:b/>
                <w:bCs/>
              </w:rPr>
              <w:lastRenderedPageBreak/>
              <w:t>Column Name</w:t>
            </w:r>
          </w:p>
        </w:tc>
        <w:tc>
          <w:tcPr>
            <w:tcW w:w="0" w:type="auto"/>
            <w:vAlign w:val="center"/>
            <w:hideMark/>
          </w:tcPr>
          <w:p w14:paraId="77B786BD" w14:textId="77777777" w:rsidR="00B8048D" w:rsidRPr="00B30D0A" w:rsidRDefault="00B8048D" w:rsidP="001D7A3B">
            <w:pPr>
              <w:rPr>
                <w:b/>
                <w:bCs/>
              </w:rPr>
            </w:pPr>
            <w:r w:rsidRPr="00B30D0A">
              <w:rPr>
                <w:b/>
                <w:bCs/>
              </w:rPr>
              <w:t>Data Type</w:t>
            </w:r>
          </w:p>
        </w:tc>
        <w:tc>
          <w:tcPr>
            <w:tcW w:w="0" w:type="auto"/>
            <w:vAlign w:val="center"/>
            <w:hideMark/>
          </w:tcPr>
          <w:p w14:paraId="56B8F22D" w14:textId="77777777" w:rsidR="00B8048D" w:rsidRPr="00B30D0A" w:rsidRDefault="00B8048D" w:rsidP="001D7A3B">
            <w:pPr>
              <w:rPr>
                <w:b/>
                <w:bCs/>
              </w:rPr>
            </w:pPr>
            <w:r w:rsidRPr="00B30D0A">
              <w:rPr>
                <w:b/>
                <w:bCs/>
              </w:rPr>
              <w:t>Constraints</w:t>
            </w:r>
          </w:p>
        </w:tc>
        <w:tc>
          <w:tcPr>
            <w:tcW w:w="0" w:type="auto"/>
            <w:vAlign w:val="center"/>
            <w:hideMark/>
          </w:tcPr>
          <w:p w14:paraId="102F8962" w14:textId="77777777" w:rsidR="00B8048D" w:rsidRPr="00B30D0A" w:rsidRDefault="00B8048D" w:rsidP="001D7A3B">
            <w:pPr>
              <w:rPr>
                <w:b/>
                <w:bCs/>
              </w:rPr>
            </w:pPr>
            <w:r w:rsidRPr="00B30D0A">
              <w:rPr>
                <w:b/>
                <w:bCs/>
              </w:rPr>
              <w:t>Description</w:t>
            </w:r>
          </w:p>
        </w:tc>
      </w:tr>
      <w:tr w:rsidR="00B8048D" w:rsidRPr="00B30D0A" w14:paraId="64F5CDC2" w14:textId="77777777" w:rsidTr="001D7A3B">
        <w:trPr>
          <w:tblCellSpacing w:w="15" w:type="dxa"/>
        </w:trPr>
        <w:tc>
          <w:tcPr>
            <w:tcW w:w="0" w:type="auto"/>
            <w:vAlign w:val="center"/>
            <w:hideMark/>
          </w:tcPr>
          <w:p w14:paraId="0A76EA12" w14:textId="77777777" w:rsidR="00B8048D" w:rsidRPr="00B30D0A" w:rsidRDefault="00B8048D" w:rsidP="001D7A3B">
            <w:proofErr w:type="spellStart"/>
            <w:r w:rsidRPr="00B30D0A">
              <w:t>FeedbackID</w:t>
            </w:r>
            <w:proofErr w:type="spellEnd"/>
          </w:p>
        </w:tc>
        <w:tc>
          <w:tcPr>
            <w:tcW w:w="0" w:type="auto"/>
            <w:vAlign w:val="center"/>
            <w:hideMark/>
          </w:tcPr>
          <w:p w14:paraId="0EFE5A02" w14:textId="77777777" w:rsidR="00B8048D" w:rsidRPr="00B30D0A" w:rsidRDefault="00B8048D" w:rsidP="001D7A3B">
            <w:r w:rsidRPr="00B30D0A">
              <w:t>INT</w:t>
            </w:r>
          </w:p>
        </w:tc>
        <w:tc>
          <w:tcPr>
            <w:tcW w:w="0" w:type="auto"/>
            <w:vAlign w:val="center"/>
            <w:hideMark/>
          </w:tcPr>
          <w:p w14:paraId="4ECFAB4F" w14:textId="77777777" w:rsidR="00B8048D" w:rsidRPr="00B30D0A" w:rsidRDefault="00B8048D" w:rsidP="001D7A3B">
            <w:r w:rsidRPr="00B30D0A">
              <w:t>PRIMARY KEY, AUTO_INCREMENT</w:t>
            </w:r>
          </w:p>
        </w:tc>
        <w:tc>
          <w:tcPr>
            <w:tcW w:w="0" w:type="auto"/>
            <w:vAlign w:val="center"/>
            <w:hideMark/>
          </w:tcPr>
          <w:p w14:paraId="0FEBD277" w14:textId="77777777" w:rsidR="00B8048D" w:rsidRPr="00B30D0A" w:rsidRDefault="00B8048D" w:rsidP="001D7A3B">
            <w:r w:rsidRPr="00B30D0A">
              <w:t>Unique ID for each feedback</w:t>
            </w:r>
          </w:p>
        </w:tc>
      </w:tr>
      <w:tr w:rsidR="00B8048D" w:rsidRPr="00B30D0A" w14:paraId="5D55B2BF" w14:textId="77777777" w:rsidTr="001D7A3B">
        <w:trPr>
          <w:tblCellSpacing w:w="15" w:type="dxa"/>
        </w:trPr>
        <w:tc>
          <w:tcPr>
            <w:tcW w:w="0" w:type="auto"/>
            <w:vAlign w:val="center"/>
            <w:hideMark/>
          </w:tcPr>
          <w:p w14:paraId="44E383F6" w14:textId="77777777" w:rsidR="00B8048D" w:rsidRPr="00B30D0A" w:rsidRDefault="00B8048D" w:rsidP="001D7A3B">
            <w:proofErr w:type="spellStart"/>
            <w:r w:rsidRPr="00B30D0A">
              <w:t>UserID</w:t>
            </w:r>
            <w:proofErr w:type="spellEnd"/>
          </w:p>
        </w:tc>
        <w:tc>
          <w:tcPr>
            <w:tcW w:w="0" w:type="auto"/>
            <w:vAlign w:val="center"/>
            <w:hideMark/>
          </w:tcPr>
          <w:p w14:paraId="674A5134" w14:textId="77777777" w:rsidR="00B8048D" w:rsidRPr="00B30D0A" w:rsidRDefault="00B8048D" w:rsidP="001D7A3B">
            <w:r w:rsidRPr="00B30D0A">
              <w:t>INT</w:t>
            </w:r>
          </w:p>
        </w:tc>
        <w:tc>
          <w:tcPr>
            <w:tcW w:w="0" w:type="auto"/>
            <w:vAlign w:val="center"/>
            <w:hideMark/>
          </w:tcPr>
          <w:p w14:paraId="291A13C1" w14:textId="77777777" w:rsidR="00B8048D" w:rsidRPr="00B30D0A" w:rsidRDefault="00B8048D" w:rsidP="001D7A3B">
            <w:r w:rsidRPr="00B30D0A">
              <w:t xml:space="preserve">NOT NULL, FOREIGN KEY REFERENCES </w:t>
            </w:r>
            <w:proofErr w:type="gramStart"/>
            <w:r w:rsidRPr="00B30D0A">
              <w:t>User(</w:t>
            </w:r>
            <w:proofErr w:type="spellStart"/>
            <w:proofErr w:type="gramEnd"/>
            <w:r w:rsidRPr="00B30D0A">
              <w:t>UserID</w:t>
            </w:r>
            <w:proofErr w:type="spellEnd"/>
            <w:r w:rsidRPr="00B30D0A">
              <w:t>)</w:t>
            </w:r>
          </w:p>
        </w:tc>
        <w:tc>
          <w:tcPr>
            <w:tcW w:w="0" w:type="auto"/>
            <w:vAlign w:val="center"/>
            <w:hideMark/>
          </w:tcPr>
          <w:p w14:paraId="6874A11D" w14:textId="77777777" w:rsidR="00B8048D" w:rsidRPr="00B30D0A" w:rsidRDefault="00B8048D" w:rsidP="001D7A3B">
            <w:r w:rsidRPr="00B30D0A">
              <w:t>User who provided the feedback</w:t>
            </w:r>
          </w:p>
        </w:tc>
      </w:tr>
      <w:tr w:rsidR="00B8048D" w:rsidRPr="00B30D0A" w14:paraId="7FB67389" w14:textId="77777777" w:rsidTr="001D7A3B">
        <w:trPr>
          <w:tblCellSpacing w:w="15" w:type="dxa"/>
        </w:trPr>
        <w:tc>
          <w:tcPr>
            <w:tcW w:w="0" w:type="auto"/>
            <w:vAlign w:val="center"/>
            <w:hideMark/>
          </w:tcPr>
          <w:p w14:paraId="3BB721BA" w14:textId="77777777" w:rsidR="00B8048D" w:rsidRPr="00B30D0A" w:rsidRDefault="00B8048D" w:rsidP="001D7A3B">
            <w:r w:rsidRPr="00B30D0A">
              <w:t>Comment</w:t>
            </w:r>
          </w:p>
        </w:tc>
        <w:tc>
          <w:tcPr>
            <w:tcW w:w="0" w:type="auto"/>
            <w:vAlign w:val="center"/>
            <w:hideMark/>
          </w:tcPr>
          <w:p w14:paraId="7B95BC53" w14:textId="77777777" w:rsidR="00B8048D" w:rsidRPr="00B30D0A" w:rsidRDefault="00B8048D" w:rsidP="001D7A3B">
            <w:r w:rsidRPr="00B30D0A">
              <w:t>TEXT</w:t>
            </w:r>
          </w:p>
        </w:tc>
        <w:tc>
          <w:tcPr>
            <w:tcW w:w="0" w:type="auto"/>
            <w:vAlign w:val="center"/>
            <w:hideMark/>
          </w:tcPr>
          <w:p w14:paraId="3A66C19A" w14:textId="77777777" w:rsidR="00B8048D" w:rsidRPr="00B30D0A" w:rsidRDefault="00B8048D" w:rsidP="001D7A3B">
            <w:r w:rsidRPr="00B30D0A">
              <w:t>NULL</w:t>
            </w:r>
          </w:p>
        </w:tc>
        <w:tc>
          <w:tcPr>
            <w:tcW w:w="0" w:type="auto"/>
            <w:vAlign w:val="center"/>
            <w:hideMark/>
          </w:tcPr>
          <w:p w14:paraId="131DF7C1" w14:textId="77777777" w:rsidR="00B8048D" w:rsidRPr="00B30D0A" w:rsidRDefault="00B8048D" w:rsidP="001D7A3B">
            <w:r w:rsidRPr="00B30D0A">
              <w:t>User's feedback</w:t>
            </w:r>
          </w:p>
        </w:tc>
      </w:tr>
      <w:tr w:rsidR="00B8048D" w:rsidRPr="00B30D0A" w14:paraId="1DA80ED9" w14:textId="77777777" w:rsidTr="001D7A3B">
        <w:trPr>
          <w:tblCellSpacing w:w="15" w:type="dxa"/>
        </w:trPr>
        <w:tc>
          <w:tcPr>
            <w:tcW w:w="0" w:type="auto"/>
            <w:vAlign w:val="center"/>
            <w:hideMark/>
          </w:tcPr>
          <w:p w14:paraId="157B5977" w14:textId="77777777" w:rsidR="00B8048D" w:rsidRPr="00B30D0A" w:rsidRDefault="00B8048D" w:rsidP="001D7A3B">
            <w:proofErr w:type="spellStart"/>
            <w:r w:rsidRPr="00B30D0A">
              <w:t>FeedbackDate</w:t>
            </w:r>
            <w:proofErr w:type="spellEnd"/>
          </w:p>
        </w:tc>
        <w:tc>
          <w:tcPr>
            <w:tcW w:w="0" w:type="auto"/>
            <w:vAlign w:val="center"/>
            <w:hideMark/>
          </w:tcPr>
          <w:p w14:paraId="3823E619" w14:textId="77777777" w:rsidR="00B8048D" w:rsidRPr="00B30D0A" w:rsidRDefault="00B8048D" w:rsidP="001D7A3B">
            <w:r w:rsidRPr="00B30D0A">
              <w:t>DATETIME</w:t>
            </w:r>
          </w:p>
        </w:tc>
        <w:tc>
          <w:tcPr>
            <w:tcW w:w="0" w:type="auto"/>
            <w:vAlign w:val="center"/>
            <w:hideMark/>
          </w:tcPr>
          <w:p w14:paraId="543F2BF1" w14:textId="77777777" w:rsidR="00B8048D" w:rsidRPr="00B30D0A" w:rsidRDefault="00B8048D" w:rsidP="001D7A3B">
            <w:r w:rsidRPr="00B30D0A">
              <w:t>DEFAULT CURRENT_TIMESTAMP</w:t>
            </w:r>
          </w:p>
        </w:tc>
        <w:tc>
          <w:tcPr>
            <w:tcW w:w="0" w:type="auto"/>
            <w:vAlign w:val="center"/>
            <w:hideMark/>
          </w:tcPr>
          <w:p w14:paraId="168594BF" w14:textId="77777777" w:rsidR="00B8048D" w:rsidRPr="00B30D0A" w:rsidRDefault="00B8048D" w:rsidP="001D7A3B">
            <w:r w:rsidRPr="00B30D0A">
              <w:t>Date the feedback was provided</w:t>
            </w:r>
          </w:p>
        </w:tc>
      </w:tr>
    </w:tbl>
    <w:p w14:paraId="534E5BCB" w14:textId="77777777" w:rsidR="00B8048D" w:rsidRPr="00B30D0A" w:rsidRDefault="00B8048D" w:rsidP="00B8048D">
      <w:r>
        <w:pict w14:anchorId="5852CF96">
          <v:rect id="_x0000_i1069" style="width:0;height:1.5pt" o:hralign="center" o:hrstd="t" o:hr="t" fillcolor="#a0a0a0" stroked="f"/>
        </w:pict>
      </w:r>
    </w:p>
    <w:p w14:paraId="00246719" w14:textId="77777777" w:rsidR="00B8048D" w:rsidRPr="00B30D0A" w:rsidRDefault="00B8048D" w:rsidP="00B8048D">
      <w:pPr>
        <w:rPr>
          <w:b/>
          <w:bCs/>
        </w:rPr>
      </w:pPr>
      <w:r w:rsidRPr="00B30D0A">
        <w:rPr>
          <w:b/>
          <w:bCs/>
        </w:rPr>
        <w:t>13. Shipment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1992"/>
        <w:gridCol w:w="4717"/>
        <w:gridCol w:w="2035"/>
      </w:tblGrid>
      <w:tr w:rsidR="00B8048D" w:rsidRPr="00B30D0A" w14:paraId="34F98244" w14:textId="77777777" w:rsidTr="001D7A3B">
        <w:trPr>
          <w:tblHeader/>
          <w:tblCellSpacing w:w="15" w:type="dxa"/>
        </w:trPr>
        <w:tc>
          <w:tcPr>
            <w:tcW w:w="0" w:type="auto"/>
            <w:vAlign w:val="center"/>
            <w:hideMark/>
          </w:tcPr>
          <w:p w14:paraId="0F93D039" w14:textId="77777777" w:rsidR="00B8048D" w:rsidRPr="00B30D0A" w:rsidRDefault="00B8048D" w:rsidP="001D7A3B">
            <w:pPr>
              <w:rPr>
                <w:b/>
                <w:bCs/>
              </w:rPr>
            </w:pPr>
            <w:r w:rsidRPr="00B30D0A">
              <w:rPr>
                <w:b/>
                <w:bCs/>
              </w:rPr>
              <w:t>Column Name</w:t>
            </w:r>
          </w:p>
        </w:tc>
        <w:tc>
          <w:tcPr>
            <w:tcW w:w="0" w:type="auto"/>
            <w:vAlign w:val="center"/>
            <w:hideMark/>
          </w:tcPr>
          <w:p w14:paraId="34A7DFA5" w14:textId="77777777" w:rsidR="00B8048D" w:rsidRPr="00B30D0A" w:rsidRDefault="00B8048D" w:rsidP="001D7A3B">
            <w:pPr>
              <w:rPr>
                <w:b/>
                <w:bCs/>
              </w:rPr>
            </w:pPr>
            <w:r w:rsidRPr="00B30D0A">
              <w:rPr>
                <w:b/>
                <w:bCs/>
              </w:rPr>
              <w:t>Data Type</w:t>
            </w:r>
          </w:p>
        </w:tc>
        <w:tc>
          <w:tcPr>
            <w:tcW w:w="0" w:type="auto"/>
            <w:vAlign w:val="center"/>
            <w:hideMark/>
          </w:tcPr>
          <w:p w14:paraId="273B82FC" w14:textId="77777777" w:rsidR="00B8048D" w:rsidRPr="00B30D0A" w:rsidRDefault="00B8048D" w:rsidP="001D7A3B">
            <w:pPr>
              <w:rPr>
                <w:b/>
                <w:bCs/>
              </w:rPr>
            </w:pPr>
            <w:r w:rsidRPr="00B30D0A">
              <w:rPr>
                <w:b/>
                <w:bCs/>
              </w:rPr>
              <w:t>Constraints</w:t>
            </w:r>
          </w:p>
        </w:tc>
        <w:tc>
          <w:tcPr>
            <w:tcW w:w="0" w:type="auto"/>
            <w:vAlign w:val="center"/>
            <w:hideMark/>
          </w:tcPr>
          <w:p w14:paraId="311CB286" w14:textId="77777777" w:rsidR="00B8048D" w:rsidRPr="00B30D0A" w:rsidRDefault="00B8048D" w:rsidP="001D7A3B">
            <w:pPr>
              <w:rPr>
                <w:b/>
                <w:bCs/>
              </w:rPr>
            </w:pPr>
            <w:r w:rsidRPr="00B30D0A">
              <w:rPr>
                <w:b/>
                <w:bCs/>
              </w:rPr>
              <w:t>Description</w:t>
            </w:r>
          </w:p>
        </w:tc>
      </w:tr>
      <w:tr w:rsidR="00B8048D" w:rsidRPr="00B30D0A" w14:paraId="25323513" w14:textId="77777777" w:rsidTr="001D7A3B">
        <w:trPr>
          <w:tblCellSpacing w:w="15" w:type="dxa"/>
        </w:trPr>
        <w:tc>
          <w:tcPr>
            <w:tcW w:w="0" w:type="auto"/>
            <w:vAlign w:val="center"/>
            <w:hideMark/>
          </w:tcPr>
          <w:p w14:paraId="63073E65" w14:textId="77777777" w:rsidR="00B8048D" w:rsidRPr="00B30D0A" w:rsidRDefault="00B8048D" w:rsidP="001D7A3B">
            <w:proofErr w:type="spellStart"/>
            <w:r w:rsidRPr="00B30D0A">
              <w:t>ShipmentID</w:t>
            </w:r>
            <w:proofErr w:type="spellEnd"/>
          </w:p>
        </w:tc>
        <w:tc>
          <w:tcPr>
            <w:tcW w:w="0" w:type="auto"/>
            <w:vAlign w:val="center"/>
            <w:hideMark/>
          </w:tcPr>
          <w:p w14:paraId="27F1A4C6" w14:textId="77777777" w:rsidR="00B8048D" w:rsidRPr="00B30D0A" w:rsidRDefault="00B8048D" w:rsidP="001D7A3B">
            <w:r w:rsidRPr="00B30D0A">
              <w:t>INT</w:t>
            </w:r>
          </w:p>
        </w:tc>
        <w:tc>
          <w:tcPr>
            <w:tcW w:w="0" w:type="auto"/>
            <w:vAlign w:val="center"/>
            <w:hideMark/>
          </w:tcPr>
          <w:p w14:paraId="7C4B11F9" w14:textId="77777777" w:rsidR="00B8048D" w:rsidRPr="00B30D0A" w:rsidRDefault="00B8048D" w:rsidP="001D7A3B">
            <w:r w:rsidRPr="00B30D0A">
              <w:t>PRIMARY KEY, AUTO_INCREMENT</w:t>
            </w:r>
          </w:p>
        </w:tc>
        <w:tc>
          <w:tcPr>
            <w:tcW w:w="0" w:type="auto"/>
            <w:vAlign w:val="center"/>
            <w:hideMark/>
          </w:tcPr>
          <w:p w14:paraId="66FD79B0" w14:textId="77777777" w:rsidR="00B8048D" w:rsidRPr="00B30D0A" w:rsidRDefault="00B8048D" w:rsidP="001D7A3B">
            <w:r w:rsidRPr="00B30D0A">
              <w:t>Unique ID for each shipment</w:t>
            </w:r>
          </w:p>
        </w:tc>
      </w:tr>
      <w:tr w:rsidR="00B8048D" w:rsidRPr="00B30D0A" w14:paraId="3AFB5B60" w14:textId="77777777" w:rsidTr="001D7A3B">
        <w:trPr>
          <w:tblCellSpacing w:w="15" w:type="dxa"/>
        </w:trPr>
        <w:tc>
          <w:tcPr>
            <w:tcW w:w="0" w:type="auto"/>
            <w:vAlign w:val="center"/>
            <w:hideMark/>
          </w:tcPr>
          <w:p w14:paraId="122ACF1B" w14:textId="77777777" w:rsidR="00B8048D" w:rsidRPr="00B30D0A" w:rsidRDefault="00B8048D" w:rsidP="001D7A3B">
            <w:proofErr w:type="spellStart"/>
            <w:r w:rsidRPr="00B30D0A">
              <w:t>DeliveryVehicleID</w:t>
            </w:r>
            <w:proofErr w:type="spellEnd"/>
          </w:p>
        </w:tc>
        <w:tc>
          <w:tcPr>
            <w:tcW w:w="0" w:type="auto"/>
            <w:vAlign w:val="center"/>
            <w:hideMark/>
          </w:tcPr>
          <w:p w14:paraId="0F57F0F0" w14:textId="77777777" w:rsidR="00B8048D" w:rsidRPr="00B30D0A" w:rsidRDefault="00B8048D" w:rsidP="001D7A3B">
            <w:r w:rsidRPr="00B30D0A">
              <w:t>INT</w:t>
            </w:r>
          </w:p>
        </w:tc>
        <w:tc>
          <w:tcPr>
            <w:tcW w:w="0" w:type="auto"/>
            <w:vAlign w:val="center"/>
            <w:hideMark/>
          </w:tcPr>
          <w:p w14:paraId="3BC2EE85" w14:textId="77777777" w:rsidR="00B8048D" w:rsidRPr="00B30D0A" w:rsidRDefault="00B8048D" w:rsidP="001D7A3B">
            <w:r w:rsidRPr="00B30D0A">
              <w:t xml:space="preserve">FOREIGN KEY REFERENCES </w:t>
            </w:r>
            <w:proofErr w:type="spellStart"/>
            <w:proofErr w:type="gramStart"/>
            <w:r w:rsidRPr="00B30D0A">
              <w:t>DeliveryVehicle</w:t>
            </w:r>
            <w:proofErr w:type="spellEnd"/>
            <w:r w:rsidRPr="00B30D0A">
              <w:t>(</w:t>
            </w:r>
            <w:proofErr w:type="spellStart"/>
            <w:proofErr w:type="gramEnd"/>
            <w:r w:rsidRPr="00B30D0A">
              <w:t>DeliveryVehicleID</w:t>
            </w:r>
            <w:proofErr w:type="spellEnd"/>
            <w:r w:rsidRPr="00B30D0A">
              <w:t>)</w:t>
            </w:r>
          </w:p>
        </w:tc>
        <w:tc>
          <w:tcPr>
            <w:tcW w:w="0" w:type="auto"/>
            <w:vAlign w:val="center"/>
            <w:hideMark/>
          </w:tcPr>
          <w:p w14:paraId="40453B29" w14:textId="77777777" w:rsidR="00B8048D" w:rsidRPr="00B30D0A" w:rsidRDefault="00B8048D" w:rsidP="001D7A3B">
            <w:r w:rsidRPr="00B30D0A">
              <w:t>Vehicle used for delivery</w:t>
            </w:r>
          </w:p>
        </w:tc>
      </w:tr>
      <w:tr w:rsidR="00B8048D" w:rsidRPr="00B30D0A" w14:paraId="24A093FA" w14:textId="77777777" w:rsidTr="001D7A3B">
        <w:trPr>
          <w:tblCellSpacing w:w="15" w:type="dxa"/>
        </w:trPr>
        <w:tc>
          <w:tcPr>
            <w:tcW w:w="0" w:type="auto"/>
            <w:vAlign w:val="center"/>
            <w:hideMark/>
          </w:tcPr>
          <w:p w14:paraId="57ED56A7" w14:textId="77777777" w:rsidR="00B8048D" w:rsidRPr="00B30D0A" w:rsidRDefault="00B8048D" w:rsidP="001D7A3B">
            <w:proofErr w:type="spellStart"/>
            <w:r w:rsidRPr="00B30D0A">
              <w:t>ShipmentDate</w:t>
            </w:r>
            <w:proofErr w:type="spellEnd"/>
          </w:p>
        </w:tc>
        <w:tc>
          <w:tcPr>
            <w:tcW w:w="0" w:type="auto"/>
            <w:vAlign w:val="center"/>
            <w:hideMark/>
          </w:tcPr>
          <w:p w14:paraId="47222A45" w14:textId="77777777" w:rsidR="00B8048D" w:rsidRPr="00B30D0A" w:rsidRDefault="00B8048D" w:rsidP="001D7A3B">
            <w:r w:rsidRPr="00B30D0A">
              <w:t>DATETIME</w:t>
            </w:r>
          </w:p>
        </w:tc>
        <w:tc>
          <w:tcPr>
            <w:tcW w:w="0" w:type="auto"/>
            <w:vAlign w:val="center"/>
            <w:hideMark/>
          </w:tcPr>
          <w:p w14:paraId="04BC7E99" w14:textId="77777777" w:rsidR="00B8048D" w:rsidRPr="00B30D0A" w:rsidRDefault="00B8048D" w:rsidP="001D7A3B">
            <w:r w:rsidRPr="00B30D0A">
              <w:t>DEFAULT CURRENT_TIMESTAMP</w:t>
            </w:r>
          </w:p>
        </w:tc>
        <w:tc>
          <w:tcPr>
            <w:tcW w:w="0" w:type="auto"/>
            <w:vAlign w:val="center"/>
            <w:hideMark/>
          </w:tcPr>
          <w:p w14:paraId="4E516BC7" w14:textId="77777777" w:rsidR="00B8048D" w:rsidRPr="00B30D0A" w:rsidRDefault="00B8048D" w:rsidP="001D7A3B">
            <w:r w:rsidRPr="00B30D0A">
              <w:t>Shipment date</w:t>
            </w:r>
          </w:p>
        </w:tc>
      </w:tr>
      <w:tr w:rsidR="00B8048D" w:rsidRPr="00B30D0A" w14:paraId="3E6E522F" w14:textId="77777777" w:rsidTr="001D7A3B">
        <w:trPr>
          <w:tblCellSpacing w:w="15" w:type="dxa"/>
        </w:trPr>
        <w:tc>
          <w:tcPr>
            <w:tcW w:w="0" w:type="auto"/>
            <w:vAlign w:val="center"/>
            <w:hideMark/>
          </w:tcPr>
          <w:p w14:paraId="3F5999C3" w14:textId="77777777" w:rsidR="00B8048D" w:rsidRPr="00B30D0A" w:rsidRDefault="00B8048D" w:rsidP="001D7A3B">
            <w:proofErr w:type="spellStart"/>
            <w:r w:rsidRPr="00B30D0A">
              <w:t>ShipmentStatus</w:t>
            </w:r>
            <w:proofErr w:type="spellEnd"/>
          </w:p>
        </w:tc>
        <w:tc>
          <w:tcPr>
            <w:tcW w:w="0" w:type="auto"/>
            <w:vAlign w:val="center"/>
            <w:hideMark/>
          </w:tcPr>
          <w:p w14:paraId="6B6CB3AA" w14:textId="77777777" w:rsidR="00B8048D" w:rsidRPr="00B30D0A" w:rsidRDefault="00B8048D" w:rsidP="001D7A3B">
            <w:proofErr w:type="gramStart"/>
            <w:r w:rsidRPr="00B30D0A">
              <w:t>ENUM(</w:t>
            </w:r>
            <w:proofErr w:type="gramEnd"/>
            <w:r w:rsidRPr="00B30D0A">
              <w:t>'In Transit', 'Delivered')</w:t>
            </w:r>
          </w:p>
        </w:tc>
        <w:tc>
          <w:tcPr>
            <w:tcW w:w="0" w:type="auto"/>
            <w:vAlign w:val="center"/>
            <w:hideMark/>
          </w:tcPr>
          <w:p w14:paraId="44357B31" w14:textId="77777777" w:rsidR="00B8048D" w:rsidRPr="00B30D0A" w:rsidRDefault="00B8048D" w:rsidP="001D7A3B">
            <w:r w:rsidRPr="00B30D0A">
              <w:t>DEFAULT 'In Transit'</w:t>
            </w:r>
          </w:p>
        </w:tc>
        <w:tc>
          <w:tcPr>
            <w:tcW w:w="0" w:type="auto"/>
            <w:vAlign w:val="center"/>
            <w:hideMark/>
          </w:tcPr>
          <w:p w14:paraId="52C3D925" w14:textId="77777777" w:rsidR="00B8048D" w:rsidRPr="00B30D0A" w:rsidRDefault="00B8048D" w:rsidP="001D7A3B">
            <w:r w:rsidRPr="00B30D0A">
              <w:t>Shipment status</w:t>
            </w:r>
          </w:p>
        </w:tc>
      </w:tr>
    </w:tbl>
    <w:p w14:paraId="2953A493" w14:textId="77777777" w:rsidR="00B8048D" w:rsidRPr="00B30D0A" w:rsidRDefault="00B8048D" w:rsidP="00B8048D">
      <w:r>
        <w:pict w14:anchorId="7BF2A1B4">
          <v:rect id="_x0000_i1070" style="width:0;height:1.5pt" o:hralign="center" o:hrstd="t" o:hr="t" fillcolor="#a0a0a0" stroked="f"/>
        </w:pict>
      </w:r>
    </w:p>
    <w:p w14:paraId="08DD6A88" w14:textId="77777777" w:rsidR="00B8048D" w:rsidRPr="00B30D0A" w:rsidRDefault="00B8048D" w:rsidP="00B8048D">
      <w:pPr>
        <w:rPr>
          <w:b/>
          <w:bCs/>
        </w:rPr>
      </w:pPr>
      <w:r w:rsidRPr="00B30D0A">
        <w:rPr>
          <w:b/>
          <w:bCs/>
        </w:rPr>
        <w:t>14. Invoice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1507"/>
        <w:gridCol w:w="4778"/>
        <w:gridCol w:w="2728"/>
      </w:tblGrid>
      <w:tr w:rsidR="00B8048D" w:rsidRPr="00B30D0A" w14:paraId="317FA7C9" w14:textId="77777777" w:rsidTr="001D7A3B">
        <w:trPr>
          <w:tblHeader/>
          <w:tblCellSpacing w:w="15" w:type="dxa"/>
        </w:trPr>
        <w:tc>
          <w:tcPr>
            <w:tcW w:w="0" w:type="auto"/>
            <w:vAlign w:val="center"/>
            <w:hideMark/>
          </w:tcPr>
          <w:p w14:paraId="314C8FB1" w14:textId="77777777" w:rsidR="00B8048D" w:rsidRPr="00B30D0A" w:rsidRDefault="00B8048D" w:rsidP="001D7A3B">
            <w:pPr>
              <w:rPr>
                <w:b/>
                <w:bCs/>
              </w:rPr>
            </w:pPr>
            <w:r w:rsidRPr="00B30D0A">
              <w:rPr>
                <w:b/>
                <w:bCs/>
              </w:rPr>
              <w:t>Column Name</w:t>
            </w:r>
          </w:p>
        </w:tc>
        <w:tc>
          <w:tcPr>
            <w:tcW w:w="0" w:type="auto"/>
            <w:vAlign w:val="center"/>
            <w:hideMark/>
          </w:tcPr>
          <w:p w14:paraId="61313A30" w14:textId="77777777" w:rsidR="00B8048D" w:rsidRPr="00B30D0A" w:rsidRDefault="00B8048D" w:rsidP="001D7A3B">
            <w:pPr>
              <w:rPr>
                <w:b/>
                <w:bCs/>
              </w:rPr>
            </w:pPr>
            <w:r w:rsidRPr="00B30D0A">
              <w:rPr>
                <w:b/>
                <w:bCs/>
              </w:rPr>
              <w:t>Data Type</w:t>
            </w:r>
          </w:p>
        </w:tc>
        <w:tc>
          <w:tcPr>
            <w:tcW w:w="0" w:type="auto"/>
            <w:vAlign w:val="center"/>
            <w:hideMark/>
          </w:tcPr>
          <w:p w14:paraId="389228D1" w14:textId="77777777" w:rsidR="00B8048D" w:rsidRPr="00B30D0A" w:rsidRDefault="00B8048D" w:rsidP="001D7A3B">
            <w:pPr>
              <w:rPr>
                <w:b/>
                <w:bCs/>
              </w:rPr>
            </w:pPr>
            <w:r w:rsidRPr="00B30D0A">
              <w:rPr>
                <w:b/>
                <w:bCs/>
              </w:rPr>
              <w:t>Constraints</w:t>
            </w:r>
          </w:p>
        </w:tc>
        <w:tc>
          <w:tcPr>
            <w:tcW w:w="0" w:type="auto"/>
            <w:vAlign w:val="center"/>
            <w:hideMark/>
          </w:tcPr>
          <w:p w14:paraId="5A34AA8C" w14:textId="77777777" w:rsidR="00B8048D" w:rsidRPr="00B30D0A" w:rsidRDefault="00B8048D" w:rsidP="001D7A3B">
            <w:pPr>
              <w:rPr>
                <w:b/>
                <w:bCs/>
              </w:rPr>
            </w:pPr>
            <w:r w:rsidRPr="00B30D0A">
              <w:rPr>
                <w:b/>
                <w:bCs/>
              </w:rPr>
              <w:t>Description</w:t>
            </w:r>
          </w:p>
        </w:tc>
      </w:tr>
      <w:tr w:rsidR="00B8048D" w:rsidRPr="00B30D0A" w14:paraId="3EE38363" w14:textId="77777777" w:rsidTr="001D7A3B">
        <w:trPr>
          <w:tblCellSpacing w:w="15" w:type="dxa"/>
        </w:trPr>
        <w:tc>
          <w:tcPr>
            <w:tcW w:w="0" w:type="auto"/>
            <w:vAlign w:val="center"/>
            <w:hideMark/>
          </w:tcPr>
          <w:p w14:paraId="09548537" w14:textId="77777777" w:rsidR="00B8048D" w:rsidRPr="00B30D0A" w:rsidRDefault="00B8048D" w:rsidP="001D7A3B">
            <w:proofErr w:type="spellStart"/>
            <w:r w:rsidRPr="00B30D0A">
              <w:t>InvoiceID</w:t>
            </w:r>
            <w:proofErr w:type="spellEnd"/>
          </w:p>
        </w:tc>
        <w:tc>
          <w:tcPr>
            <w:tcW w:w="0" w:type="auto"/>
            <w:vAlign w:val="center"/>
            <w:hideMark/>
          </w:tcPr>
          <w:p w14:paraId="0A87557E" w14:textId="77777777" w:rsidR="00B8048D" w:rsidRPr="00B30D0A" w:rsidRDefault="00B8048D" w:rsidP="001D7A3B">
            <w:r w:rsidRPr="00B30D0A">
              <w:t>INT</w:t>
            </w:r>
          </w:p>
        </w:tc>
        <w:tc>
          <w:tcPr>
            <w:tcW w:w="0" w:type="auto"/>
            <w:vAlign w:val="center"/>
            <w:hideMark/>
          </w:tcPr>
          <w:p w14:paraId="04E77355" w14:textId="77777777" w:rsidR="00B8048D" w:rsidRPr="00B30D0A" w:rsidRDefault="00B8048D" w:rsidP="001D7A3B">
            <w:r w:rsidRPr="00B30D0A">
              <w:t>PRIMARY KEY, AUTO_INCREMENT</w:t>
            </w:r>
          </w:p>
        </w:tc>
        <w:tc>
          <w:tcPr>
            <w:tcW w:w="0" w:type="auto"/>
            <w:vAlign w:val="center"/>
            <w:hideMark/>
          </w:tcPr>
          <w:p w14:paraId="3E402BF7" w14:textId="77777777" w:rsidR="00B8048D" w:rsidRPr="00B30D0A" w:rsidRDefault="00B8048D" w:rsidP="001D7A3B">
            <w:r w:rsidRPr="00B30D0A">
              <w:t>Unique ID for each invoice</w:t>
            </w:r>
          </w:p>
        </w:tc>
      </w:tr>
      <w:tr w:rsidR="00B8048D" w:rsidRPr="00B30D0A" w14:paraId="1F0748CF" w14:textId="77777777" w:rsidTr="001D7A3B">
        <w:trPr>
          <w:tblCellSpacing w:w="15" w:type="dxa"/>
        </w:trPr>
        <w:tc>
          <w:tcPr>
            <w:tcW w:w="0" w:type="auto"/>
            <w:vAlign w:val="center"/>
            <w:hideMark/>
          </w:tcPr>
          <w:p w14:paraId="393452F1" w14:textId="77777777" w:rsidR="00B8048D" w:rsidRPr="00B30D0A" w:rsidRDefault="00B8048D" w:rsidP="001D7A3B">
            <w:proofErr w:type="spellStart"/>
            <w:r w:rsidRPr="00B30D0A">
              <w:t>OrderID</w:t>
            </w:r>
            <w:proofErr w:type="spellEnd"/>
          </w:p>
        </w:tc>
        <w:tc>
          <w:tcPr>
            <w:tcW w:w="0" w:type="auto"/>
            <w:vAlign w:val="center"/>
            <w:hideMark/>
          </w:tcPr>
          <w:p w14:paraId="275EC98F" w14:textId="77777777" w:rsidR="00B8048D" w:rsidRPr="00B30D0A" w:rsidRDefault="00B8048D" w:rsidP="001D7A3B">
            <w:r w:rsidRPr="00B30D0A">
              <w:t>INT</w:t>
            </w:r>
          </w:p>
        </w:tc>
        <w:tc>
          <w:tcPr>
            <w:tcW w:w="0" w:type="auto"/>
            <w:vAlign w:val="center"/>
            <w:hideMark/>
          </w:tcPr>
          <w:p w14:paraId="7A673CE6" w14:textId="77777777" w:rsidR="00B8048D" w:rsidRPr="00B30D0A" w:rsidRDefault="00B8048D" w:rsidP="001D7A3B">
            <w:r w:rsidRPr="00B30D0A">
              <w:t xml:space="preserve">NOT NULL, FOREIGN KEY REFERENCES </w:t>
            </w:r>
            <w:proofErr w:type="gramStart"/>
            <w:r w:rsidRPr="00B30D0A">
              <w:t>Order(</w:t>
            </w:r>
            <w:proofErr w:type="spellStart"/>
            <w:proofErr w:type="gramEnd"/>
            <w:r w:rsidRPr="00B30D0A">
              <w:t>OrderID</w:t>
            </w:r>
            <w:proofErr w:type="spellEnd"/>
            <w:r w:rsidRPr="00B30D0A">
              <w:t>)</w:t>
            </w:r>
          </w:p>
        </w:tc>
        <w:tc>
          <w:tcPr>
            <w:tcW w:w="0" w:type="auto"/>
            <w:vAlign w:val="center"/>
            <w:hideMark/>
          </w:tcPr>
          <w:p w14:paraId="65984E78" w14:textId="77777777" w:rsidR="00B8048D" w:rsidRPr="00B30D0A" w:rsidRDefault="00B8048D" w:rsidP="001D7A3B">
            <w:r w:rsidRPr="00B30D0A">
              <w:t>Order linked to the invoice</w:t>
            </w:r>
          </w:p>
        </w:tc>
      </w:tr>
      <w:tr w:rsidR="00B8048D" w:rsidRPr="00B30D0A" w14:paraId="5A366BDA" w14:textId="77777777" w:rsidTr="001D7A3B">
        <w:trPr>
          <w:tblCellSpacing w:w="15" w:type="dxa"/>
        </w:trPr>
        <w:tc>
          <w:tcPr>
            <w:tcW w:w="0" w:type="auto"/>
            <w:vAlign w:val="center"/>
            <w:hideMark/>
          </w:tcPr>
          <w:p w14:paraId="7580E04C" w14:textId="77777777" w:rsidR="00B8048D" w:rsidRPr="00B30D0A" w:rsidRDefault="00B8048D" w:rsidP="001D7A3B">
            <w:proofErr w:type="spellStart"/>
            <w:r w:rsidRPr="00B30D0A">
              <w:t>InvoiceDate</w:t>
            </w:r>
            <w:proofErr w:type="spellEnd"/>
          </w:p>
        </w:tc>
        <w:tc>
          <w:tcPr>
            <w:tcW w:w="0" w:type="auto"/>
            <w:vAlign w:val="center"/>
            <w:hideMark/>
          </w:tcPr>
          <w:p w14:paraId="6C29BF2A" w14:textId="77777777" w:rsidR="00B8048D" w:rsidRPr="00B30D0A" w:rsidRDefault="00B8048D" w:rsidP="001D7A3B">
            <w:r w:rsidRPr="00B30D0A">
              <w:t>DATETIME</w:t>
            </w:r>
          </w:p>
        </w:tc>
        <w:tc>
          <w:tcPr>
            <w:tcW w:w="0" w:type="auto"/>
            <w:vAlign w:val="center"/>
            <w:hideMark/>
          </w:tcPr>
          <w:p w14:paraId="18979C55" w14:textId="77777777" w:rsidR="00B8048D" w:rsidRPr="00B30D0A" w:rsidRDefault="00B8048D" w:rsidP="001D7A3B">
            <w:r w:rsidRPr="00B30D0A">
              <w:t>DEFAULT CURRENT_TIMESTAMP</w:t>
            </w:r>
          </w:p>
        </w:tc>
        <w:tc>
          <w:tcPr>
            <w:tcW w:w="0" w:type="auto"/>
            <w:vAlign w:val="center"/>
            <w:hideMark/>
          </w:tcPr>
          <w:p w14:paraId="0B5515EA" w14:textId="77777777" w:rsidR="00B8048D" w:rsidRPr="00B30D0A" w:rsidRDefault="00B8048D" w:rsidP="001D7A3B">
            <w:r w:rsidRPr="00B30D0A">
              <w:t>Date the invoice was generated</w:t>
            </w:r>
          </w:p>
        </w:tc>
      </w:tr>
      <w:tr w:rsidR="00B8048D" w:rsidRPr="00B30D0A" w14:paraId="310803A2" w14:textId="77777777" w:rsidTr="001D7A3B">
        <w:trPr>
          <w:tblCellSpacing w:w="15" w:type="dxa"/>
        </w:trPr>
        <w:tc>
          <w:tcPr>
            <w:tcW w:w="0" w:type="auto"/>
            <w:vAlign w:val="center"/>
            <w:hideMark/>
          </w:tcPr>
          <w:p w14:paraId="74D46CB9" w14:textId="77777777" w:rsidR="00B8048D" w:rsidRPr="00B30D0A" w:rsidRDefault="00B8048D" w:rsidP="001D7A3B">
            <w:proofErr w:type="spellStart"/>
            <w:r w:rsidRPr="00B30D0A">
              <w:t>TotalAmount</w:t>
            </w:r>
            <w:proofErr w:type="spellEnd"/>
          </w:p>
        </w:tc>
        <w:tc>
          <w:tcPr>
            <w:tcW w:w="0" w:type="auto"/>
            <w:vAlign w:val="center"/>
            <w:hideMark/>
          </w:tcPr>
          <w:p w14:paraId="145BEFF1" w14:textId="77777777" w:rsidR="00B8048D" w:rsidRPr="00B30D0A" w:rsidRDefault="00B8048D" w:rsidP="001D7A3B">
            <w:proofErr w:type="gramStart"/>
            <w:r w:rsidRPr="00B30D0A">
              <w:t>DECIMAL(</w:t>
            </w:r>
            <w:proofErr w:type="gramEnd"/>
            <w:r w:rsidRPr="00B30D0A">
              <w:t>10, 2)</w:t>
            </w:r>
          </w:p>
        </w:tc>
        <w:tc>
          <w:tcPr>
            <w:tcW w:w="0" w:type="auto"/>
            <w:vAlign w:val="center"/>
            <w:hideMark/>
          </w:tcPr>
          <w:p w14:paraId="2610B869" w14:textId="77777777" w:rsidR="00B8048D" w:rsidRPr="00B30D0A" w:rsidRDefault="00B8048D" w:rsidP="001D7A3B">
            <w:r w:rsidRPr="00B30D0A">
              <w:t>NOT NULL</w:t>
            </w:r>
          </w:p>
        </w:tc>
        <w:tc>
          <w:tcPr>
            <w:tcW w:w="0" w:type="auto"/>
            <w:vAlign w:val="center"/>
            <w:hideMark/>
          </w:tcPr>
          <w:p w14:paraId="6A7F4F09" w14:textId="77777777" w:rsidR="00B8048D" w:rsidRPr="00B30D0A" w:rsidRDefault="00B8048D" w:rsidP="001D7A3B">
            <w:r w:rsidRPr="00B30D0A">
              <w:t>Total invoice amount</w:t>
            </w:r>
          </w:p>
        </w:tc>
      </w:tr>
    </w:tbl>
    <w:p w14:paraId="1B801EE4" w14:textId="77777777" w:rsidR="00B8048D" w:rsidRPr="00B30D0A" w:rsidRDefault="00B8048D" w:rsidP="00B8048D">
      <w:r>
        <w:pict w14:anchorId="26326C08">
          <v:rect id="_x0000_i1071" style="width:0;height:1.5pt" o:hralign="center" o:hrstd="t" o:hr="t" fillcolor="#a0a0a0" stroked="f"/>
        </w:pict>
      </w:r>
    </w:p>
    <w:p w14:paraId="1D2DDDC8" w14:textId="77777777" w:rsidR="00B8048D" w:rsidRPr="00B30D0A" w:rsidRDefault="00B8048D" w:rsidP="00B8048D">
      <w:pPr>
        <w:rPr>
          <w:b/>
          <w:bCs/>
        </w:rPr>
      </w:pPr>
      <w:r w:rsidRPr="00B30D0A">
        <w:rPr>
          <w:b/>
          <w:bCs/>
        </w:rPr>
        <w:t xml:space="preserve">15. </w:t>
      </w:r>
      <w:proofErr w:type="spellStart"/>
      <w:r w:rsidRPr="00B30D0A">
        <w:rPr>
          <w:b/>
          <w:bCs/>
        </w:rPr>
        <w:t>DeliveryVehicle</w:t>
      </w:r>
      <w:proofErr w:type="spellEnd"/>
      <w:r w:rsidRPr="00B30D0A">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1376"/>
        <w:gridCol w:w="3990"/>
        <w:gridCol w:w="3334"/>
      </w:tblGrid>
      <w:tr w:rsidR="00B8048D" w:rsidRPr="00B30D0A" w14:paraId="5FB8D57B" w14:textId="77777777" w:rsidTr="001D7A3B">
        <w:trPr>
          <w:tblHeader/>
          <w:tblCellSpacing w:w="15" w:type="dxa"/>
        </w:trPr>
        <w:tc>
          <w:tcPr>
            <w:tcW w:w="0" w:type="auto"/>
            <w:vAlign w:val="center"/>
            <w:hideMark/>
          </w:tcPr>
          <w:p w14:paraId="03A20A0A" w14:textId="77777777" w:rsidR="00B8048D" w:rsidRPr="00B30D0A" w:rsidRDefault="00B8048D" w:rsidP="001D7A3B">
            <w:pPr>
              <w:rPr>
                <w:b/>
                <w:bCs/>
              </w:rPr>
            </w:pPr>
            <w:r w:rsidRPr="00B30D0A">
              <w:rPr>
                <w:b/>
                <w:bCs/>
              </w:rPr>
              <w:t>Column Name</w:t>
            </w:r>
          </w:p>
        </w:tc>
        <w:tc>
          <w:tcPr>
            <w:tcW w:w="0" w:type="auto"/>
            <w:vAlign w:val="center"/>
            <w:hideMark/>
          </w:tcPr>
          <w:p w14:paraId="7A67E6F0" w14:textId="77777777" w:rsidR="00B8048D" w:rsidRPr="00B30D0A" w:rsidRDefault="00B8048D" w:rsidP="001D7A3B">
            <w:pPr>
              <w:rPr>
                <w:b/>
                <w:bCs/>
              </w:rPr>
            </w:pPr>
            <w:r w:rsidRPr="00B30D0A">
              <w:rPr>
                <w:b/>
                <w:bCs/>
              </w:rPr>
              <w:t>Data Type</w:t>
            </w:r>
          </w:p>
        </w:tc>
        <w:tc>
          <w:tcPr>
            <w:tcW w:w="0" w:type="auto"/>
            <w:vAlign w:val="center"/>
            <w:hideMark/>
          </w:tcPr>
          <w:p w14:paraId="7F138610" w14:textId="77777777" w:rsidR="00B8048D" w:rsidRPr="00B30D0A" w:rsidRDefault="00B8048D" w:rsidP="001D7A3B">
            <w:pPr>
              <w:rPr>
                <w:b/>
                <w:bCs/>
              </w:rPr>
            </w:pPr>
            <w:r w:rsidRPr="00B30D0A">
              <w:rPr>
                <w:b/>
                <w:bCs/>
              </w:rPr>
              <w:t>Constraints</w:t>
            </w:r>
          </w:p>
        </w:tc>
        <w:tc>
          <w:tcPr>
            <w:tcW w:w="0" w:type="auto"/>
            <w:vAlign w:val="center"/>
            <w:hideMark/>
          </w:tcPr>
          <w:p w14:paraId="2B0AFDD6" w14:textId="77777777" w:rsidR="00B8048D" w:rsidRPr="00B30D0A" w:rsidRDefault="00B8048D" w:rsidP="001D7A3B">
            <w:pPr>
              <w:rPr>
                <w:b/>
                <w:bCs/>
              </w:rPr>
            </w:pPr>
            <w:r w:rsidRPr="00B30D0A">
              <w:rPr>
                <w:b/>
                <w:bCs/>
              </w:rPr>
              <w:t>Description</w:t>
            </w:r>
          </w:p>
        </w:tc>
      </w:tr>
      <w:tr w:rsidR="00B8048D" w:rsidRPr="00B30D0A" w14:paraId="6EA751E5" w14:textId="77777777" w:rsidTr="001D7A3B">
        <w:trPr>
          <w:tblCellSpacing w:w="15" w:type="dxa"/>
        </w:trPr>
        <w:tc>
          <w:tcPr>
            <w:tcW w:w="0" w:type="auto"/>
            <w:vAlign w:val="center"/>
            <w:hideMark/>
          </w:tcPr>
          <w:p w14:paraId="50E2A840" w14:textId="77777777" w:rsidR="00B8048D" w:rsidRPr="00B30D0A" w:rsidRDefault="00B8048D" w:rsidP="001D7A3B">
            <w:proofErr w:type="spellStart"/>
            <w:r w:rsidRPr="00B30D0A">
              <w:t>DeliveryVehicleID</w:t>
            </w:r>
            <w:proofErr w:type="spellEnd"/>
          </w:p>
        </w:tc>
        <w:tc>
          <w:tcPr>
            <w:tcW w:w="0" w:type="auto"/>
            <w:vAlign w:val="center"/>
            <w:hideMark/>
          </w:tcPr>
          <w:p w14:paraId="225D6D8D" w14:textId="77777777" w:rsidR="00B8048D" w:rsidRPr="00B30D0A" w:rsidRDefault="00B8048D" w:rsidP="001D7A3B">
            <w:r w:rsidRPr="00B30D0A">
              <w:t>INT</w:t>
            </w:r>
          </w:p>
        </w:tc>
        <w:tc>
          <w:tcPr>
            <w:tcW w:w="0" w:type="auto"/>
            <w:vAlign w:val="center"/>
            <w:hideMark/>
          </w:tcPr>
          <w:p w14:paraId="75408CF1" w14:textId="77777777" w:rsidR="00B8048D" w:rsidRPr="00B30D0A" w:rsidRDefault="00B8048D" w:rsidP="001D7A3B">
            <w:r w:rsidRPr="00B30D0A">
              <w:t>PRIMARY KEY, AUTO_INCREMENT</w:t>
            </w:r>
          </w:p>
        </w:tc>
        <w:tc>
          <w:tcPr>
            <w:tcW w:w="0" w:type="auto"/>
            <w:vAlign w:val="center"/>
            <w:hideMark/>
          </w:tcPr>
          <w:p w14:paraId="486BE7C5" w14:textId="77777777" w:rsidR="00B8048D" w:rsidRPr="00B30D0A" w:rsidRDefault="00B8048D" w:rsidP="001D7A3B">
            <w:r w:rsidRPr="00B30D0A">
              <w:t>Unique ID for each delivery vehicle</w:t>
            </w:r>
          </w:p>
        </w:tc>
      </w:tr>
      <w:tr w:rsidR="00B8048D" w:rsidRPr="00B30D0A" w14:paraId="721AFA55" w14:textId="77777777" w:rsidTr="001D7A3B">
        <w:trPr>
          <w:tblCellSpacing w:w="15" w:type="dxa"/>
        </w:trPr>
        <w:tc>
          <w:tcPr>
            <w:tcW w:w="0" w:type="auto"/>
            <w:vAlign w:val="center"/>
            <w:hideMark/>
          </w:tcPr>
          <w:p w14:paraId="23FDBC86" w14:textId="77777777" w:rsidR="00B8048D" w:rsidRPr="00B30D0A" w:rsidRDefault="00B8048D" w:rsidP="001D7A3B">
            <w:proofErr w:type="spellStart"/>
            <w:r w:rsidRPr="00B30D0A">
              <w:t>VehicleNumber</w:t>
            </w:r>
            <w:proofErr w:type="spellEnd"/>
          </w:p>
        </w:tc>
        <w:tc>
          <w:tcPr>
            <w:tcW w:w="0" w:type="auto"/>
            <w:vAlign w:val="center"/>
            <w:hideMark/>
          </w:tcPr>
          <w:p w14:paraId="58361DBF" w14:textId="77777777" w:rsidR="00B8048D" w:rsidRPr="00B30D0A" w:rsidRDefault="00B8048D" w:rsidP="001D7A3B">
            <w:proofErr w:type="gramStart"/>
            <w:r w:rsidRPr="00B30D0A">
              <w:t>VARCHAR(</w:t>
            </w:r>
            <w:proofErr w:type="gramEnd"/>
            <w:r w:rsidRPr="00B30D0A">
              <w:t>20)</w:t>
            </w:r>
          </w:p>
        </w:tc>
        <w:tc>
          <w:tcPr>
            <w:tcW w:w="0" w:type="auto"/>
            <w:vAlign w:val="center"/>
            <w:hideMark/>
          </w:tcPr>
          <w:p w14:paraId="2F2003A7" w14:textId="77777777" w:rsidR="00B8048D" w:rsidRPr="00B30D0A" w:rsidRDefault="00B8048D" w:rsidP="001D7A3B">
            <w:r w:rsidRPr="00B30D0A">
              <w:t>NOT NULL</w:t>
            </w:r>
          </w:p>
        </w:tc>
        <w:tc>
          <w:tcPr>
            <w:tcW w:w="0" w:type="auto"/>
            <w:vAlign w:val="center"/>
            <w:hideMark/>
          </w:tcPr>
          <w:p w14:paraId="7A38DA48" w14:textId="77777777" w:rsidR="00B8048D" w:rsidRPr="00B30D0A" w:rsidRDefault="00B8048D" w:rsidP="001D7A3B">
            <w:r w:rsidRPr="00B30D0A">
              <w:t>Vehicle registration number</w:t>
            </w:r>
          </w:p>
        </w:tc>
      </w:tr>
      <w:tr w:rsidR="00B8048D" w:rsidRPr="00B30D0A" w14:paraId="14B667E9" w14:textId="77777777" w:rsidTr="001D7A3B">
        <w:trPr>
          <w:tblCellSpacing w:w="15" w:type="dxa"/>
        </w:trPr>
        <w:tc>
          <w:tcPr>
            <w:tcW w:w="0" w:type="auto"/>
            <w:vAlign w:val="center"/>
            <w:hideMark/>
          </w:tcPr>
          <w:p w14:paraId="10028A97" w14:textId="77777777" w:rsidR="00B8048D" w:rsidRPr="00B30D0A" w:rsidRDefault="00B8048D" w:rsidP="001D7A3B">
            <w:proofErr w:type="spellStart"/>
            <w:r w:rsidRPr="00B30D0A">
              <w:t>VehicleType</w:t>
            </w:r>
            <w:proofErr w:type="spellEnd"/>
          </w:p>
        </w:tc>
        <w:tc>
          <w:tcPr>
            <w:tcW w:w="0" w:type="auto"/>
            <w:vAlign w:val="center"/>
            <w:hideMark/>
          </w:tcPr>
          <w:p w14:paraId="4C8B7223" w14:textId="77777777" w:rsidR="00B8048D" w:rsidRPr="00B30D0A" w:rsidRDefault="00B8048D" w:rsidP="001D7A3B">
            <w:proofErr w:type="gramStart"/>
            <w:r w:rsidRPr="00B30D0A">
              <w:t>VARCHAR(</w:t>
            </w:r>
            <w:proofErr w:type="gramEnd"/>
            <w:r w:rsidRPr="00B30D0A">
              <w:t>50)</w:t>
            </w:r>
          </w:p>
        </w:tc>
        <w:tc>
          <w:tcPr>
            <w:tcW w:w="0" w:type="auto"/>
            <w:vAlign w:val="center"/>
            <w:hideMark/>
          </w:tcPr>
          <w:p w14:paraId="1CA673CC" w14:textId="77777777" w:rsidR="00B8048D" w:rsidRPr="00B30D0A" w:rsidRDefault="00B8048D" w:rsidP="001D7A3B">
            <w:r w:rsidRPr="00B30D0A">
              <w:t>NOT NULL</w:t>
            </w:r>
          </w:p>
        </w:tc>
        <w:tc>
          <w:tcPr>
            <w:tcW w:w="0" w:type="auto"/>
            <w:vAlign w:val="center"/>
            <w:hideMark/>
          </w:tcPr>
          <w:p w14:paraId="38B50CBC" w14:textId="77777777" w:rsidR="00B8048D" w:rsidRPr="00B30D0A" w:rsidRDefault="00B8048D" w:rsidP="001D7A3B">
            <w:r w:rsidRPr="00B30D0A">
              <w:t>Type of the delivery vehicle</w:t>
            </w:r>
          </w:p>
        </w:tc>
      </w:tr>
      <w:tr w:rsidR="00B8048D" w:rsidRPr="00B30D0A" w14:paraId="57D2A334" w14:textId="77777777" w:rsidTr="001D7A3B">
        <w:trPr>
          <w:tblCellSpacing w:w="15" w:type="dxa"/>
        </w:trPr>
        <w:tc>
          <w:tcPr>
            <w:tcW w:w="0" w:type="auto"/>
            <w:vAlign w:val="center"/>
            <w:hideMark/>
          </w:tcPr>
          <w:p w14:paraId="34BD006E" w14:textId="77777777" w:rsidR="00B8048D" w:rsidRPr="00B30D0A" w:rsidRDefault="00B8048D" w:rsidP="001D7A3B">
            <w:proofErr w:type="spellStart"/>
            <w:r w:rsidRPr="00B30D0A">
              <w:lastRenderedPageBreak/>
              <w:t>DriverID</w:t>
            </w:r>
            <w:proofErr w:type="spellEnd"/>
          </w:p>
        </w:tc>
        <w:tc>
          <w:tcPr>
            <w:tcW w:w="0" w:type="auto"/>
            <w:vAlign w:val="center"/>
            <w:hideMark/>
          </w:tcPr>
          <w:p w14:paraId="51C64AEF" w14:textId="77777777" w:rsidR="00B8048D" w:rsidRPr="00B30D0A" w:rsidRDefault="00B8048D" w:rsidP="001D7A3B">
            <w:r w:rsidRPr="00B30D0A">
              <w:t>INT</w:t>
            </w:r>
          </w:p>
        </w:tc>
        <w:tc>
          <w:tcPr>
            <w:tcW w:w="0" w:type="auto"/>
            <w:vAlign w:val="center"/>
            <w:hideMark/>
          </w:tcPr>
          <w:p w14:paraId="3F359DE6" w14:textId="77777777" w:rsidR="00B8048D" w:rsidRPr="00B30D0A" w:rsidRDefault="00B8048D" w:rsidP="001D7A3B">
            <w:r w:rsidRPr="00B30D0A">
              <w:t xml:space="preserve">FOREIGN KEY REFERENCES </w:t>
            </w:r>
            <w:proofErr w:type="gramStart"/>
            <w:r w:rsidRPr="00B30D0A">
              <w:t>User(</w:t>
            </w:r>
            <w:proofErr w:type="spellStart"/>
            <w:proofErr w:type="gramEnd"/>
            <w:r w:rsidRPr="00B30D0A">
              <w:t>UserID</w:t>
            </w:r>
            <w:proofErr w:type="spellEnd"/>
            <w:r w:rsidRPr="00B30D0A">
              <w:t>)</w:t>
            </w:r>
          </w:p>
        </w:tc>
        <w:tc>
          <w:tcPr>
            <w:tcW w:w="0" w:type="auto"/>
            <w:vAlign w:val="center"/>
            <w:hideMark/>
          </w:tcPr>
          <w:p w14:paraId="06F749B0" w14:textId="77777777" w:rsidR="00B8048D" w:rsidRPr="00B30D0A" w:rsidRDefault="00B8048D" w:rsidP="001D7A3B">
            <w:r w:rsidRPr="00B30D0A">
              <w:t>Driver associated with the vehicle</w:t>
            </w:r>
          </w:p>
        </w:tc>
      </w:tr>
    </w:tbl>
    <w:p w14:paraId="46CBD98E" w14:textId="77777777" w:rsidR="00B8048D" w:rsidRDefault="00B8048D" w:rsidP="00B8048D">
      <w:pPr>
        <w:pBdr>
          <w:bottom w:val="single" w:sz="6" w:space="1" w:color="auto"/>
        </w:pBdr>
      </w:pPr>
    </w:p>
    <w:p w14:paraId="15660A5C" w14:textId="77777777" w:rsidR="00B8048D" w:rsidRPr="00B30D0A" w:rsidRDefault="00B8048D" w:rsidP="00B8048D">
      <w:pPr>
        <w:rPr>
          <w:b/>
          <w:bCs/>
          <w:color w:val="FF0000"/>
          <w:sz w:val="28"/>
          <w:szCs w:val="28"/>
        </w:rPr>
      </w:pPr>
      <w:proofErr w:type="spellStart"/>
      <w:r w:rsidRPr="00B30D0A">
        <w:rPr>
          <w:b/>
          <w:bCs/>
          <w:color w:val="FF0000"/>
          <w:sz w:val="28"/>
          <w:szCs w:val="28"/>
        </w:rPr>
        <w:t>SQl</w:t>
      </w:r>
      <w:proofErr w:type="spellEnd"/>
      <w:r w:rsidRPr="00B30D0A">
        <w:rPr>
          <w:b/>
          <w:bCs/>
          <w:color w:val="FF0000"/>
          <w:sz w:val="28"/>
          <w:szCs w:val="28"/>
        </w:rPr>
        <w:t xml:space="preserve"> for above tables</w:t>
      </w:r>
    </w:p>
    <w:p w14:paraId="06A822DF" w14:textId="77777777" w:rsidR="00B8048D" w:rsidRPr="00B30D0A" w:rsidRDefault="00B8048D" w:rsidP="00B8048D">
      <w:pPr>
        <w:rPr>
          <w:b/>
          <w:bCs/>
        </w:rPr>
      </w:pPr>
      <w:r w:rsidRPr="00B30D0A">
        <w:rPr>
          <w:b/>
          <w:bCs/>
        </w:rPr>
        <w:t>1. User Table</w:t>
      </w:r>
    </w:p>
    <w:p w14:paraId="7B4E885E" w14:textId="77777777" w:rsidR="00B8048D" w:rsidRPr="00B30D0A" w:rsidRDefault="00B8048D" w:rsidP="00B8048D">
      <w:r w:rsidRPr="00B30D0A">
        <w:t>This table stores information about the users (customers and admins) of the platform.</w:t>
      </w:r>
    </w:p>
    <w:p w14:paraId="0ED289AB" w14:textId="77777777" w:rsidR="00B8048D" w:rsidRPr="00B30D0A" w:rsidRDefault="00B8048D" w:rsidP="00B8048D">
      <w:proofErr w:type="spellStart"/>
      <w:r w:rsidRPr="00B30D0A">
        <w:t>sql</w:t>
      </w:r>
      <w:proofErr w:type="spellEnd"/>
    </w:p>
    <w:p w14:paraId="3DF820FD" w14:textId="77777777" w:rsidR="00B8048D" w:rsidRPr="00B30D0A" w:rsidRDefault="00B8048D" w:rsidP="00B8048D">
      <w:r w:rsidRPr="00B30D0A">
        <w:t>Copy code</w:t>
      </w:r>
    </w:p>
    <w:p w14:paraId="731668C4" w14:textId="77777777" w:rsidR="00B8048D" w:rsidRPr="00B30D0A" w:rsidRDefault="00B8048D" w:rsidP="00B8048D">
      <w:r w:rsidRPr="00B30D0A">
        <w:t>CREATE TABLE User (</w:t>
      </w:r>
    </w:p>
    <w:p w14:paraId="3DBE25C2" w14:textId="77777777" w:rsidR="00B8048D" w:rsidRPr="00B30D0A" w:rsidRDefault="00B8048D" w:rsidP="00B8048D">
      <w:r w:rsidRPr="00B30D0A">
        <w:t xml:space="preserve">    </w:t>
      </w:r>
      <w:proofErr w:type="spellStart"/>
      <w:r w:rsidRPr="00B30D0A">
        <w:t>UserID</w:t>
      </w:r>
      <w:proofErr w:type="spellEnd"/>
      <w:r w:rsidRPr="00B30D0A">
        <w:t xml:space="preserve"> INT PRIMARY KEY AUTO_INCREMENT,</w:t>
      </w:r>
    </w:p>
    <w:p w14:paraId="42BB5560" w14:textId="77777777" w:rsidR="00B8048D" w:rsidRPr="00B30D0A" w:rsidRDefault="00B8048D" w:rsidP="00B8048D">
      <w:r w:rsidRPr="00B30D0A">
        <w:t xml:space="preserve">    Name </w:t>
      </w:r>
      <w:proofErr w:type="gramStart"/>
      <w:r w:rsidRPr="00B30D0A">
        <w:t>VARCHAR(</w:t>
      </w:r>
      <w:proofErr w:type="gramEnd"/>
      <w:r w:rsidRPr="00B30D0A">
        <w:t>100) NOT NULL,</w:t>
      </w:r>
    </w:p>
    <w:p w14:paraId="27C70BCF" w14:textId="77777777" w:rsidR="00B8048D" w:rsidRPr="00B30D0A" w:rsidRDefault="00B8048D" w:rsidP="00B8048D">
      <w:r w:rsidRPr="00B30D0A">
        <w:t xml:space="preserve">    Email </w:t>
      </w:r>
      <w:proofErr w:type="gramStart"/>
      <w:r w:rsidRPr="00B30D0A">
        <w:t>VARCHAR(</w:t>
      </w:r>
      <w:proofErr w:type="gramEnd"/>
      <w:r w:rsidRPr="00B30D0A">
        <w:t>100) UNIQUE NOT NULL,</w:t>
      </w:r>
    </w:p>
    <w:p w14:paraId="1A1CC610" w14:textId="77777777" w:rsidR="00B8048D" w:rsidRPr="00B30D0A" w:rsidRDefault="00B8048D" w:rsidP="00B8048D">
      <w:r w:rsidRPr="00B30D0A">
        <w:t xml:space="preserve">    Password </w:t>
      </w:r>
      <w:proofErr w:type="gramStart"/>
      <w:r w:rsidRPr="00B30D0A">
        <w:t>VARCHAR(</w:t>
      </w:r>
      <w:proofErr w:type="gramEnd"/>
      <w:r w:rsidRPr="00B30D0A">
        <w:t>255) NOT NULL,</w:t>
      </w:r>
    </w:p>
    <w:p w14:paraId="5CE720B0" w14:textId="77777777" w:rsidR="00B8048D" w:rsidRPr="00B30D0A" w:rsidRDefault="00B8048D" w:rsidP="00B8048D">
      <w:r w:rsidRPr="00B30D0A">
        <w:t xml:space="preserve">    Phone </w:t>
      </w:r>
      <w:proofErr w:type="gramStart"/>
      <w:r w:rsidRPr="00B30D0A">
        <w:t>VARCHAR(</w:t>
      </w:r>
      <w:proofErr w:type="gramEnd"/>
      <w:r w:rsidRPr="00B30D0A">
        <w:t>15),</w:t>
      </w:r>
    </w:p>
    <w:p w14:paraId="29DDE7B7" w14:textId="77777777" w:rsidR="00B8048D" w:rsidRPr="00B30D0A" w:rsidRDefault="00B8048D" w:rsidP="00B8048D">
      <w:r w:rsidRPr="00B30D0A">
        <w:t xml:space="preserve">    Role </w:t>
      </w:r>
      <w:proofErr w:type="gramStart"/>
      <w:r w:rsidRPr="00B30D0A">
        <w:t>ENUM(</w:t>
      </w:r>
      <w:proofErr w:type="gramEnd"/>
      <w:r w:rsidRPr="00B30D0A">
        <w:t>'Customer', 'Admin') DEFAULT 'Customer',</w:t>
      </w:r>
    </w:p>
    <w:p w14:paraId="410F20E9" w14:textId="77777777" w:rsidR="00B8048D" w:rsidRPr="00B30D0A" w:rsidRDefault="00B8048D" w:rsidP="00B8048D">
      <w:r w:rsidRPr="00B30D0A">
        <w:t xml:space="preserve">    </w:t>
      </w:r>
      <w:proofErr w:type="spellStart"/>
      <w:r w:rsidRPr="00B30D0A">
        <w:t>RegistrationDate</w:t>
      </w:r>
      <w:proofErr w:type="spellEnd"/>
      <w:r w:rsidRPr="00B30D0A">
        <w:t xml:space="preserve"> DATETIME DEFAULT CURRENT_TIMESTAMP</w:t>
      </w:r>
    </w:p>
    <w:p w14:paraId="7C6E64C8" w14:textId="77777777" w:rsidR="00B8048D" w:rsidRPr="00B30D0A" w:rsidRDefault="00B8048D" w:rsidP="00B8048D">
      <w:r w:rsidRPr="00B30D0A">
        <w:t>);</w:t>
      </w:r>
    </w:p>
    <w:p w14:paraId="321D3A34" w14:textId="77777777" w:rsidR="00B8048D" w:rsidRPr="00B30D0A" w:rsidRDefault="00B8048D" w:rsidP="00B8048D">
      <w:pPr>
        <w:rPr>
          <w:b/>
          <w:bCs/>
        </w:rPr>
      </w:pPr>
      <w:r w:rsidRPr="00B30D0A">
        <w:rPr>
          <w:b/>
          <w:bCs/>
        </w:rPr>
        <w:t>2. Product Table</w:t>
      </w:r>
    </w:p>
    <w:p w14:paraId="264EA5F3" w14:textId="77777777" w:rsidR="00B8048D" w:rsidRPr="00B30D0A" w:rsidRDefault="00B8048D" w:rsidP="00B8048D">
      <w:r w:rsidRPr="00B30D0A">
        <w:t>This table represents the grocery items available for sale.</w:t>
      </w:r>
    </w:p>
    <w:p w14:paraId="32411293" w14:textId="77777777" w:rsidR="00B8048D" w:rsidRPr="00B30D0A" w:rsidRDefault="00B8048D" w:rsidP="00B8048D">
      <w:proofErr w:type="spellStart"/>
      <w:r w:rsidRPr="00B30D0A">
        <w:t>sql</w:t>
      </w:r>
      <w:proofErr w:type="spellEnd"/>
    </w:p>
    <w:p w14:paraId="05726D32" w14:textId="77777777" w:rsidR="00B8048D" w:rsidRPr="00B30D0A" w:rsidRDefault="00B8048D" w:rsidP="00B8048D">
      <w:r w:rsidRPr="00B30D0A">
        <w:t>Copy code</w:t>
      </w:r>
    </w:p>
    <w:p w14:paraId="11D3B7D6" w14:textId="77777777" w:rsidR="00B8048D" w:rsidRPr="00B30D0A" w:rsidRDefault="00B8048D" w:rsidP="00B8048D">
      <w:r w:rsidRPr="00B30D0A">
        <w:t>CREATE TABLE Product (</w:t>
      </w:r>
    </w:p>
    <w:p w14:paraId="024047B7" w14:textId="77777777" w:rsidR="00B8048D" w:rsidRPr="00B30D0A" w:rsidRDefault="00B8048D" w:rsidP="00B8048D">
      <w:r w:rsidRPr="00B30D0A">
        <w:t xml:space="preserve">    </w:t>
      </w:r>
      <w:proofErr w:type="spellStart"/>
      <w:r w:rsidRPr="00B30D0A">
        <w:t>ProductID</w:t>
      </w:r>
      <w:proofErr w:type="spellEnd"/>
      <w:r w:rsidRPr="00B30D0A">
        <w:t xml:space="preserve"> INT PRIMARY KEY AUTO_INCREMENT,</w:t>
      </w:r>
    </w:p>
    <w:p w14:paraId="770BE914" w14:textId="77777777" w:rsidR="00B8048D" w:rsidRPr="00B30D0A" w:rsidRDefault="00B8048D" w:rsidP="00B8048D">
      <w:r w:rsidRPr="00B30D0A">
        <w:t xml:space="preserve">    Name </w:t>
      </w:r>
      <w:proofErr w:type="gramStart"/>
      <w:r w:rsidRPr="00B30D0A">
        <w:t>VARCHAR(</w:t>
      </w:r>
      <w:proofErr w:type="gramEnd"/>
      <w:r w:rsidRPr="00B30D0A">
        <w:t>100) NOT NULL,</w:t>
      </w:r>
    </w:p>
    <w:p w14:paraId="1EF9ADEA" w14:textId="77777777" w:rsidR="00B8048D" w:rsidRPr="00B30D0A" w:rsidRDefault="00B8048D" w:rsidP="00B8048D">
      <w:r w:rsidRPr="00B30D0A">
        <w:t xml:space="preserve">    Description TEXT,</w:t>
      </w:r>
    </w:p>
    <w:p w14:paraId="6B91A7F9" w14:textId="77777777" w:rsidR="00B8048D" w:rsidRPr="00B30D0A" w:rsidRDefault="00B8048D" w:rsidP="00B8048D">
      <w:r w:rsidRPr="00B30D0A">
        <w:t xml:space="preserve">    Price </w:t>
      </w:r>
      <w:proofErr w:type="gramStart"/>
      <w:r w:rsidRPr="00B30D0A">
        <w:t>DECIMAL(</w:t>
      </w:r>
      <w:proofErr w:type="gramEnd"/>
      <w:r w:rsidRPr="00B30D0A">
        <w:t>10, 2) NOT NULL,</w:t>
      </w:r>
    </w:p>
    <w:p w14:paraId="4DE5DD9D" w14:textId="77777777" w:rsidR="00B8048D" w:rsidRPr="00B30D0A" w:rsidRDefault="00B8048D" w:rsidP="00B8048D">
      <w:r w:rsidRPr="00B30D0A">
        <w:t xml:space="preserve">    </w:t>
      </w:r>
      <w:proofErr w:type="spellStart"/>
      <w:r w:rsidRPr="00B30D0A">
        <w:t>StockQuantity</w:t>
      </w:r>
      <w:proofErr w:type="spellEnd"/>
      <w:r w:rsidRPr="00B30D0A">
        <w:t xml:space="preserve"> INT NOT NULL,</w:t>
      </w:r>
    </w:p>
    <w:p w14:paraId="0673A814" w14:textId="77777777" w:rsidR="00B8048D" w:rsidRPr="00B30D0A" w:rsidRDefault="00B8048D" w:rsidP="00B8048D">
      <w:r w:rsidRPr="00B30D0A">
        <w:t xml:space="preserve">    </w:t>
      </w:r>
      <w:proofErr w:type="spellStart"/>
      <w:r w:rsidRPr="00B30D0A">
        <w:t>CategoryID</w:t>
      </w:r>
      <w:proofErr w:type="spellEnd"/>
      <w:r w:rsidRPr="00B30D0A">
        <w:t xml:space="preserve"> INT,</w:t>
      </w:r>
    </w:p>
    <w:p w14:paraId="1E03CB27" w14:textId="77777777" w:rsidR="00B8048D" w:rsidRPr="00B30D0A" w:rsidRDefault="00B8048D" w:rsidP="00B8048D">
      <w:r w:rsidRPr="00B30D0A">
        <w:t xml:space="preserve">    </w:t>
      </w:r>
      <w:proofErr w:type="spellStart"/>
      <w:r w:rsidRPr="00B30D0A">
        <w:t>DiscountID</w:t>
      </w:r>
      <w:proofErr w:type="spellEnd"/>
      <w:r w:rsidRPr="00B30D0A">
        <w:t xml:space="preserve"> INT,</w:t>
      </w:r>
    </w:p>
    <w:p w14:paraId="12956060" w14:textId="77777777" w:rsidR="00B8048D" w:rsidRPr="00B30D0A" w:rsidRDefault="00B8048D" w:rsidP="00B8048D">
      <w:r w:rsidRPr="00B30D0A">
        <w:t xml:space="preserve">    FOREIGN KEY (</w:t>
      </w:r>
      <w:proofErr w:type="spellStart"/>
      <w:r w:rsidRPr="00B30D0A">
        <w:t>CategoryID</w:t>
      </w:r>
      <w:proofErr w:type="spellEnd"/>
      <w:r w:rsidRPr="00B30D0A">
        <w:t xml:space="preserve">) REFERENCES </w:t>
      </w:r>
      <w:proofErr w:type="gramStart"/>
      <w:r w:rsidRPr="00B30D0A">
        <w:t>Category(</w:t>
      </w:r>
      <w:proofErr w:type="spellStart"/>
      <w:proofErr w:type="gramEnd"/>
      <w:r w:rsidRPr="00B30D0A">
        <w:t>CategoryID</w:t>
      </w:r>
      <w:proofErr w:type="spellEnd"/>
      <w:r w:rsidRPr="00B30D0A">
        <w:t>),</w:t>
      </w:r>
    </w:p>
    <w:p w14:paraId="079F081D" w14:textId="77777777" w:rsidR="00B8048D" w:rsidRPr="00B30D0A" w:rsidRDefault="00B8048D" w:rsidP="00B8048D">
      <w:r w:rsidRPr="00B30D0A">
        <w:t xml:space="preserve">    FOREIGN KEY (</w:t>
      </w:r>
      <w:proofErr w:type="spellStart"/>
      <w:r w:rsidRPr="00B30D0A">
        <w:t>DiscountID</w:t>
      </w:r>
      <w:proofErr w:type="spellEnd"/>
      <w:r w:rsidRPr="00B30D0A">
        <w:t xml:space="preserve">) REFERENCES </w:t>
      </w:r>
      <w:proofErr w:type="gramStart"/>
      <w:r w:rsidRPr="00B30D0A">
        <w:t>Discount(</w:t>
      </w:r>
      <w:proofErr w:type="spellStart"/>
      <w:proofErr w:type="gramEnd"/>
      <w:r w:rsidRPr="00B30D0A">
        <w:t>DiscountID</w:t>
      </w:r>
      <w:proofErr w:type="spellEnd"/>
      <w:r w:rsidRPr="00B30D0A">
        <w:t>)</w:t>
      </w:r>
    </w:p>
    <w:p w14:paraId="7B06EDB7" w14:textId="77777777" w:rsidR="00B8048D" w:rsidRPr="00B30D0A" w:rsidRDefault="00B8048D" w:rsidP="00B8048D">
      <w:r w:rsidRPr="00B30D0A">
        <w:t>);</w:t>
      </w:r>
    </w:p>
    <w:p w14:paraId="53DA73A0" w14:textId="77777777" w:rsidR="00B8048D" w:rsidRPr="00B30D0A" w:rsidRDefault="00B8048D" w:rsidP="00B8048D">
      <w:pPr>
        <w:rPr>
          <w:b/>
          <w:bCs/>
        </w:rPr>
      </w:pPr>
      <w:r w:rsidRPr="00B30D0A">
        <w:rPr>
          <w:b/>
          <w:bCs/>
        </w:rPr>
        <w:t>3. Category Table</w:t>
      </w:r>
    </w:p>
    <w:p w14:paraId="7E929B8F" w14:textId="77777777" w:rsidR="00B8048D" w:rsidRPr="00B30D0A" w:rsidRDefault="00B8048D" w:rsidP="00B8048D">
      <w:r w:rsidRPr="00B30D0A">
        <w:t>This table defines the various categories for products (e.g., Vegetables, Dairy).</w:t>
      </w:r>
    </w:p>
    <w:p w14:paraId="5966C65E" w14:textId="77777777" w:rsidR="00B8048D" w:rsidRPr="00B30D0A" w:rsidRDefault="00B8048D" w:rsidP="00B8048D">
      <w:proofErr w:type="spellStart"/>
      <w:r w:rsidRPr="00B30D0A">
        <w:lastRenderedPageBreak/>
        <w:t>sql</w:t>
      </w:r>
      <w:proofErr w:type="spellEnd"/>
    </w:p>
    <w:p w14:paraId="56D4E315" w14:textId="77777777" w:rsidR="00B8048D" w:rsidRPr="00B30D0A" w:rsidRDefault="00B8048D" w:rsidP="00B8048D">
      <w:r w:rsidRPr="00B30D0A">
        <w:t>Copy code</w:t>
      </w:r>
    </w:p>
    <w:p w14:paraId="40187BCA" w14:textId="77777777" w:rsidR="00B8048D" w:rsidRPr="00B30D0A" w:rsidRDefault="00B8048D" w:rsidP="00B8048D">
      <w:r w:rsidRPr="00B30D0A">
        <w:t>CREATE TABLE Category (</w:t>
      </w:r>
    </w:p>
    <w:p w14:paraId="0651C216" w14:textId="77777777" w:rsidR="00B8048D" w:rsidRPr="00B30D0A" w:rsidRDefault="00B8048D" w:rsidP="00B8048D">
      <w:r w:rsidRPr="00B30D0A">
        <w:t xml:space="preserve">    </w:t>
      </w:r>
      <w:proofErr w:type="spellStart"/>
      <w:r w:rsidRPr="00B30D0A">
        <w:t>CategoryID</w:t>
      </w:r>
      <w:proofErr w:type="spellEnd"/>
      <w:r w:rsidRPr="00B30D0A">
        <w:t xml:space="preserve"> INT PRIMARY KEY AUTO_INCREMENT,</w:t>
      </w:r>
    </w:p>
    <w:p w14:paraId="098F8755" w14:textId="77777777" w:rsidR="00B8048D" w:rsidRPr="00B30D0A" w:rsidRDefault="00B8048D" w:rsidP="00B8048D">
      <w:r w:rsidRPr="00B30D0A">
        <w:t xml:space="preserve">    Name </w:t>
      </w:r>
      <w:proofErr w:type="gramStart"/>
      <w:r w:rsidRPr="00B30D0A">
        <w:t>VARCHAR(</w:t>
      </w:r>
      <w:proofErr w:type="gramEnd"/>
      <w:r w:rsidRPr="00B30D0A">
        <w:t>50) NOT NULL,</w:t>
      </w:r>
    </w:p>
    <w:p w14:paraId="62478A57" w14:textId="77777777" w:rsidR="00B8048D" w:rsidRPr="00B30D0A" w:rsidRDefault="00B8048D" w:rsidP="00B8048D">
      <w:r w:rsidRPr="00B30D0A">
        <w:t xml:space="preserve">    Description TEXT</w:t>
      </w:r>
    </w:p>
    <w:p w14:paraId="6D9309DD" w14:textId="77777777" w:rsidR="00B8048D" w:rsidRPr="00B30D0A" w:rsidRDefault="00B8048D" w:rsidP="00B8048D">
      <w:r w:rsidRPr="00B30D0A">
        <w:t>);</w:t>
      </w:r>
    </w:p>
    <w:p w14:paraId="3CEE5075" w14:textId="77777777" w:rsidR="00B8048D" w:rsidRPr="00B30D0A" w:rsidRDefault="00B8048D" w:rsidP="00B8048D">
      <w:pPr>
        <w:rPr>
          <w:b/>
          <w:bCs/>
        </w:rPr>
      </w:pPr>
      <w:r w:rsidRPr="00B30D0A">
        <w:rPr>
          <w:b/>
          <w:bCs/>
        </w:rPr>
        <w:t>4. Cart Table</w:t>
      </w:r>
    </w:p>
    <w:p w14:paraId="1D916502" w14:textId="77777777" w:rsidR="00B8048D" w:rsidRPr="00B30D0A" w:rsidRDefault="00B8048D" w:rsidP="00B8048D">
      <w:r w:rsidRPr="00B30D0A">
        <w:t>This table stores products that have been added to a customer’s cart but not yet purchased.</w:t>
      </w:r>
    </w:p>
    <w:p w14:paraId="6DDCC2A8" w14:textId="77777777" w:rsidR="00B8048D" w:rsidRPr="00B30D0A" w:rsidRDefault="00B8048D" w:rsidP="00B8048D">
      <w:proofErr w:type="spellStart"/>
      <w:r w:rsidRPr="00B30D0A">
        <w:t>sql</w:t>
      </w:r>
      <w:proofErr w:type="spellEnd"/>
    </w:p>
    <w:p w14:paraId="4924AB6E" w14:textId="77777777" w:rsidR="00B8048D" w:rsidRPr="00B30D0A" w:rsidRDefault="00B8048D" w:rsidP="00B8048D">
      <w:r w:rsidRPr="00B30D0A">
        <w:t>Copy code</w:t>
      </w:r>
    </w:p>
    <w:p w14:paraId="1ED1734E" w14:textId="77777777" w:rsidR="00B8048D" w:rsidRPr="00B30D0A" w:rsidRDefault="00B8048D" w:rsidP="00B8048D">
      <w:r w:rsidRPr="00B30D0A">
        <w:t>CREATE TABLE Cart (</w:t>
      </w:r>
    </w:p>
    <w:p w14:paraId="644130BB" w14:textId="77777777" w:rsidR="00B8048D" w:rsidRPr="00B30D0A" w:rsidRDefault="00B8048D" w:rsidP="00B8048D">
      <w:r w:rsidRPr="00B30D0A">
        <w:t xml:space="preserve">    </w:t>
      </w:r>
      <w:proofErr w:type="spellStart"/>
      <w:r w:rsidRPr="00B30D0A">
        <w:t>CartID</w:t>
      </w:r>
      <w:proofErr w:type="spellEnd"/>
      <w:r w:rsidRPr="00B30D0A">
        <w:t xml:space="preserve"> INT PRIMARY KEY AUTO_INCREMENT,</w:t>
      </w:r>
    </w:p>
    <w:p w14:paraId="33F75505" w14:textId="77777777" w:rsidR="00B8048D" w:rsidRPr="00B30D0A" w:rsidRDefault="00B8048D" w:rsidP="00B8048D">
      <w:r w:rsidRPr="00B30D0A">
        <w:t xml:space="preserve">    </w:t>
      </w:r>
      <w:proofErr w:type="spellStart"/>
      <w:r w:rsidRPr="00B30D0A">
        <w:t>UserID</w:t>
      </w:r>
      <w:proofErr w:type="spellEnd"/>
      <w:r w:rsidRPr="00B30D0A">
        <w:t xml:space="preserve"> INT NOT NULL,</w:t>
      </w:r>
    </w:p>
    <w:p w14:paraId="3285678D" w14:textId="77777777" w:rsidR="00B8048D" w:rsidRPr="00B30D0A" w:rsidRDefault="00B8048D" w:rsidP="00B8048D">
      <w:r w:rsidRPr="00B30D0A">
        <w:t xml:space="preserve">    </w:t>
      </w:r>
      <w:proofErr w:type="spellStart"/>
      <w:r w:rsidRPr="00B30D0A">
        <w:t>ProductID</w:t>
      </w:r>
      <w:proofErr w:type="spellEnd"/>
      <w:r w:rsidRPr="00B30D0A">
        <w:t xml:space="preserve"> INT NOT NULL,</w:t>
      </w:r>
    </w:p>
    <w:p w14:paraId="42E251AE" w14:textId="77777777" w:rsidR="00B8048D" w:rsidRPr="00B30D0A" w:rsidRDefault="00B8048D" w:rsidP="00B8048D">
      <w:r w:rsidRPr="00B30D0A">
        <w:t xml:space="preserve">    Quantity INT NOT NULL,</w:t>
      </w:r>
    </w:p>
    <w:p w14:paraId="7F6468A8" w14:textId="77777777" w:rsidR="00B8048D" w:rsidRPr="00B30D0A" w:rsidRDefault="00B8048D" w:rsidP="00B8048D">
      <w:r w:rsidRPr="00B30D0A">
        <w:t xml:space="preserve">    </w:t>
      </w:r>
      <w:proofErr w:type="spellStart"/>
      <w:r w:rsidRPr="00B30D0A">
        <w:t>AddedDate</w:t>
      </w:r>
      <w:proofErr w:type="spellEnd"/>
      <w:r w:rsidRPr="00B30D0A">
        <w:t xml:space="preserve"> DATETIME DEFAULT CURRENT_TIMESTAMP,</w:t>
      </w:r>
    </w:p>
    <w:p w14:paraId="4A0FFD2D" w14:textId="77777777" w:rsidR="00B8048D" w:rsidRPr="00B30D0A" w:rsidRDefault="00B8048D" w:rsidP="00B8048D">
      <w:r w:rsidRPr="00B30D0A">
        <w:t xml:space="preserve">    FOREIGN KEY (</w:t>
      </w:r>
      <w:proofErr w:type="spellStart"/>
      <w:r w:rsidRPr="00B30D0A">
        <w:t>UserID</w:t>
      </w:r>
      <w:proofErr w:type="spellEnd"/>
      <w:r w:rsidRPr="00B30D0A">
        <w:t xml:space="preserve">) REFERENCES </w:t>
      </w:r>
      <w:proofErr w:type="gramStart"/>
      <w:r w:rsidRPr="00B30D0A">
        <w:t>User(</w:t>
      </w:r>
      <w:proofErr w:type="spellStart"/>
      <w:proofErr w:type="gramEnd"/>
      <w:r w:rsidRPr="00B30D0A">
        <w:t>UserID</w:t>
      </w:r>
      <w:proofErr w:type="spellEnd"/>
      <w:r w:rsidRPr="00B30D0A">
        <w:t>),</w:t>
      </w:r>
    </w:p>
    <w:p w14:paraId="627082D5" w14:textId="77777777" w:rsidR="00B8048D" w:rsidRPr="00B30D0A" w:rsidRDefault="00B8048D" w:rsidP="00B8048D">
      <w:r w:rsidRPr="00B30D0A">
        <w:t xml:space="preserve">    FOREIGN KEY (</w:t>
      </w:r>
      <w:proofErr w:type="spellStart"/>
      <w:r w:rsidRPr="00B30D0A">
        <w:t>ProductID</w:t>
      </w:r>
      <w:proofErr w:type="spellEnd"/>
      <w:r w:rsidRPr="00B30D0A">
        <w:t xml:space="preserve">) REFERENCES </w:t>
      </w:r>
      <w:proofErr w:type="gramStart"/>
      <w:r w:rsidRPr="00B30D0A">
        <w:t>Product(</w:t>
      </w:r>
      <w:proofErr w:type="spellStart"/>
      <w:proofErr w:type="gramEnd"/>
      <w:r w:rsidRPr="00B30D0A">
        <w:t>ProductID</w:t>
      </w:r>
      <w:proofErr w:type="spellEnd"/>
      <w:r w:rsidRPr="00B30D0A">
        <w:t>)</w:t>
      </w:r>
    </w:p>
    <w:p w14:paraId="11581D44" w14:textId="77777777" w:rsidR="00B8048D" w:rsidRPr="00B30D0A" w:rsidRDefault="00B8048D" w:rsidP="00B8048D">
      <w:r w:rsidRPr="00B30D0A">
        <w:t>);</w:t>
      </w:r>
    </w:p>
    <w:p w14:paraId="7C678527" w14:textId="77777777" w:rsidR="00B8048D" w:rsidRPr="00B30D0A" w:rsidRDefault="00B8048D" w:rsidP="00B8048D">
      <w:pPr>
        <w:rPr>
          <w:b/>
          <w:bCs/>
        </w:rPr>
      </w:pPr>
      <w:r w:rsidRPr="00B30D0A">
        <w:rPr>
          <w:b/>
          <w:bCs/>
        </w:rPr>
        <w:t>5. Order Table</w:t>
      </w:r>
    </w:p>
    <w:p w14:paraId="2A6C2600" w14:textId="77777777" w:rsidR="00B8048D" w:rsidRPr="00B30D0A" w:rsidRDefault="00B8048D" w:rsidP="00B8048D">
      <w:r w:rsidRPr="00B30D0A">
        <w:t>This table manages orders placed by customers.</w:t>
      </w:r>
    </w:p>
    <w:p w14:paraId="11FA9928" w14:textId="77777777" w:rsidR="00B8048D" w:rsidRPr="00B30D0A" w:rsidRDefault="00B8048D" w:rsidP="00B8048D">
      <w:proofErr w:type="spellStart"/>
      <w:r w:rsidRPr="00B30D0A">
        <w:t>sql</w:t>
      </w:r>
      <w:proofErr w:type="spellEnd"/>
    </w:p>
    <w:p w14:paraId="55D24E20" w14:textId="77777777" w:rsidR="00B8048D" w:rsidRPr="00B30D0A" w:rsidRDefault="00B8048D" w:rsidP="00B8048D">
      <w:r w:rsidRPr="00B30D0A">
        <w:t>Copy code</w:t>
      </w:r>
    </w:p>
    <w:p w14:paraId="000BFD1E" w14:textId="77777777" w:rsidR="00B8048D" w:rsidRPr="00B30D0A" w:rsidRDefault="00B8048D" w:rsidP="00B8048D">
      <w:r w:rsidRPr="00B30D0A">
        <w:t>CREATE TABLE `Order` (</w:t>
      </w:r>
    </w:p>
    <w:p w14:paraId="66FA130E" w14:textId="77777777" w:rsidR="00B8048D" w:rsidRPr="00B30D0A" w:rsidRDefault="00B8048D" w:rsidP="00B8048D">
      <w:r w:rsidRPr="00B30D0A">
        <w:t xml:space="preserve">    </w:t>
      </w:r>
      <w:proofErr w:type="spellStart"/>
      <w:r w:rsidRPr="00B30D0A">
        <w:t>OrderID</w:t>
      </w:r>
      <w:proofErr w:type="spellEnd"/>
      <w:r w:rsidRPr="00B30D0A">
        <w:t xml:space="preserve"> INT PRIMARY KEY AUTO_INCREMENT,</w:t>
      </w:r>
    </w:p>
    <w:p w14:paraId="22B9F1E8" w14:textId="77777777" w:rsidR="00B8048D" w:rsidRPr="00B30D0A" w:rsidRDefault="00B8048D" w:rsidP="00B8048D">
      <w:r w:rsidRPr="00B30D0A">
        <w:t xml:space="preserve">    </w:t>
      </w:r>
      <w:proofErr w:type="spellStart"/>
      <w:r w:rsidRPr="00B30D0A">
        <w:t>UserID</w:t>
      </w:r>
      <w:proofErr w:type="spellEnd"/>
      <w:r w:rsidRPr="00B30D0A">
        <w:t xml:space="preserve"> INT NOT NULL,</w:t>
      </w:r>
    </w:p>
    <w:p w14:paraId="52820F05" w14:textId="77777777" w:rsidR="00B8048D" w:rsidRPr="00B30D0A" w:rsidRDefault="00B8048D" w:rsidP="00B8048D">
      <w:r w:rsidRPr="00B30D0A">
        <w:t xml:space="preserve">    </w:t>
      </w:r>
      <w:proofErr w:type="spellStart"/>
      <w:r w:rsidRPr="00B30D0A">
        <w:t>TotalAmount</w:t>
      </w:r>
      <w:proofErr w:type="spellEnd"/>
      <w:r w:rsidRPr="00B30D0A">
        <w:t xml:space="preserve"> </w:t>
      </w:r>
      <w:proofErr w:type="gramStart"/>
      <w:r w:rsidRPr="00B30D0A">
        <w:t>DECIMAL(</w:t>
      </w:r>
      <w:proofErr w:type="gramEnd"/>
      <w:r w:rsidRPr="00B30D0A">
        <w:t>10, 2) NOT NULL,</w:t>
      </w:r>
    </w:p>
    <w:p w14:paraId="6287266E" w14:textId="77777777" w:rsidR="00B8048D" w:rsidRPr="00B30D0A" w:rsidRDefault="00B8048D" w:rsidP="00B8048D">
      <w:r w:rsidRPr="00B30D0A">
        <w:t xml:space="preserve">    </w:t>
      </w:r>
      <w:proofErr w:type="spellStart"/>
      <w:r w:rsidRPr="00B30D0A">
        <w:t>OrderDate</w:t>
      </w:r>
      <w:proofErr w:type="spellEnd"/>
      <w:r w:rsidRPr="00B30D0A">
        <w:t xml:space="preserve"> DATETIME DEFAULT CURRENT_TIMESTAMP,</w:t>
      </w:r>
    </w:p>
    <w:p w14:paraId="75DA2E36" w14:textId="77777777" w:rsidR="00B8048D" w:rsidRPr="00B30D0A" w:rsidRDefault="00B8048D" w:rsidP="00B8048D">
      <w:r w:rsidRPr="00B30D0A">
        <w:t xml:space="preserve">    </w:t>
      </w:r>
      <w:proofErr w:type="spellStart"/>
      <w:r w:rsidRPr="00B30D0A">
        <w:t>OrderStatus</w:t>
      </w:r>
      <w:proofErr w:type="spellEnd"/>
      <w:r w:rsidRPr="00B30D0A">
        <w:t xml:space="preserve"> </w:t>
      </w:r>
      <w:proofErr w:type="gramStart"/>
      <w:r w:rsidRPr="00B30D0A">
        <w:t>ENUM(</w:t>
      </w:r>
      <w:proofErr w:type="gramEnd"/>
      <w:r w:rsidRPr="00B30D0A">
        <w:t>'Placed', 'Processed', 'Shipped', 'Delivered') DEFAULT 'Placed',</w:t>
      </w:r>
    </w:p>
    <w:p w14:paraId="4E2BCF2B" w14:textId="77777777" w:rsidR="00B8048D" w:rsidRPr="00B30D0A" w:rsidRDefault="00B8048D" w:rsidP="00B8048D">
      <w:r w:rsidRPr="00B30D0A">
        <w:t xml:space="preserve">    </w:t>
      </w:r>
      <w:proofErr w:type="spellStart"/>
      <w:r w:rsidRPr="00B30D0A">
        <w:t>PaymentID</w:t>
      </w:r>
      <w:proofErr w:type="spellEnd"/>
      <w:r w:rsidRPr="00B30D0A">
        <w:t xml:space="preserve"> INT,</w:t>
      </w:r>
    </w:p>
    <w:p w14:paraId="01B780B6" w14:textId="77777777" w:rsidR="00B8048D" w:rsidRPr="00B30D0A" w:rsidRDefault="00B8048D" w:rsidP="00B8048D">
      <w:r w:rsidRPr="00B30D0A">
        <w:t xml:space="preserve">    </w:t>
      </w:r>
      <w:proofErr w:type="spellStart"/>
      <w:r w:rsidRPr="00B30D0A">
        <w:t>DeliveryID</w:t>
      </w:r>
      <w:proofErr w:type="spellEnd"/>
      <w:r w:rsidRPr="00B30D0A">
        <w:t xml:space="preserve"> INT,</w:t>
      </w:r>
    </w:p>
    <w:p w14:paraId="77D182A8" w14:textId="77777777" w:rsidR="00B8048D" w:rsidRPr="00B30D0A" w:rsidRDefault="00B8048D" w:rsidP="00B8048D">
      <w:r w:rsidRPr="00B30D0A">
        <w:t xml:space="preserve">    FOREIGN KEY (</w:t>
      </w:r>
      <w:proofErr w:type="spellStart"/>
      <w:r w:rsidRPr="00B30D0A">
        <w:t>UserID</w:t>
      </w:r>
      <w:proofErr w:type="spellEnd"/>
      <w:r w:rsidRPr="00B30D0A">
        <w:t xml:space="preserve">) REFERENCES </w:t>
      </w:r>
      <w:proofErr w:type="gramStart"/>
      <w:r w:rsidRPr="00B30D0A">
        <w:t>User(</w:t>
      </w:r>
      <w:proofErr w:type="spellStart"/>
      <w:proofErr w:type="gramEnd"/>
      <w:r w:rsidRPr="00B30D0A">
        <w:t>UserID</w:t>
      </w:r>
      <w:proofErr w:type="spellEnd"/>
      <w:r w:rsidRPr="00B30D0A">
        <w:t>),</w:t>
      </w:r>
    </w:p>
    <w:p w14:paraId="3B8E5E3F" w14:textId="77777777" w:rsidR="00B8048D" w:rsidRPr="00B30D0A" w:rsidRDefault="00B8048D" w:rsidP="00B8048D">
      <w:r w:rsidRPr="00B30D0A">
        <w:t xml:space="preserve">    FOREIGN KEY (</w:t>
      </w:r>
      <w:proofErr w:type="spellStart"/>
      <w:r w:rsidRPr="00B30D0A">
        <w:t>PaymentID</w:t>
      </w:r>
      <w:proofErr w:type="spellEnd"/>
      <w:r w:rsidRPr="00B30D0A">
        <w:t xml:space="preserve">) REFERENCES </w:t>
      </w:r>
      <w:proofErr w:type="gramStart"/>
      <w:r w:rsidRPr="00B30D0A">
        <w:t>Payment(</w:t>
      </w:r>
      <w:proofErr w:type="spellStart"/>
      <w:proofErr w:type="gramEnd"/>
      <w:r w:rsidRPr="00B30D0A">
        <w:t>PaymentID</w:t>
      </w:r>
      <w:proofErr w:type="spellEnd"/>
      <w:r w:rsidRPr="00B30D0A">
        <w:t>),</w:t>
      </w:r>
    </w:p>
    <w:p w14:paraId="5FC260FD" w14:textId="77777777" w:rsidR="00B8048D" w:rsidRPr="00B30D0A" w:rsidRDefault="00B8048D" w:rsidP="00B8048D">
      <w:r w:rsidRPr="00B30D0A">
        <w:t xml:space="preserve">    FOREIGN KEY (</w:t>
      </w:r>
      <w:proofErr w:type="spellStart"/>
      <w:r w:rsidRPr="00B30D0A">
        <w:t>DeliveryID</w:t>
      </w:r>
      <w:proofErr w:type="spellEnd"/>
      <w:r w:rsidRPr="00B30D0A">
        <w:t xml:space="preserve">) REFERENCES </w:t>
      </w:r>
      <w:proofErr w:type="gramStart"/>
      <w:r w:rsidRPr="00B30D0A">
        <w:t>Delivery(</w:t>
      </w:r>
      <w:proofErr w:type="spellStart"/>
      <w:proofErr w:type="gramEnd"/>
      <w:r w:rsidRPr="00B30D0A">
        <w:t>DeliveryID</w:t>
      </w:r>
      <w:proofErr w:type="spellEnd"/>
      <w:r w:rsidRPr="00B30D0A">
        <w:t>)</w:t>
      </w:r>
    </w:p>
    <w:p w14:paraId="3F0FBC67" w14:textId="77777777" w:rsidR="00B8048D" w:rsidRPr="00B30D0A" w:rsidRDefault="00B8048D" w:rsidP="00B8048D">
      <w:r w:rsidRPr="00B30D0A">
        <w:lastRenderedPageBreak/>
        <w:t>);</w:t>
      </w:r>
    </w:p>
    <w:p w14:paraId="59BB83DF" w14:textId="77777777" w:rsidR="00B8048D" w:rsidRPr="00B30D0A" w:rsidRDefault="00B8048D" w:rsidP="00B8048D">
      <w:pPr>
        <w:rPr>
          <w:b/>
          <w:bCs/>
        </w:rPr>
      </w:pPr>
      <w:r w:rsidRPr="00B30D0A">
        <w:rPr>
          <w:b/>
          <w:bCs/>
        </w:rPr>
        <w:t>6. Payment Table</w:t>
      </w:r>
    </w:p>
    <w:p w14:paraId="09BEF4A8" w14:textId="77777777" w:rsidR="00B8048D" w:rsidRPr="00B30D0A" w:rsidRDefault="00B8048D" w:rsidP="00B8048D">
      <w:r w:rsidRPr="00B30D0A">
        <w:t>This table records payment details for customer orders.</w:t>
      </w:r>
    </w:p>
    <w:p w14:paraId="7DBC810F" w14:textId="77777777" w:rsidR="00B8048D" w:rsidRPr="00B30D0A" w:rsidRDefault="00B8048D" w:rsidP="00B8048D">
      <w:proofErr w:type="spellStart"/>
      <w:r w:rsidRPr="00B30D0A">
        <w:t>sql</w:t>
      </w:r>
      <w:proofErr w:type="spellEnd"/>
    </w:p>
    <w:p w14:paraId="43B006D9" w14:textId="77777777" w:rsidR="00B8048D" w:rsidRPr="00B30D0A" w:rsidRDefault="00B8048D" w:rsidP="00B8048D">
      <w:r w:rsidRPr="00B30D0A">
        <w:t>Copy code</w:t>
      </w:r>
    </w:p>
    <w:p w14:paraId="530389F9" w14:textId="77777777" w:rsidR="00B8048D" w:rsidRPr="00B30D0A" w:rsidRDefault="00B8048D" w:rsidP="00B8048D">
      <w:r w:rsidRPr="00B30D0A">
        <w:t>CREATE TABLE Payment (</w:t>
      </w:r>
    </w:p>
    <w:p w14:paraId="49D0F8D0" w14:textId="77777777" w:rsidR="00B8048D" w:rsidRPr="00B30D0A" w:rsidRDefault="00B8048D" w:rsidP="00B8048D">
      <w:r w:rsidRPr="00B30D0A">
        <w:t xml:space="preserve">    </w:t>
      </w:r>
      <w:proofErr w:type="spellStart"/>
      <w:r w:rsidRPr="00B30D0A">
        <w:t>PaymentID</w:t>
      </w:r>
      <w:proofErr w:type="spellEnd"/>
      <w:r w:rsidRPr="00B30D0A">
        <w:t xml:space="preserve"> INT PRIMARY KEY AUTO_INCREMENT,</w:t>
      </w:r>
    </w:p>
    <w:p w14:paraId="70E617DB" w14:textId="77777777" w:rsidR="00B8048D" w:rsidRPr="00B30D0A" w:rsidRDefault="00B8048D" w:rsidP="00B8048D">
      <w:r w:rsidRPr="00B30D0A">
        <w:t xml:space="preserve">    </w:t>
      </w:r>
      <w:proofErr w:type="spellStart"/>
      <w:r w:rsidRPr="00B30D0A">
        <w:t>OrderID</w:t>
      </w:r>
      <w:proofErr w:type="spellEnd"/>
      <w:r w:rsidRPr="00B30D0A">
        <w:t xml:space="preserve"> INT NOT NULL,</w:t>
      </w:r>
    </w:p>
    <w:p w14:paraId="462E13A9" w14:textId="77777777" w:rsidR="00B8048D" w:rsidRPr="00B30D0A" w:rsidRDefault="00B8048D" w:rsidP="00B8048D">
      <w:r w:rsidRPr="00B30D0A">
        <w:t xml:space="preserve">    </w:t>
      </w:r>
      <w:proofErr w:type="spellStart"/>
      <w:r w:rsidRPr="00B30D0A">
        <w:t>PaymentMethod</w:t>
      </w:r>
      <w:proofErr w:type="spellEnd"/>
      <w:r w:rsidRPr="00B30D0A">
        <w:t xml:space="preserve"> </w:t>
      </w:r>
      <w:proofErr w:type="gramStart"/>
      <w:r w:rsidRPr="00B30D0A">
        <w:t>ENUM(</w:t>
      </w:r>
      <w:proofErr w:type="gramEnd"/>
      <w:r w:rsidRPr="00B30D0A">
        <w:t>'</w:t>
      </w:r>
      <w:proofErr w:type="spellStart"/>
      <w:r w:rsidRPr="00B30D0A">
        <w:t>CreditCard</w:t>
      </w:r>
      <w:proofErr w:type="spellEnd"/>
      <w:r w:rsidRPr="00B30D0A">
        <w:t>', '</w:t>
      </w:r>
      <w:proofErr w:type="spellStart"/>
      <w:r w:rsidRPr="00B30D0A">
        <w:t>DebitCard</w:t>
      </w:r>
      <w:proofErr w:type="spellEnd"/>
      <w:r w:rsidRPr="00B30D0A">
        <w:t>', 'Wallet', '</w:t>
      </w:r>
      <w:proofErr w:type="spellStart"/>
      <w:r w:rsidRPr="00B30D0A">
        <w:t>NetBanking</w:t>
      </w:r>
      <w:proofErr w:type="spellEnd"/>
      <w:r w:rsidRPr="00B30D0A">
        <w:t>', 'UPI') NOT NULL,</w:t>
      </w:r>
    </w:p>
    <w:p w14:paraId="70B511D5" w14:textId="77777777" w:rsidR="00B8048D" w:rsidRPr="00B30D0A" w:rsidRDefault="00B8048D" w:rsidP="00B8048D">
      <w:r w:rsidRPr="00B30D0A">
        <w:t xml:space="preserve">    </w:t>
      </w:r>
      <w:proofErr w:type="spellStart"/>
      <w:r w:rsidRPr="00B30D0A">
        <w:t>PaymentDate</w:t>
      </w:r>
      <w:proofErr w:type="spellEnd"/>
      <w:r w:rsidRPr="00B30D0A">
        <w:t xml:space="preserve"> DATETIME DEFAULT CURRENT_TIMESTAMP,</w:t>
      </w:r>
    </w:p>
    <w:p w14:paraId="6D7A179B" w14:textId="77777777" w:rsidR="00B8048D" w:rsidRPr="00B30D0A" w:rsidRDefault="00B8048D" w:rsidP="00B8048D">
      <w:r w:rsidRPr="00B30D0A">
        <w:t xml:space="preserve">    </w:t>
      </w:r>
      <w:proofErr w:type="spellStart"/>
      <w:r w:rsidRPr="00B30D0A">
        <w:t>PaymentStatus</w:t>
      </w:r>
      <w:proofErr w:type="spellEnd"/>
      <w:r w:rsidRPr="00B30D0A">
        <w:t xml:space="preserve"> </w:t>
      </w:r>
      <w:proofErr w:type="gramStart"/>
      <w:r w:rsidRPr="00B30D0A">
        <w:t>ENUM(</w:t>
      </w:r>
      <w:proofErr w:type="gramEnd"/>
      <w:r w:rsidRPr="00B30D0A">
        <w:t>'Success', 'Failed') DEFAULT 'Success',</w:t>
      </w:r>
    </w:p>
    <w:p w14:paraId="7FE87FA1" w14:textId="77777777" w:rsidR="00B8048D" w:rsidRPr="00B30D0A" w:rsidRDefault="00B8048D" w:rsidP="00B8048D">
      <w:r w:rsidRPr="00B30D0A">
        <w:t xml:space="preserve">    </w:t>
      </w:r>
      <w:proofErr w:type="spellStart"/>
      <w:r w:rsidRPr="00B30D0A">
        <w:t>TotalAmount</w:t>
      </w:r>
      <w:proofErr w:type="spellEnd"/>
      <w:r w:rsidRPr="00B30D0A">
        <w:t xml:space="preserve"> </w:t>
      </w:r>
      <w:proofErr w:type="gramStart"/>
      <w:r w:rsidRPr="00B30D0A">
        <w:t>DECIMAL(</w:t>
      </w:r>
      <w:proofErr w:type="gramEnd"/>
      <w:r w:rsidRPr="00B30D0A">
        <w:t>10, 2) NOT NULL,</w:t>
      </w:r>
    </w:p>
    <w:p w14:paraId="15753A1A" w14:textId="77777777" w:rsidR="00B8048D" w:rsidRPr="00B30D0A" w:rsidRDefault="00B8048D" w:rsidP="00B8048D">
      <w:r w:rsidRPr="00B30D0A">
        <w:t xml:space="preserve">    FOREIGN KEY (</w:t>
      </w:r>
      <w:proofErr w:type="spellStart"/>
      <w:r w:rsidRPr="00B30D0A">
        <w:t>OrderID</w:t>
      </w:r>
      <w:proofErr w:type="spellEnd"/>
      <w:r w:rsidRPr="00B30D0A">
        <w:t>) REFERENCES `Order`(</w:t>
      </w:r>
      <w:proofErr w:type="spellStart"/>
      <w:r w:rsidRPr="00B30D0A">
        <w:t>OrderID</w:t>
      </w:r>
      <w:proofErr w:type="spellEnd"/>
      <w:r w:rsidRPr="00B30D0A">
        <w:t>)</w:t>
      </w:r>
    </w:p>
    <w:p w14:paraId="4D42BF9A" w14:textId="77777777" w:rsidR="00B8048D" w:rsidRPr="00B30D0A" w:rsidRDefault="00B8048D" w:rsidP="00B8048D">
      <w:r w:rsidRPr="00B30D0A">
        <w:t>);</w:t>
      </w:r>
    </w:p>
    <w:p w14:paraId="14BD4DB7" w14:textId="77777777" w:rsidR="00B8048D" w:rsidRPr="00B30D0A" w:rsidRDefault="00B8048D" w:rsidP="00B8048D">
      <w:pPr>
        <w:rPr>
          <w:b/>
          <w:bCs/>
        </w:rPr>
      </w:pPr>
      <w:r w:rsidRPr="00B30D0A">
        <w:rPr>
          <w:b/>
          <w:bCs/>
        </w:rPr>
        <w:t>7. Review Table</w:t>
      </w:r>
    </w:p>
    <w:p w14:paraId="3D5B25FF" w14:textId="77777777" w:rsidR="00B8048D" w:rsidRPr="00B30D0A" w:rsidRDefault="00B8048D" w:rsidP="00B8048D">
      <w:r w:rsidRPr="00B30D0A">
        <w:t>This table stores product reviews left by customers.</w:t>
      </w:r>
    </w:p>
    <w:p w14:paraId="6CCD6A2C" w14:textId="77777777" w:rsidR="00B8048D" w:rsidRPr="00B30D0A" w:rsidRDefault="00B8048D" w:rsidP="00B8048D">
      <w:proofErr w:type="spellStart"/>
      <w:r w:rsidRPr="00B30D0A">
        <w:t>sql</w:t>
      </w:r>
      <w:proofErr w:type="spellEnd"/>
    </w:p>
    <w:p w14:paraId="1F6EFF37" w14:textId="77777777" w:rsidR="00B8048D" w:rsidRPr="00B30D0A" w:rsidRDefault="00B8048D" w:rsidP="00B8048D">
      <w:r w:rsidRPr="00B30D0A">
        <w:t>Copy code</w:t>
      </w:r>
    </w:p>
    <w:p w14:paraId="0041A3BF" w14:textId="77777777" w:rsidR="00B8048D" w:rsidRPr="00B30D0A" w:rsidRDefault="00B8048D" w:rsidP="00B8048D">
      <w:r w:rsidRPr="00B30D0A">
        <w:t>CREATE TABLE Review (</w:t>
      </w:r>
    </w:p>
    <w:p w14:paraId="713383CA" w14:textId="77777777" w:rsidR="00B8048D" w:rsidRPr="00B30D0A" w:rsidRDefault="00B8048D" w:rsidP="00B8048D">
      <w:r w:rsidRPr="00B30D0A">
        <w:t xml:space="preserve">    </w:t>
      </w:r>
      <w:proofErr w:type="spellStart"/>
      <w:r w:rsidRPr="00B30D0A">
        <w:t>ReviewID</w:t>
      </w:r>
      <w:proofErr w:type="spellEnd"/>
      <w:r w:rsidRPr="00B30D0A">
        <w:t xml:space="preserve"> INT PRIMARY KEY AUTO_INCREMENT,</w:t>
      </w:r>
    </w:p>
    <w:p w14:paraId="6053DF6F" w14:textId="77777777" w:rsidR="00B8048D" w:rsidRPr="00B30D0A" w:rsidRDefault="00B8048D" w:rsidP="00B8048D">
      <w:r w:rsidRPr="00B30D0A">
        <w:t xml:space="preserve">    </w:t>
      </w:r>
      <w:proofErr w:type="spellStart"/>
      <w:r w:rsidRPr="00B30D0A">
        <w:t>UserID</w:t>
      </w:r>
      <w:proofErr w:type="spellEnd"/>
      <w:r w:rsidRPr="00B30D0A">
        <w:t xml:space="preserve"> INT NOT NULL,</w:t>
      </w:r>
    </w:p>
    <w:p w14:paraId="0CAF81B7" w14:textId="77777777" w:rsidR="00B8048D" w:rsidRPr="00B30D0A" w:rsidRDefault="00B8048D" w:rsidP="00B8048D">
      <w:r w:rsidRPr="00B30D0A">
        <w:t xml:space="preserve">    </w:t>
      </w:r>
      <w:proofErr w:type="spellStart"/>
      <w:r w:rsidRPr="00B30D0A">
        <w:t>ProductID</w:t>
      </w:r>
      <w:proofErr w:type="spellEnd"/>
      <w:r w:rsidRPr="00B30D0A">
        <w:t xml:space="preserve"> INT NOT NULL,</w:t>
      </w:r>
    </w:p>
    <w:p w14:paraId="440FFB88" w14:textId="77777777" w:rsidR="00B8048D" w:rsidRPr="00B30D0A" w:rsidRDefault="00B8048D" w:rsidP="00B8048D">
      <w:r w:rsidRPr="00B30D0A">
        <w:t xml:space="preserve">    Rating INT CHECK (Rating BETWEEN 1 AND 5),</w:t>
      </w:r>
    </w:p>
    <w:p w14:paraId="34317722" w14:textId="77777777" w:rsidR="00B8048D" w:rsidRPr="00B30D0A" w:rsidRDefault="00B8048D" w:rsidP="00B8048D">
      <w:r w:rsidRPr="00B30D0A">
        <w:t xml:space="preserve">    Comment TEXT,</w:t>
      </w:r>
    </w:p>
    <w:p w14:paraId="68B42E50" w14:textId="77777777" w:rsidR="00B8048D" w:rsidRPr="00B30D0A" w:rsidRDefault="00B8048D" w:rsidP="00B8048D">
      <w:r w:rsidRPr="00B30D0A">
        <w:t xml:space="preserve">    </w:t>
      </w:r>
      <w:proofErr w:type="spellStart"/>
      <w:r w:rsidRPr="00B30D0A">
        <w:t>ReviewDate</w:t>
      </w:r>
      <w:proofErr w:type="spellEnd"/>
      <w:r w:rsidRPr="00B30D0A">
        <w:t xml:space="preserve"> DATETIME DEFAULT CURRENT_TIMESTAMP,</w:t>
      </w:r>
    </w:p>
    <w:p w14:paraId="6361A088" w14:textId="77777777" w:rsidR="00B8048D" w:rsidRPr="00B30D0A" w:rsidRDefault="00B8048D" w:rsidP="00B8048D">
      <w:r w:rsidRPr="00B30D0A">
        <w:t xml:space="preserve">    FOREIGN KEY (</w:t>
      </w:r>
      <w:proofErr w:type="spellStart"/>
      <w:r w:rsidRPr="00B30D0A">
        <w:t>UserID</w:t>
      </w:r>
      <w:proofErr w:type="spellEnd"/>
      <w:r w:rsidRPr="00B30D0A">
        <w:t xml:space="preserve">) REFERENCES </w:t>
      </w:r>
      <w:proofErr w:type="gramStart"/>
      <w:r w:rsidRPr="00B30D0A">
        <w:t>User(</w:t>
      </w:r>
      <w:proofErr w:type="spellStart"/>
      <w:proofErr w:type="gramEnd"/>
      <w:r w:rsidRPr="00B30D0A">
        <w:t>UserID</w:t>
      </w:r>
      <w:proofErr w:type="spellEnd"/>
      <w:r w:rsidRPr="00B30D0A">
        <w:t>),</w:t>
      </w:r>
    </w:p>
    <w:p w14:paraId="335869B5" w14:textId="77777777" w:rsidR="00B8048D" w:rsidRPr="00B30D0A" w:rsidRDefault="00B8048D" w:rsidP="00B8048D">
      <w:r w:rsidRPr="00B30D0A">
        <w:t xml:space="preserve">    FOREIGN KEY (</w:t>
      </w:r>
      <w:proofErr w:type="spellStart"/>
      <w:r w:rsidRPr="00B30D0A">
        <w:t>ProductID</w:t>
      </w:r>
      <w:proofErr w:type="spellEnd"/>
      <w:r w:rsidRPr="00B30D0A">
        <w:t xml:space="preserve">) REFERENCES </w:t>
      </w:r>
      <w:proofErr w:type="gramStart"/>
      <w:r w:rsidRPr="00B30D0A">
        <w:t>Product(</w:t>
      </w:r>
      <w:proofErr w:type="spellStart"/>
      <w:proofErr w:type="gramEnd"/>
      <w:r w:rsidRPr="00B30D0A">
        <w:t>ProductID</w:t>
      </w:r>
      <w:proofErr w:type="spellEnd"/>
      <w:r w:rsidRPr="00B30D0A">
        <w:t>)</w:t>
      </w:r>
    </w:p>
    <w:p w14:paraId="61DC1899" w14:textId="77777777" w:rsidR="00B8048D" w:rsidRPr="00B30D0A" w:rsidRDefault="00B8048D" w:rsidP="00B8048D">
      <w:r w:rsidRPr="00B30D0A">
        <w:t>);</w:t>
      </w:r>
    </w:p>
    <w:p w14:paraId="53A8893C" w14:textId="77777777" w:rsidR="00B8048D" w:rsidRPr="00B30D0A" w:rsidRDefault="00B8048D" w:rsidP="00B8048D">
      <w:pPr>
        <w:rPr>
          <w:b/>
          <w:bCs/>
        </w:rPr>
      </w:pPr>
      <w:r w:rsidRPr="00B30D0A">
        <w:rPr>
          <w:b/>
          <w:bCs/>
        </w:rPr>
        <w:t>8. Delivery Table</w:t>
      </w:r>
    </w:p>
    <w:p w14:paraId="03A5B2F8" w14:textId="77777777" w:rsidR="00B8048D" w:rsidRPr="00B30D0A" w:rsidRDefault="00B8048D" w:rsidP="00B8048D">
      <w:r w:rsidRPr="00B30D0A">
        <w:t>This table manages delivery information for orders.</w:t>
      </w:r>
    </w:p>
    <w:p w14:paraId="06CF845A" w14:textId="77777777" w:rsidR="00B8048D" w:rsidRPr="00B30D0A" w:rsidRDefault="00B8048D" w:rsidP="00B8048D">
      <w:proofErr w:type="spellStart"/>
      <w:r w:rsidRPr="00B30D0A">
        <w:t>sql</w:t>
      </w:r>
      <w:proofErr w:type="spellEnd"/>
    </w:p>
    <w:p w14:paraId="62152345" w14:textId="77777777" w:rsidR="00B8048D" w:rsidRPr="00B30D0A" w:rsidRDefault="00B8048D" w:rsidP="00B8048D">
      <w:r w:rsidRPr="00B30D0A">
        <w:t>Copy code</w:t>
      </w:r>
    </w:p>
    <w:p w14:paraId="5FF6FF35" w14:textId="77777777" w:rsidR="00B8048D" w:rsidRPr="00B30D0A" w:rsidRDefault="00B8048D" w:rsidP="00B8048D">
      <w:r w:rsidRPr="00B30D0A">
        <w:t>CREATE TABLE Delivery (</w:t>
      </w:r>
    </w:p>
    <w:p w14:paraId="21A978BC" w14:textId="77777777" w:rsidR="00B8048D" w:rsidRPr="00B30D0A" w:rsidRDefault="00B8048D" w:rsidP="00B8048D">
      <w:r w:rsidRPr="00B30D0A">
        <w:t xml:space="preserve">    </w:t>
      </w:r>
      <w:proofErr w:type="spellStart"/>
      <w:r w:rsidRPr="00B30D0A">
        <w:t>DeliveryID</w:t>
      </w:r>
      <w:proofErr w:type="spellEnd"/>
      <w:r w:rsidRPr="00B30D0A">
        <w:t xml:space="preserve"> INT PRIMARY KEY AUTO_INCREMENT,</w:t>
      </w:r>
    </w:p>
    <w:p w14:paraId="7D898E06" w14:textId="77777777" w:rsidR="00B8048D" w:rsidRPr="00B30D0A" w:rsidRDefault="00B8048D" w:rsidP="00B8048D">
      <w:r w:rsidRPr="00B30D0A">
        <w:t xml:space="preserve">    </w:t>
      </w:r>
      <w:proofErr w:type="spellStart"/>
      <w:r w:rsidRPr="00B30D0A">
        <w:t>OrderID</w:t>
      </w:r>
      <w:proofErr w:type="spellEnd"/>
      <w:r w:rsidRPr="00B30D0A">
        <w:t xml:space="preserve"> INT NOT NULL,</w:t>
      </w:r>
    </w:p>
    <w:p w14:paraId="211A7232" w14:textId="77777777" w:rsidR="00B8048D" w:rsidRPr="00B30D0A" w:rsidRDefault="00B8048D" w:rsidP="00B8048D">
      <w:r w:rsidRPr="00B30D0A">
        <w:lastRenderedPageBreak/>
        <w:t xml:space="preserve">    </w:t>
      </w:r>
      <w:proofErr w:type="spellStart"/>
      <w:r w:rsidRPr="00B30D0A">
        <w:t>ShipmentID</w:t>
      </w:r>
      <w:proofErr w:type="spellEnd"/>
      <w:r w:rsidRPr="00B30D0A">
        <w:t xml:space="preserve"> INT,</w:t>
      </w:r>
    </w:p>
    <w:p w14:paraId="0E9B9EF1" w14:textId="77777777" w:rsidR="00B8048D" w:rsidRPr="00B30D0A" w:rsidRDefault="00B8048D" w:rsidP="00B8048D">
      <w:r w:rsidRPr="00B30D0A">
        <w:t xml:space="preserve">    </w:t>
      </w:r>
      <w:proofErr w:type="spellStart"/>
      <w:r w:rsidRPr="00B30D0A">
        <w:t>AddressID</w:t>
      </w:r>
      <w:proofErr w:type="spellEnd"/>
      <w:r w:rsidRPr="00B30D0A">
        <w:t xml:space="preserve"> INT NOT NULL,</w:t>
      </w:r>
    </w:p>
    <w:p w14:paraId="032D2E90" w14:textId="77777777" w:rsidR="00B8048D" w:rsidRPr="00B30D0A" w:rsidRDefault="00B8048D" w:rsidP="00B8048D">
      <w:r w:rsidRPr="00B30D0A">
        <w:t xml:space="preserve">    </w:t>
      </w:r>
      <w:proofErr w:type="spellStart"/>
      <w:r w:rsidRPr="00B30D0A">
        <w:t>DeliveryStatus</w:t>
      </w:r>
      <w:proofErr w:type="spellEnd"/>
      <w:r w:rsidRPr="00B30D0A">
        <w:t xml:space="preserve"> </w:t>
      </w:r>
      <w:proofErr w:type="gramStart"/>
      <w:r w:rsidRPr="00B30D0A">
        <w:t>ENUM(</w:t>
      </w:r>
      <w:proofErr w:type="gramEnd"/>
      <w:r w:rsidRPr="00B30D0A">
        <w:t>'Scheduled', 'Out for Delivery', 'Delivered') DEFAULT 'Scheduled',</w:t>
      </w:r>
    </w:p>
    <w:p w14:paraId="776007D3" w14:textId="77777777" w:rsidR="00B8048D" w:rsidRPr="00B30D0A" w:rsidRDefault="00B8048D" w:rsidP="00B8048D">
      <w:r w:rsidRPr="00B30D0A">
        <w:t xml:space="preserve">    </w:t>
      </w:r>
      <w:proofErr w:type="spellStart"/>
      <w:r w:rsidRPr="00B30D0A">
        <w:t>DeliveryDate</w:t>
      </w:r>
      <w:proofErr w:type="spellEnd"/>
      <w:r w:rsidRPr="00B30D0A">
        <w:t xml:space="preserve"> DATETIME,</w:t>
      </w:r>
    </w:p>
    <w:p w14:paraId="3A192EBA" w14:textId="77777777" w:rsidR="00B8048D" w:rsidRPr="00B30D0A" w:rsidRDefault="00B8048D" w:rsidP="00B8048D">
      <w:r w:rsidRPr="00B30D0A">
        <w:t xml:space="preserve">    FOREIGN KEY (</w:t>
      </w:r>
      <w:proofErr w:type="spellStart"/>
      <w:r w:rsidRPr="00B30D0A">
        <w:t>OrderID</w:t>
      </w:r>
      <w:proofErr w:type="spellEnd"/>
      <w:r w:rsidRPr="00B30D0A">
        <w:t>) REFERENCES `Order`(</w:t>
      </w:r>
      <w:proofErr w:type="spellStart"/>
      <w:r w:rsidRPr="00B30D0A">
        <w:t>OrderID</w:t>
      </w:r>
      <w:proofErr w:type="spellEnd"/>
      <w:r w:rsidRPr="00B30D0A">
        <w:t>),</w:t>
      </w:r>
    </w:p>
    <w:p w14:paraId="732276E6" w14:textId="77777777" w:rsidR="00B8048D" w:rsidRPr="00B30D0A" w:rsidRDefault="00B8048D" w:rsidP="00B8048D">
      <w:r w:rsidRPr="00B30D0A">
        <w:t xml:space="preserve">    FOREIGN KEY (</w:t>
      </w:r>
      <w:proofErr w:type="spellStart"/>
      <w:r w:rsidRPr="00B30D0A">
        <w:t>ShipmentID</w:t>
      </w:r>
      <w:proofErr w:type="spellEnd"/>
      <w:r w:rsidRPr="00B30D0A">
        <w:t xml:space="preserve">) REFERENCES </w:t>
      </w:r>
      <w:proofErr w:type="gramStart"/>
      <w:r w:rsidRPr="00B30D0A">
        <w:t>Shipment(</w:t>
      </w:r>
      <w:proofErr w:type="spellStart"/>
      <w:proofErr w:type="gramEnd"/>
      <w:r w:rsidRPr="00B30D0A">
        <w:t>ShipmentID</w:t>
      </w:r>
      <w:proofErr w:type="spellEnd"/>
      <w:r w:rsidRPr="00B30D0A">
        <w:t>),</w:t>
      </w:r>
    </w:p>
    <w:p w14:paraId="0C3853E3" w14:textId="77777777" w:rsidR="00B8048D" w:rsidRPr="00B30D0A" w:rsidRDefault="00B8048D" w:rsidP="00B8048D">
      <w:r w:rsidRPr="00B30D0A">
        <w:t xml:space="preserve">    FOREIGN KEY (</w:t>
      </w:r>
      <w:proofErr w:type="spellStart"/>
      <w:r w:rsidRPr="00B30D0A">
        <w:t>AddressID</w:t>
      </w:r>
      <w:proofErr w:type="spellEnd"/>
      <w:r w:rsidRPr="00B30D0A">
        <w:t xml:space="preserve">) REFERENCES </w:t>
      </w:r>
      <w:proofErr w:type="gramStart"/>
      <w:r w:rsidRPr="00B30D0A">
        <w:t>Address(</w:t>
      </w:r>
      <w:proofErr w:type="spellStart"/>
      <w:proofErr w:type="gramEnd"/>
      <w:r w:rsidRPr="00B30D0A">
        <w:t>AddressID</w:t>
      </w:r>
      <w:proofErr w:type="spellEnd"/>
      <w:r w:rsidRPr="00B30D0A">
        <w:t>)</w:t>
      </w:r>
    </w:p>
    <w:p w14:paraId="67F6E887" w14:textId="77777777" w:rsidR="00B8048D" w:rsidRPr="00B30D0A" w:rsidRDefault="00B8048D" w:rsidP="00B8048D">
      <w:r w:rsidRPr="00B30D0A">
        <w:t>);</w:t>
      </w:r>
    </w:p>
    <w:p w14:paraId="064384AC" w14:textId="77777777" w:rsidR="00B8048D" w:rsidRPr="00B30D0A" w:rsidRDefault="00B8048D" w:rsidP="00B8048D">
      <w:pPr>
        <w:rPr>
          <w:b/>
          <w:bCs/>
        </w:rPr>
      </w:pPr>
      <w:r w:rsidRPr="00B30D0A">
        <w:rPr>
          <w:b/>
          <w:bCs/>
        </w:rPr>
        <w:t>9. Address Table</w:t>
      </w:r>
    </w:p>
    <w:p w14:paraId="67457719" w14:textId="77777777" w:rsidR="00B8048D" w:rsidRPr="00B30D0A" w:rsidRDefault="00B8048D" w:rsidP="00B8048D">
      <w:r w:rsidRPr="00B30D0A">
        <w:t>This table stores customer addresses for delivery purposes.</w:t>
      </w:r>
    </w:p>
    <w:p w14:paraId="6EF6F842" w14:textId="77777777" w:rsidR="00B8048D" w:rsidRPr="00B30D0A" w:rsidRDefault="00B8048D" w:rsidP="00B8048D">
      <w:proofErr w:type="spellStart"/>
      <w:r w:rsidRPr="00B30D0A">
        <w:t>sql</w:t>
      </w:r>
      <w:proofErr w:type="spellEnd"/>
    </w:p>
    <w:p w14:paraId="139EF7B0" w14:textId="77777777" w:rsidR="00B8048D" w:rsidRPr="00B30D0A" w:rsidRDefault="00B8048D" w:rsidP="00B8048D">
      <w:r w:rsidRPr="00B30D0A">
        <w:t>Copy code</w:t>
      </w:r>
    </w:p>
    <w:p w14:paraId="5490CA37" w14:textId="77777777" w:rsidR="00B8048D" w:rsidRPr="00B30D0A" w:rsidRDefault="00B8048D" w:rsidP="00B8048D">
      <w:r w:rsidRPr="00B30D0A">
        <w:t>CREATE TABLE Address (</w:t>
      </w:r>
    </w:p>
    <w:p w14:paraId="51AA916C" w14:textId="77777777" w:rsidR="00B8048D" w:rsidRPr="00B30D0A" w:rsidRDefault="00B8048D" w:rsidP="00B8048D">
      <w:r w:rsidRPr="00B30D0A">
        <w:t xml:space="preserve">    </w:t>
      </w:r>
      <w:proofErr w:type="spellStart"/>
      <w:r w:rsidRPr="00B30D0A">
        <w:t>AddressID</w:t>
      </w:r>
      <w:proofErr w:type="spellEnd"/>
      <w:r w:rsidRPr="00B30D0A">
        <w:t xml:space="preserve"> INT PRIMARY KEY AUTO_INCREMENT,</w:t>
      </w:r>
    </w:p>
    <w:p w14:paraId="1799B63A" w14:textId="77777777" w:rsidR="00B8048D" w:rsidRPr="00B30D0A" w:rsidRDefault="00B8048D" w:rsidP="00B8048D">
      <w:r w:rsidRPr="00B30D0A">
        <w:t xml:space="preserve">    </w:t>
      </w:r>
      <w:proofErr w:type="spellStart"/>
      <w:r w:rsidRPr="00B30D0A">
        <w:t>UserID</w:t>
      </w:r>
      <w:proofErr w:type="spellEnd"/>
      <w:r w:rsidRPr="00B30D0A">
        <w:t xml:space="preserve"> INT NOT NULL,</w:t>
      </w:r>
    </w:p>
    <w:p w14:paraId="7EF08850" w14:textId="77777777" w:rsidR="00B8048D" w:rsidRPr="00B30D0A" w:rsidRDefault="00B8048D" w:rsidP="00B8048D">
      <w:r w:rsidRPr="00B30D0A">
        <w:t xml:space="preserve">    Street </w:t>
      </w:r>
      <w:proofErr w:type="gramStart"/>
      <w:r w:rsidRPr="00B30D0A">
        <w:t>VARCHAR(</w:t>
      </w:r>
      <w:proofErr w:type="gramEnd"/>
      <w:r w:rsidRPr="00B30D0A">
        <w:t>255) NOT NULL,</w:t>
      </w:r>
    </w:p>
    <w:p w14:paraId="6CAA5C92" w14:textId="77777777" w:rsidR="00B8048D" w:rsidRPr="00B30D0A" w:rsidRDefault="00B8048D" w:rsidP="00B8048D">
      <w:r w:rsidRPr="00B30D0A">
        <w:t xml:space="preserve">    City </w:t>
      </w:r>
      <w:proofErr w:type="gramStart"/>
      <w:r w:rsidRPr="00B30D0A">
        <w:t>VARCHAR(</w:t>
      </w:r>
      <w:proofErr w:type="gramEnd"/>
      <w:r w:rsidRPr="00B30D0A">
        <w:t>100) NOT NULL,</w:t>
      </w:r>
    </w:p>
    <w:p w14:paraId="5EAE4273" w14:textId="77777777" w:rsidR="00B8048D" w:rsidRPr="00B30D0A" w:rsidRDefault="00B8048D" w:rsidP="00B8048D">
      <w:r w:rsidRPr="00B30D0A">
        <w:t xml:space="preserve">    State </w:t>
      </w:r>
      <w:proofErr w:type="gramStart"/>
      <w:r w:rsidRPr="00B30D0A">
        <w:t>VARCHAR(</w:t>
      </w:r>
      <w:proofErr w:type="gramEnd"/>
      <w:r w:rsidRPr="00B30D0A">
        <w:t>100) NOT NULL,</w:t>
      </w:r>
    </w:p>
    <w:p w14:paraId="5E3827E4" w14:textId="77777777" w:rsidR="00B8048D" w:rsidRPr="00B30D0A" w:rsidRDefault="00B8048D" w:rsidP="00B8048D">
      <w:r w:rsidRPr="00B30D0A">
        <w:t xml:space="preserve">    </w:t>
      </w:r>
      <w:proofErr w:type="spellStart"/>
      <w:r w:rsidRPr="00B30D0A">
        <w:t>PostalCode</w:t>
      </w:r>
      <w:proofErr w:type="spellEnd"/>
      <w:r w:rsidRPr="00B30D0A">
        <w:t xml:space="preserve"> </w:t>
      </w:r>
      <w:proofErr w:type="gramStart"/>
      <w:r w:rsidRPr="00B30D0A">
        <w:t>VARCHAR(</w:t>
      </w:r>
      <w:proofErr w:type="gramEnd"/>
      <w:r w:rsidRPr="00B30D0A">
        <w:t>10) NOT NULL,</w:t>
      </w:r>
    </w:p>
    <w:p w14:paraId="2B5F482C" w14:textId="77777777" w:rsidR="00B8048D" w:rsidRPr="00B30D0A" w:rsidRDefault="00B8048D" w:rsidP="00B8048D">
      <w:r w:rsidRPr="00B30D0A">
        <w:t xml:space="preserve">    Country </w:t>
      </w:r>
      <w:proofErr w:type="gramStart"/>
      <w:r w:rsidRPr="00B30D0A">
        <w:t>VARCHAR(</w:t>
      </w:r>
      <w:proofErr w:type="gramEnd"/>
      <w:r w:rsidRPr="00B30D0A">
        <w:t>50) NOT NULL,</w:t>
      </w:r>
    </w:p>
    <w:p w14:paraId="01607A82" w14:textId="77777777" w:rsidR="00B8048D" w:rsidRPr="00B30D0A" w:rsidRDefault="00B8048D" w:rsidP="00B8048D">
      <w:r w:rsidRPr="00B30D0A">
        <w:t xml:space="preserve">    FOREIGN KEY (</w:t>
      </w:r>
      <w:proofErr w:type="spellStart"/>
      <w:r w:rsidRPr="00B30D0A">
        <w:t>UserID</w:t>
      </w:r>
      <w:proofErr w:type="spellEnd"/>
      <w:r w:rsidRPr="00B30D0A">
        <w:t xml:space="preserve">) REFERENCES </w:t>
      </w:r>
      <w:proofErr w:type="gramStart"/>
      <w:r w:rsidRPr="00B30D0A">
        <w:t>User(</w:t>
      </w:r>
      <w:proofErr w:type="spellStart"/>
      <w:proofErr w:type="gramEnd"/>
      <w:r w:rsidRPr="00B30D0A">
        <w:t>UserID</w:t>
      </w:r>
      <w:proofErr w:type="spellEnd"/>
      <w:r w:rsidRPr="00B30D0A">
        <w:t>)</w:t>
      </w:r>
    </w:p>
    <w:p w14:paraId="6D487B61" w14:textId="77777777" w:rsidR="00B8048D" w:rsidRPr="00B30D0A" w:rsidRDefault="00B8048D" w:rsidP="00B8048D">
      <w:r w:rsidRPr="00B30D0A">
        <w:t>);</w:t>
      </w:r>
    </w:p>
    <w:p w14:paraId="10B23440" w14:textId="77777777" w:rsidR="00B8048D" w:rsidRPr="00B30D0A" w:rsidRDefault="00B8048D" w:rsidP="00B8048D">
      <w:pPr>
        <w:rPr>
          <w:b/>
          <w:bCs/>
        </w:rPr>
      </w:pPr>
      <w:r w:rsidRPr="00B30D0A">
        <w:rPr>
          <w:b/>
          <w:bCs/>
        </w:rPr>
        <w:t>10. Discount Table</w:t>
      </w:r>
    </w:p>
    <w:p w14:paraId="1F8B2B95" w14:textId="77777777" w:rsidR="00B8048D" w:rsidRPr="00B30D0A" w:rsidRDefault="00B8048D" w:rsidP="00B8048D">
      <w:r w:rsidRPr="00B30D0A">
        <w:t>This table manages discounts applied to products.</w:t>
      </w:r>
    </w:p>
    <w:p w14:paraId="3913ACAD" w14:textId="77777777" w:rsidR="00B8048D" w:rsidRPr="00B30D0A" w:rsidRDefault="00B8048D" w:rsidP="00B8048D">
      <w:proofErr w:type="spellStart"/>
      <w:r w:rsidRPr="00B30D0A">
        <w:t>sql</w:t>
      </w:r>
      <w:proofErr w:type="spellEnd"/>
    </w:p>
    <w:p w14:paraId="42D42F81" w14:textId="77777777" w:rsidR="00B8048D" w:rsidRPr="00B30D0A" w:rsidRDefault="00B8048D" w:rsidP="00B8048D">
      <w:r w:rsidRPr="00B30D0A">
        <w:t>Copy code</w:t>
      </w:r>
    </w:p>
    <w:p w14:paraId="612F4CB7" w14:textId="77777777" w:rsidR="00B8048D" w:rsidRPr="00B30D0A" w:rsidRDefault="00B8048D" w:rsidP="00B8048D">
      <w:r w:rsidRPr="00B30D0A">
        <w:t>CREATE TABLE Discount (</w:t>
      </w:r>
    </w:p>
    <w:p w14:paraId="6E9EF50D" w14:textId="77777777" w:rsidR="00B8048D" w:rsidRPr="00B30D0A" w:rsidRDefault="00B8048D" w:rsidP="00B8048D">
      <w:r w:rsidRPr="00B30D0A">
        <w:t xml:space="preserve">    </w:t>
      </w:r>
      <w:proofErr w:type="spellStart"/>
      <w:r w:rsidRPr="00B30D0A">
        <w:t>DiscountID</w:t>
      </w:r>
      <w:proofErr w:type="spellEnd"/>
      <w:r w:rsidRPr="00B30D0A">
        <w:t xml:space="preserve"> INT PRIMARY KEY AUTO_INCREMENT,</w:t>
      </w:r>
    </w:p>
    <w:p w14:paraId="632BD521" w14:textId="77777777" w:rsidR="00B8048D" w:rsidRPr="00B30D0A" w:rsidRDefault="00B8048D" w:rsidP="00B8048D">
      <w:r w:rsidRPr="00B30D0A">
        <w:t xml:space="preserve">    Name </w:t>
      </w:r>
      <w:proofErr w:type="gramStart"/>
      <w:r w:rsidRPr="00B30D0A">
        <w:t>VARCHAR(</w:t>
      </w:r>
      <w:proofErr w:type="gramEnd"/>
      <w:r w:rsidRPr="00B30D0A">
        <w:t>50),</w:t>
      </w:r>
    </w:p>
    <w:p w14:paraId="239C31ED" w14:textId="77777777" w:rsidR="00B8048D" w:rsidRPr="00B30D0A" w:rsidRDefault="00B8048D" w:rsidP="00B8048D">
      <w:r w:rsidRPr="00B30D0A">
        <w:t xml:space="preserve">    Percentage </w:t>
      </w:r>
      <w:proofErr w:type="gramStart"/>
      <w:r w:rsidRPr="00B30D0A">
        <w:t>DECIMAL(</w:t>
      </w:r>
      <w:proofErr w:type="gramEnd"/>
      <w:r w:rsidRPr="00B30D0A">
        <w:t>5, 2) NOT NULL,</w:t>
      </w:r>
    </w:p>
    <w:p w14:paraId="3A3409E5" w14:textId="77777777" w:rsidR="00B8048D" w:rsidRPr="00B30D0A" w:rsidRDefault="00B8048D" w:rsidP="00B8048D">
      <w:r w:rsidRPr="00B30D0A">
        <w:t xml:space="preserve">    StartDate DATE,</w:t>
      </w:r>
    </w:p>
    <w:p w14:paraId="796C63E4" w14:textId="77777777" w:rsidR="00B8048D" w:rsidRPr="00B30D0A" w:rsidRDefault="00B8048D" w:rsidP="00B8048D">
      <w:r w:rsidRPr="00B30D0A">
        <w:t xml:space="preserve">    </w:t>
      </w:r>
      <w:proofErr w:type="spellStart"/>
      <w:r w:rsidRPr="00B30D0A">
        <w:t>EndDate</w:t>
      </w:r>
      <w:proofErr w:type="spellEnd"/>
      <w:r w:rsidRPr="00B30D0A">
        <w:t xml:space="preserve"> DATE</w:t>
      </w:r>
    </w:p>
    <w:p w14:paraId="4E410987" w14:textId="77777777" w:rsidR="00B8048D" w:rsidRPr="00B30D0A" w:rsidRDefault="00B8048D" w:rsidP="00B8048D">
      <w:r w:rsidRPr="00B30D0A">
        <w:t>);</w:t>
      </w:r>
    </w:p>
    <w:p w14:paraId="301768DE" w14:textId="77777777" w:rsidR="00B8048D" w:rsidRPr="00B30D0A" w:rsidRDefault="00B8048D" w:rsidP="00B8048D">
      <w:pPr>
        <w:rPr>
          <w:b/>
          <w:bCs/>
        </w:rPr>
      </w:pPr>
      <w:r w:rsidRPr="00B30D0A">
        <w:rPr>
          <w:b/>
          <w:bCs/>
        </w:rPr>
        <w:t>11. Coupon Table</w:t>
      </w:r>
    </w:p>
    <w:p w14:paraId="0D1EEAE9" w14:textId="77777777" w:rsidR="00B8048D" w:rsidRPr="00B30D0A" w:rsidRDefault="00B8048D" w:rsidP="00B8048D">
      <w:r w:rsidRPr="00B30D0A">
        <w:t>This table manages coupons that customers can apply at checkout.</w:t>
      </w:r>
    </w:p>
    <w:p w14:paraId="7626B373" w14:textId="77777777" w:rsidR="00B8048D" w:rsidRPr="00B30D0A" w:rsidRDefault="00B8048D" w:rsidP="00B8048D">
      <w:proofErr w:type="spellStart"/>
      <w:r w:rsidRPr="00B30D0A">
        <w:lastRenderedPageBreak/>
        <w:t>sql</w:t>
      </w:r>
      <w:proofErr w:type="spellEnd"/>
    </w:p>
    <w:p w14:paraId="45BF3591" w14:textId="77777777" w:rsidR="00B8048D" w:rsidRPr="00B30D0A" w:rsidRDefault="00B8048D" w:rsidP="00B8048D">
      <w:r w:rsidRPr="00B30D0A">
        <w:t>Copy code</w:t>
      </w:r>
    </w:p>
    <w:p w14:paraId="5376E001" w14:textId="77777777" w:rsidR="00B8048D" w:rsidRPr="00B30D0A" w:rsidRDefault="00B8048D" w:rsidP="00B8048D">
      <w:r w:rsidRPr="00B30D0A">
        <w:t>CREATE TABLE Coupon (</w:t>
      </w:r>
    </w:p>
    <w:p w14:paraId="127C6886" w14:textId="77777777" w:rsidR="00B8048D" w:rsidRPr="00B30D0A" w:rsidRDefault="00B8048D" w:rsidP="00B8048D">
      <w:r w:rsidRPr="00B30D0A">
        <w:t xml:space="preserve">    </w:t>
      </w:r>
      <w:proofErr w:type="spellStart"/>
      <w:r w:rsidRPr="00B30D0A">
        <w:t>CouponID</w:t>
      </w:r>
      <w:proofErr w:type="spellEnd"/>
      <w:r w:rsidRPr="00B30D0A">
        <w:t xml:space="preserve"> INT PRIMARY KEY AUTO_INCREMENT,</w:t>
      </w:r>
    </w:p>
    <w:p w14:paraId="49C28E35" w14:textId="77777777" w:rsidR="00B8048D" w:rsidRPr="00B30D0A" w:rsidRDefault="00B8048D" w:rsidP="00B8048D">
      <w:r w:rsidRPr="00B30D0A">
        <w:t xml:space="preserve">    Code </w:t>
      </w:r>
      <w:proofErr w:type="gramStart"/>
      <w:r w:rsidRPr="00B30D0A">
        <w:t>VARCHAR(</w:t>
      </w:r>
      <w:proofErr w:type="gramEnd"/>
      <w:r w:rsidRPr="00B30D0A">
        <w:t>50) NOT NULL,</w:t>
      </w:r>
    </w:p>
    <w:p w14:paraId="47D66391" w14:textId="77777777" w:rsidR="00B8048D" w:rsidRPr="00B30D0A" w:rsidRDefault="00B8048D" w:rsidP="00B8048D">
      <w:r w:rsidRPr="00B30D0A">
        <w:t xml:space="preserve">    Description TEXT,</w:t>
      </w:r>
    </w:p>
    <w:p w14:paraId="06B68320" w14:textId="77777777" w:rsidR="00B8048D" w:rsidRPr="00B30D0A" w:rsidRDefault="00B8048D" w:rsidP="00B8048D">
      <w:r w:rsidRPr="00B30D0A">
        <w:t xml:space="preserve">    </w:t>
      </w:r>
      <w:proofErr w:type="spellStart"/>
      <w:r w:rsidRPr="00B30D0A">
        <w:t>DiscountID</w:t>
      </w:r>
      <w:proofErr w:type="spellEnd"/>
      <w:r w:rsidRPr="00B30D0A">
        <w:t xml:space="preserve"> INT NOT NULL,</w:t>
      </w:r>
    </w:p>
    <w:p w14:paraId="22D1271D" w14:textId="77777777" w:rsidR="00B8048D" w:rsidRPr="00B30D0A" w:rsidRDefault="00B8048D" w:rsidP="00B8048D">
      <w:r w:rsidRPr="00B30D0A">
        <w:t xml:space="preserve">    </w:t>
      </w:r>
      <w:proofErr w:type="spellStart"/>
      <w:r w:rsidRPr="00B30D0A">
        <w:t>ValidFrom</w:t>
      </w:r>
      <w:proofErr w:type="spellEnd"/>
      <w:r w:rsidRPr="00B30D0A">
        <w:t xml:space="preserve"> DATE,</w:t>
      </w:r>
    </w:p>
    <w:p w14:paraId="4CD637C2" w14:textId="77777777" w:rsidR="00B8048D" w:rsidRPr="00B30D0A" w:rsidRDefault="00B8048D" w:rsidP="00B8048D">
      <w:r w:rsidRPr="00B30D0A">
        <w:t xml:space="preserve">    </w:t>
      </w:r>
      <w:proofErr w:type="spellStart"/>
      <w:r w:rsidRPr="00B30D0A">
        <w:t>ValidTo</w:t>
      </w:r>
      <w:proofErr w:type="spellEnd"/>
      <w:r w:rsidRPr="00B30D0A">
        <w:t xml:space="preserve"> DATE,</w:t>
      </w:r>
    </w:p>
    <w:p w14:paraId="5125FE78" w14:textId="77777777" w:rsidR="00B8048D" w:rsidRPr="00B30D0A" w:rsidRDefault="00B8048D" w:rsidP="00B8048D">
      <w:r w:rsidRPr="00B30D0A">
        <w:t xml:space="preserve">    </w:t>
      </w:r>
      <w:proofErr w:type="spellStart"/>
      <w:r w:rsidRPr="00B30D0A">
        <w:t>MaxUsage</w:t>
      </w:r>
      <w:proofErr w:type="spellEnd"/>
      <w:r w:rsidRPr="00B30D0A">
        <w:t xml:space="preserve"> INT,</w:t>
      </w:r>
    </w:p>
    <w:p w14:paraId="39A01823" w14:textId="77777777" w:rsidR="00B8048D" w:rsidRPr="00B30D0A" w:rsidRDefault="00B8048D" w:rsidP="00B8048D">
      <w:r w:rsidRPr="00B30D0A">
        <w:t xml:space="preserve">    FOREIGN KEY (</w:t>
      </w:r>
      <w:proofErr w:type="spellStart"/>
      <w:r w:rsidRPr="00B30D0A">
        <w:t>DiscountID</w:t>
      </w:r>
      <w:proofErr w:type="spellEnd"/>
      <w:r w:rsidRPr="00B30D0A">
        <w:t xml:space="preserve">) REFERENCES </w:t>
      </w:r>
      <w:proofErr w:type="gramStart"/>
      <w:r w:rsidRPr="00B30D0A">
        <w:t>Discount(</w:t>
      </w:r>
      <w:proofErr w:type="spellStart"/>
      <w:proofErr w:type="gramEnd"/>
      <w:r w:rsidRPr="00B30D0A">
        <w:t>DiscountID</w:t>
      </w:r>
      <w:proofErr w:type="spellEnd"/>
      <w:r w:rsidRPr="00B30D0A">
        <w:t>)</w:t>
      </w:r>
    </w:p>
    <w:p w14:paraId="4DCAC8B0" w14:textId="77777777" w:rsidR="00B8048D" w:rsidRPr="00B30D0A" w:rsidRDefault="00B8048D" w:rsidP="00B8048D">
      <w:r w:rsidRPr="00B30D0A">
        <w:t>);</w:t>
      </w:r>
    </w:p>
    <w:p w14:paraId="7781D6D5" w14:textId="77777777" w:rsidR="00B8048D" w:rsidRPr="00B30D0A" w:rsidRDefault="00B8048D" w:rsidP="00B8048D">
      <w:pPr>
        <w:rPr>
          <w:b/>
          <w:bCs/>
        </w:rPr>
      </w:pPr>
      <w:r w:rsidRPr="00B30D0A">
        <w:rPr>
          <w:b/>
          <w:bCs/>
        </w:rPr>
        <w:t>12. Feedback Table</w:t>
      </w:r>
    </w:p>
    <w:p w14:paraId="4B1BB3D9" w14:textId="77777777" w:rsidR="00B8048D" w:rsidRPr="00B30D0A" w:rsidRDefault="00B8048D" w:rsidP="00B8048D">
      <w:r w:rsidRPr="00B30D0A">
        <w:t>This table stores feedback from customers on the service and platform.</w:t>
      </w:r>
    </w:p>
    <w:p w14:paraId="00CF5916" w14:textId="77777777" w:rsidR="00B8048D" w:rsidRPr="00B30D0A" w:rsidRDefault="00B8048D" w:rsidP="00B8048D">
      <w:proofErr w:type="spellStart"/>
      <w:r w:rsidRPr="00B30D0A">
        <w:t>sql</w:t>
      </w:r>
      <w:proofErr w:type="spellEnd"/>
    </w:p>
    <w:p w14:paraId="2D995EE2" w14:textId="77777777" w:rsidR="00B8048D" w:rsidRPr="00B30D0A" w:rsidRDefault="00B8048D" w:rsidP="00B8048D">
      <w:r w:rsidRPr="00B30D0A">
        <w:t>Copy code</w:t>
      </w:r>
    </w:p>
    <w:p w14:paraId="6FD9DF4A" w14:textId="77777777" w:rsidR="00B8048D" w:rsidRPr="00B30D0A" w:rsidRDefault="00B8048D" w:rsidP="00B8048D">
      <w:r w:rsidRPr="00B30D0A">
        <w:t>CREATE TABLE Feedback (</w:t>
      </w:r>
    </w:p>
    <w:p w14:paraId="14580166" w14:textId="77777777" w:rsidR="00B8048D" w:rsidRPr="00B30D0A" w:rsidRDefault="00B8048D" w:rsidP="00B8048D">
      <w:r w:rsidRPr="00B30D0A">
        <w:t xml:space="preserve">    </w:t>
      </w:r>
      <w:proofErr w:type="spellStart"/>
      <w:r w:rsidRPr="00B30D0A">
        <w:t>FeedbackID</w:t>
      </w:r>
      <w:proofErr w:type="spellEnd"/>
      <w:r w:rsidRPr="00B30D0A">
        <w:t xml:space="preserve"> INT PRIMARY KEY AUTO_INCREMENT,</w:t>
      </w:r>
    </w:p>
    <w:p w14:paraId="0F3A6A51" w14:textId="77777777" w:rsidR="00B8048D" w:rsidRPr="00B30D0A" w:rsidRDefault="00B8048D" w:rsidP="00B8048D">
      <w:r w:rsidRPr="00B30D0A">
        <w:t xml:space="preserve">    </w:t>
      </w:r>
      <w:proofErr w:type="spellStart"/>
      <w:r w:rsidRPr="00B30D0A">
        <w:t>UserID</w:t>
      </w:r>
      <w:proofErr w:type="spellEnd"/>
      <w:r w:rsidRPr="00B30D0A">
        <w:t xml:space="preserve"> INT NOT NULL,</w:t>
      </w:r>
    </w:p>
    <w:p w14:paraId="4F0D6B1C" w14:textId="77777777" w:rsidR="00B8048D" w:rsidRPr="00B30D0A" w:rsidRDefault="00B8048D" w:rsidP="00B8048D">
      <w:r w:rsidRPr="00B30D0A">
        <w:t xml:space="preserve">    Comment TEXT,</w:t>
      </w:r>
    </w:p>
    <w:p w14:paraId="50D2E82A" w14:textId="77777777" w:rsidR="00B8048D" w:rsidRPr="00B30D0A" w:rsidRDefault="00B8048D" w:rsidP="00B8048D">
      <w:r w:rsidRPr="00B30D0A">
        <w:t xml:space="preserve">    </w:t>
      </w:r>
      <w:proofErr w:type="spellStart"/>
      <w:r w:rsidRPr="00B30D0A">
        <w:t>FeedbackDate</w:t>
      </w:r>
      <w:proofErr w:type="spellEnd"/>
      <w:r w:rsidRPr="00B30D0A">
        <w:t xml:space="preserve"> DATETIME DEFAULT CURRENT_TIMESTAMP,</w:t>
      </w:r>
    </w:p>
    <w:p w14:paraId="462168AD" w14:textId="77777777" w:rsidR="00B8048D" w:rsidRPr="00B30D0A" w:rsidRDefault="00B8048D" w:rsidP="00B8048D">
      <w:r w:rsidRPr="00B30D0A">
        <w:t xml:space="preserve">    FOREIGN KEY (</w:t>
      </w:r>
      <w:proofErr w:type="spellStart"/>
      <w:r w:rsidRPr="00B30D0A">
        <w:t>UserID</w:t>
      </w:r>
      <w:proofErr w:type="spellEnd"/>
      <w:r w:rsidRPr="00B30D0A">
        <w:t xml:space="preserve">) REFERENCES </w:t>
      </w:r>
      <w:proofErr w:type="gramStart"/>
      <w:r w:rsidRPr="00B30D0A">
        <w:t>User(</w:t>
      </w:r>
      <w:proofErr w:type="spellStart"/>
      <w:proofErr w:type="gramEnd"/>
      <w:r w:rsidRPr="00B30D0A">
        <w:t>UserID</w:t>
      </w:r>
      <w:proofErr w:type="spellEnd"/>
      <w:r w:rsidRPr="00B30D0A">
        <w:t>)</w:t>
      </w:r>
    </w:p>
    <w:p w14:paraId="0AB99163" w14:textId="77777777" w:rsidR="00B8048D" w:rsidRPr="00B30D0A" w:rsidRDefault="00B8048D" w:rsidP="00B8048D">
      <w:r w:rsidRPr="00B30D0A">
        <w:t>);</w:t>
      </w:r>
    </w:p>
    <w:p w14:paraId="0C0B42F5" w14:textId="77777777" w:rsidR="00B8048D" w:rsidRPr="00B30D0A" w:rsidRDefault="00B8048D" w:rsidP="00B8048D">
      <w:pPr>
        <w:rPr>
          <w:b/>
          <w:bCs/>
        </w:rPr>
      </w:pPr>
      <w:r w:rsidRPr="00B30D0A">
        <w:rPr>
          <w:b/>
          <w:bCs/>
        </w:rPr>
        <w:t>13. Shipment Table</w:t>
      </w:r>
    </w:p>
    <w:p w14:paraId="27146921" w14:textId="77777777" w:rsidR="00B8048D" w:rsidRPr="00B30D0A" w:rsidRDefault="00B8048D" w:rsidP="00B8048D">
      <w:r w:rsidRPr="00B30D0A">
        <w:t>This table stores shipment information for orders.</w:t>
      </w:r>
    </w:p>
    <w:p w14:paraId="5511CC56" w14:textId="77777777" w:rsidR="00B8048D" w:rsidRPr="00B30D0A" w:rsidRDefault="00B8048D" w:rsidP="00B8048D">
      <w:proofErr w:type="spellStart"/>
      <w:r w:rsidRPr="00B30D0A">
        <w:t>sql</w:t>
      </w:r>
      <w:proofErr w:type="spellEnd"/>
    </w:p>
    <w:p w14:paraId="26D8E5AC" w14:textId="77777777" w:rsidR="00B8048D" w:rsidRPr="00B30D0A" w:rsidRDefault="00B8048D" w:rsidP="00B8048D">
      <w:r w:rsidRPr="00B30D0A">
        <w:t>Copy code</w:t>
      </w:r>
    </w:p>
    <w:p w14:paraId="69EFB692" w14:textId="77777777" w:rsidR="00B8048D" w:rsidRPr="00B30D0A" w:rsidRDefault="00B8048D" w:rsidP="00B8048D">
      <w:r w:rsidRPr="00B30D0A">
        <w:t>CREATE TABLE Shipment (</w:t>
      </w:r>
    </w:p>
    <w:p w14:paraId="2C3BFCFF" w14:textId="77777777" w:rsidR="00B8048D" w:rsidRPr="00B30D0A" w:rsidRDefault="00B8048D" w:rsidP="00B8048D">
      <w:r w:rsidRPr="00B30D0A">
        <w:t xml:space="preserve">    </w:t>
      </w:r>
      <w:proofErr w:type="spellStart"/>
      <w:r w:rsidRPr="00B30D0A">
        <w:t>ShipmentID</w:t>
      </w:r>
      <w:proofErr w:type="spellEnd"/>
      <w:r w:rsidRPr="00B30D0A">
        <w:t xml:space="preserve"> INT PRIMARY KEY AUTO_INCREMENT,</w:t>
      </w:r>
    </w:p>
    <w:p w14:paraId="14658314" w14:textId="77777777" w:rsidR="00B8048D" w:rsidRPr="00B30D0A" w:rsidRDefault="00B8048D" w:rsidP="00B8048D">
      <w:r w:rsidRPr="00B30D0A">
        <w:t xml:space="preserve">    </w:t>
      </w:r>
      <w:proofErr w:type="spellStart"/>
      <w:r w:rsidRPr="00B30D0A">
        <w:t>DeliveryVehicleID</w:t>
      </w:r>
      <w:proofErr w:type="spellEnd"/>
      <w:r w:rsidRPr="00B30D0A">
        <w:t xml:space="preserve"> INT NOT NULL,</w:t>
      </w:r>
    </w:p>
    <w:p w14:paraId="156251D6" w14:textId="77777777" w:rsidR="00B8048D" w:rsidRPr="00B30D0A" w:rsidRDefault="00B8048D" w:rsidP="00B8048D">
      <w:r w:rsidRPr="00B30D0A">
        <w:t xml:space="preserve">    </w:t>
      </w:r>
      <w:proofErr w:type="spellStart"/>
      <w:r w:rsidRPr="00B30D0A">
        <w:t>ShipmentDate</w:t>
      </w:r>
      <w:proofErr w:type="spellEnd"/>
      <w:r w:rsidRPr="00B30D0A">
        <w:t xml:space="preserve"> DATETIME DEFAULT CURRENT_TIMESTAMP,</w:t>
      </w:r>
    </w:p>
    <w:p w14:paraId="77EA41BA" w14:textId="77777777" w:rsidR="00B8048D" w:rsidRPr="00B30D0A" w:rsidRDefault="00B8048D" w:rsidP="00B8048D">
      <w:r w:rsidRPr="00B30D0A">
        <w:t xml:space="preserve">    </w:t>
      </w:r>
      <w:proofErr w:type="spellStart"/>
      <w:r w:rsidRPr="00B30D0A">
        <w:t>TrackingNumber</w:t>
      </w:r>
      <w:proofErr w:type="spellEnd"/>
      <w:r w:rsidRPr="00B30D0A">
        <w:t xml:space="preserve"> </w:t>
      </w:r>
      <w:proofErr w:type="gramStart"/>
      <w:r w:rsidRPr="00B30D0A">
        <w:t>VARCHAR(</w:t>
      </w:r>
      <w:proofErr w:type="gramEnd"/>
      <w:r w:rsidRPr="00B30D0A">
        <w:t>50),</w:t>
      </w:r>
    </w:p>
    <w:p w14:paraId="70E8653E" w14:textId="77777777" w:rsidR="00B8048D" w:rsidRPr="00B30D0A" w:rsidRDefault="00B8048D" w:rsidP="00B8048D">
      <w:r w:rsidRPr="00B30D0A">
        <w:t xml:space="preserve">    </w:t>
      </w:r>
      <w:proofErr w:type="spellStart"/>
      <w:r w:rsidRPr="00B30D0A">
        <w:t>ShipmentStatus</w:t>
      </w:r>
      <w:proofErr w:type="spellEnd"/>
      <w:r w:rsidRPr="00B30D0A">
        <w:t xml:space="preserve"> </w:t>
      </w:r>
      <w:proofErr w:type="gramStart"/>
      <w:r w:rsidRPr="00B30D0A">
        <w:t>ENUM(</w:t>
      </w:r>
      <w:proofErr w:type="gramEnd"/>
      <w:r w:rsidRPr="00B30D0A">
        <w:t>'In Transit', 'Delivered') DEFAULT 'In Transit',</w:t>
      </w:r>
    </w:p>
    <w:p w14:paraId="1E80F24A" w14:textId="77777777" w:rsidR="00B8048D" w:rsidRPr="00B30D0A" w:rsidRDefault="00B8048D" w:rsidP="00B8048D">
      <w:r w:rsidRPr="00B30D0A">
        <w:t xml:space="preserve">    FOREIGN KEY (</w:t>
      </w:r>
      <w:proofErr w:type="spellStart"/>
      <w:r w:rsidRPr="00B30D0A">
        <w:t>DeliveryVehicleID</w:t>
      </w:r>
      <w:proofErr w:type="spellEnd"/>
      <w:r w:rsidRPr="00B30D0A">
        <w:t xml:space="preserve">) REFERENCES </w:t>
      </w:r>
      <w:proofErr w:type="spellStart"/>
      <w:proofErr w:type="gramStart"/>
      <w:r w:rsidRPr="00B30D0A">
        <w:t>DeliveryVehicle</w:t>
      </w:r>
      <w:proofErr w:type="spellEnd"/>
      <w:r w:rsidRPr="00B30D0A">
        <w:t>(</w:t>
      </w:r>
      <w:proofErr w:type="spellStart"/>
      <w:proofErr w:type="gramEnd"/>
      <w:r w:rsidRPr="00B30D0A">
        <w:t>DeliveryVehicleID</w:t>
      </w:r>
      <w:proofErr w:type="spellEnd"/>
      <w:r w:rsidRPr="00B30D0A">
        <w:t>)</w:t>
      </w:r>
    </w:p>
    <w:p w14:paraId="53DBB09C" w14:textId="77777777" w:rsidR="00B8048D" w:rsidRPr="00B30D0A" w:rsidRDefault="00B8048D" w:rsidP="00B8048D">
      <w:r w:rsidRPr="00B30D0A">
        <w:t>);</w:t>
      </w:r>
    </w:p>
    <w:p w14:paraId="2E134590" w14:textId="77777777" w:rsidR="00B8048D" w:rsidRPr="00B30D0A" w:rsidRDefault="00B8048D" w:rsidP="00B8048D">
      <w:pPr>
        <w:rPr>
          <w:b/>
          <w:bCs/>
        </w:rPr>
      </w:pPr>
      <w:r w:rsidRPr="00B30D0A">
        <w:rPr>
          <w:b/>
          <w:bCs/>
        </w:rPr>
        <w:lastRenderedPageBreak/>
        <w:t>14. Invoice Table</w:t>
      </w:r>
    </w:p>
    <w:p w14:paraId="34606693" w14:textId="77777777" w:rsidR="00B8048D" w:rsidRPr="00B30D0A" w:rsidRDefault="00B8048D" w:rsidP="00B8048D">
      <w:r w:rsidRPr="00B30D0A">
        <w:t>This table stores invoice details for customer orders.</w:t>
      </w:r>
    </w:p>
    <w:p w14:paraId="714BF742" w14:textId="77777777" w:rsidR="00B8048D" w:rsidRPr="00B30D0A" w:rsidRDefault="00B8048D" w:rsidP="00B8048D">
      <w:proofErr w:type="spellStart"/>
      <w:r w:rsidRPr="00B30D0A">
        <w:t>sql</w:t>
      </w:r>
      <w:proofErr w:type="spellEnd"/>
    </w:p>
    <w:p w14:paraId="0A59815C" w14:textId="77777777" w:rsidR="00B8048D" w:rsidRPr="00B30D0A" w:rsidRDefault="00B8048D" w:rsidP="00B8048D">
      <w:r w:rsidRPr="00B30D0A">
        <w:t>Copy code</w:t>
      </w:r>
    </w:p>
    <w:p w14:paraId="26C46CEE" w14:textId="77777777" w:rsidR="00B8048D" w:rsidRPr="00B30D0A" w:rsidRDefault="00B8048D" w:rsidP="00B8048D">
      <w:r w:rsidRPr="00B30D0A">
        <w:t>CREATE TABLE Invoice (</w:t>
      </w:r>
    </w:p>
    <w:p w14:paraId="5893BD60" w14:textId="77777777" w:rsidR="00B8048D" w:rsidRPr="00B30D0A" w:rsidRDefault="00B8048D" w:rsidP="00B8048D">
      <w:r w:rsidRPr="00B30D0A">
        <w:t xml:space="preserve">    </w:t>
      </w:r>
      <w:proofErr w:type="spellStart"/>
      <w:r w:rsidRPr="00B30D0A">
        <w:t>InvoiceID</w:t>
      </w:r>
      <w:proofErr w:type="spellEnd"/>
      <w:r w:rsidRPr="00B30D0A">
        <w:t xml:space="preserve"> INT PRIMARY KEY AUTO_INCREMENT,</w:t>
      </w:r>
    </w:p>
    <w:p w14:paraId="36D500B0" w14:textId="77777777" w:rsidR="00B8048D" w:rsidRPr="00B30D0A" w:rsidRDefault="00B8048D" w:rsidP="00B8048D">
      <w:r w:rsidRPr="00B30D0A">
        <w:t xml:space="preserve">    </w:t>
      </w:r>
      <w:proofErr w:type="spellStart"/>
      <w:r w:rsidRPr="00B30D0A">
        <w:t>OrderID</w:t>
      </w:r>
      <w:proofErr w:type="spellEnd"/>
      <w:r w:rsidRPr="00B30D0A">
        <w:t xml:space="preserve"> INT NOT NULL,</w:t>
      </w:r>
    </w:p>
    <w:p w14:paraId="24884099" w14:textId="77777777" w:rsidR="00B8048D" w:rsidRPr="00B30D0A" w:rsidRDefault="00B8048D" w:rsidP="00B8048D">
      <w:r w:rsidRPr="00B30D0A">
        <w:t xml:space="preserve">    </w:t>
      </w:r>
      <w:proofErr w:type="spellStart"/>
      <w:r w:rsidRPr="00B30D0A">
        <w:t>IssueDate</w:t>
      </w:r>
      <w:proofErr w:type="spellEnd"/>
      <w:r w:rsidRPr="00B30D0A">
        <w:t xml:space="preserve"> DATETIME DEFAULT CURRENT_TIMESTAMP,</w:t>
      </w:r>
    </w:p>
    <w:p w14:paraId="1A22ED33" w14:textId="77777777" w:rsidR="00B8048D" w:rsidRPr="00B30D0A" w:rsidRDefault="00B8048D" w:rsidP="00B8048D">
      <w:r w:rsidRPr="00B30D0A">
        <w:t xml:space="preserve">    </w:t>
      </w:r>
      <w:proofErr w:type="spellStart"/>
      <w:r w:rsidRPr="00B30D0A">
        <w:t>TotalAmount</w:t>
      </w:r>
      <w:proofErr w:type="spellEnd"/>
      <w:r w:rsidRPr="00B30D0A">
        <w:t xml:space="preserve"> </w:t>
      </w:r>
      <w:proofErr w:type="gramStart"/>
      <w:r w:rsidRPr="00B30D0A">
        <w:t>DECIMAL(</w:t>
      </w:r>
      <w:proofErr w:type="gramEnd"/>
      <w:r w:rsidRPr="00B30D0A">
        <w:t>10, 2) NOT NULL,</w:t>
      </w:r>
    </w:p>
    <w:p w14:paraId="48F2792C" w14:textId="77777777" w:rsidR="00B8048D" w:rsidRPr="00B30D0A" w:rsidRDefault="00B8048D" w:rsidP="00B8048D">
      <w:r w:rsidRPr="00B30D0A">
        <w:t xml:space="preserve">    </w:t>
      </w:r>
      <w:proofErr w:type="spellStart"/>
      <w:r w:rsidRPr="00B30D0A">
        <w:t>PaymentID</w:t>
      </w:r>
      <w:proofErr w:type="spellEnd"/>
      <w:r w:rsidRPr="00B30D0A">
        <w:t xml:space="preserve"> INT,</w:t>
      </w:r>
    </w:p>
    <w:p w14:paraId="191F56F1" w14:textId="77777777" w:rsidR="00B8048D" w:rsidRPr="00B30D0A" w:rsidRDefault="00B8048D" w:rsidP="00B8048D">
      <w:r w:rsidRPr="00B30D0A">
        <w:t xml:space="preserve">    FOREIGN KEY (</w:t>
      </w:r>
      <w:proofErr w:type="spellStart"/>
      <w:r w:rsidRPr="00B30D0A">
        <w:t>OrderID</w:t>
      </w:r>
      <w:proofErr w:type="spellEnd"/>
      <w:r w:rsidRPr="00B30D0A">
        <w:t>) REFERENCES `Order`(</w:t>
      </w:r>
      <w:proofErr w:type="spellStart"/>
      <w:r w:rsidRPr="00B30D0A">
        <w:t>OrderID</w:t>
      </w:r>
      <w:proofErr w:type="spellEnd"/>
      <w:r w:rsidRPr="00B30D0A">
        <w:t>),</w:t>
      </w:r>
    </w:p>
    <w:p w14:paraId="625719BD" w14:textId="77777777" w:rsidR="00B8048D" w:rsidRPr="00B30D0A" w:rsidRDefault="00B8048D" w:rsidP="00B8048D">
      <w:r w:rsidRPr="00B30D0A">
        <w:t xml:space="preserve">    FOREIGN KEY (</w:t>
      </w:r>
      <w:proofErr w:type="spellStart"/>
      <w:r w:rsidRPr="00B30D0A">
        <w:t>PaymentID</w:t>
      </w:r>
      <w:proofErr w:type="spellEnd"/>
      <w:r w:rsidRPr="00B30D0A">
        <w:t xml:space="preserve">) REFERENCES </w:t>
      </w:r>
      <w:proofErr w:type="gramStart"/>
      <w:r w:rsidRPr="00B30D0A">
        <w:t>Payment(</w:t>
      </w:r>
      <w:proofErr w:type="spellStart"/>
      <w:proofErr w:type="gramEnd"/>
      <w:r w:rsidRPr="00B30D0A">
        <w:t>PaymentID</w:t>
      </w:r>
      <w:proofErr w:type="spellEnd"/>
      <w:r w:rsidRPr="00B30D0A">
        <w:t>)</w:t>
      </w:r>
    </w:p>
    <w:p w14:paraId="42835EB9" w14:textId="77777777" w:rsidR="00B8048D" w:rsidRPr="00B30D0A" w:rsidRDefault="00B8048D" w:rsidP="00B8048D">
      <w:r w:rsidRPr="00B30D0A">
        <w:t>);</w:t>
      </w:r>
    </w:p>
    <w:p w14:paraId="44D5AABC" w14:textId="77777777" w:rsidR="00B8048D" w:rsidRPr="00B30D0A" w:rsidRDefault="00B8048D" w:rsidP="00B8048D">
      <w:pPr>
        <w:rPr>
          <w:b/>
          <w:bCs/>
        </w:rPr>
      </w:pPr>
      <w:r w:rsidRPr="00B30D0A">
        <w:rPr>
          <w:b/>
          <w:bCs/>
        </w:rPr>
        <w:t xml:space="preserve">15. </w:t>
      </w:r>
      <w:proofErr w:type="spellStart"/>
      <w:r w:rsidRPr="00B30D0A">
        <w:rPr>
          <w:b/>
          <w:bCs/>
        </w:rPr>
        <w:t>DeliveryVehicle</w:t>
      </w:r>
      <w:proofErr w:type="spellEnd"/>
      <w:r w:rsidRPr="00B30D0A">
        <w:rPr>
          <w:b/>
          <w:bCs/>
        </w:rPr>
        <w:t xml:space="preserve"> Table</w:t>
      </w:r>
    </w:p>
    <w:p w14:paraId="5403CBBB" w14:textId="77777777" w:rsidR="00B8048D" w:rsidRPr="00B30D0A" w:rsidRDefault="00B8048D" w:rsidP="00B8048D">
      <w:r w:rsidRPr="00B30D0A">
        <w:t>This table stores details of delivery vehicles.</w:t>
      </w:r>
    </w:p>
    <w:p w14:paraId="30ABB22E" w14:textId="77777777" w:rsidR="00B8048D" w:rsidRPr="00B30D0A" w:rsidRDefault="00B8048D" w:rsidP="00B8048D">
      <w:proofErr w:type="spellStart"/>
      <w:r w:rsidRPr="00B30D0A">
        <w:t>sql</w:t>
      </w:r>
      <w:proofErr w:type="spellEnd"/>
    </w:p>
    <w:p w14:paraId="45DF621B" w14:textId="77777777" w:rsidR="00B8048D" w:rsidRPr="00B30D0A" w:rsidRDefault="00B8048D" w:rsidP="00B8048D">
      <w:r w:rsidRPr="00B30D0A">
        <w:t>Copy code</w:t>
      </w:r>
    </w:p>
    <w:p w14:paraId="25C38605" w14:textId="77777777" w:rsidR="00B8048D" w:rsidRPr="00B30D0A" w:rsidRDefault="00B8048D" w:rsidP="00B8048D">
      <w:r w:rsidRPr="00B30D0A">
        <w:t xml:space="preserve">CREATE TABLE </w:t>
      </w:r>
      <w:proofErr w:type="spellStart"/>
      <w:r w:rsidRPr="00B30D0A">
        <w:t>DeliveryVehicle</w:t>
      </w:r>
      <w:proofErr w:type="spellEnd"/>
      <w:r w:rsidRPr="00B30D0A">
        <w:t xml:space="preserve"> (</w:t>
      </w:r>
    </w:p>
    <w:p w14:paraId="58F929FC" w14:textId="77777777" w:rsidR="00B8048D" w:rsidRPr="00B30D0A" w:rsidRDefault="00B8048D" w:rsidP="00B8048D">
      <w:r w:rsidRPr="00B30D0A">
        <w:t xml:space="preserve">    </w:t>
      </w:r>
      <w:proofErr w:type="spellStart"/>
      <w:r w:rsidRPr="00B30D0A">
        <w:t>DeliveryVehicleID</w:t>
      </w:r>
      <w:proofErr w:type="spellEnd"/>
      <w:r w:rsidRPr="00B30D0A">
        <w:t xml:space="preserve"> INT PRIMARY KEY AUTO_INCREMENT,</w:t>
      </w:r>
    </w:p>
    <w:p w14:paraId="69CC7CEA" w14:textId="77777777" w:rsidR="00B8048D" w:rsidRPr="00B30D0A" w:rsidRDefault="00B8048D" w:rsidP="00B8048D">
      <w:r w:rsidRPr="00B30D0A">
        <w:t xml:space="preserve">    </w:t>
      </w:r>
      <w:proofErr w:type="spellStart"/>
      <w:r w:rsidRPr="00B30D0A">
        <w:t>VehicleNumber</w:t>
      </w:r>
      <w:proofErr w:type="spellEnd"/>
      <w:r w:rsidRPr="00B30D0A">
        <w:t xml:space="preserve"> </w:t>
      </w:r>
      <w:proofErr w:type="gramStart"/>
      <w:r w:rsidRPr="00B30D0A">
        <w:t>VARCHAR(</w:t>
      </w:r>
      <w:proofErr w:type="gramEnd"/>
      <w:r w:rsidRPr="00B30D0A">
        <w:t>20) NOT NULL,</w:t>
      </w:r>
    </w:p>
    <w:p w14:paraId="64E10B13" w14:textId="77777777" w:rsidR="00B8048D" w:rsidRPr="00B30D0A" w:rsidRDefault="00B8048D" w:rsidP="00B8048D">
      <w:r w:rsidRPr="00B30D0A">
        <w:t xml:space="preserve">    </w:t>
      </w:r>
      <w:proofErr w:type="spellStart"/>
      <w:r w:rsidRPr="00B30D0A">
        <w:t>DriverName</w:t>
      </w:r>
      <w:proofErr w:type="spellEnd"/>
      <w:r w:rsidRPr="00B30D0A">
        <w:t xml:space="preserve"> </w:t>
      </w:r>
      <w:proofErr w:type="gramStart"/>
      <w:r w:rsidRPr="00B30D0A">
        <w:t>VARCHAR(</w:t>
      </w:r>
      <w:proofErr w:type="gramEnd"/>
      <w:r w:rsidRPr="00B30D0A">
        <w:t>100),</w:t>
      </w:r>
    </w:p>
    <w:p w14:paraId="2872D196" w14:textId="77777777" w:rsidR="00B8048D" w:rsidRPr="00B30D0A" w:rsidRDefault="00B8048D" w:rsidP="00B8048D">
      <w:r w:rsidRPr="00B30D0A">
        <w:t xml:space="preserve">    </w:t>
      </w:r>
      <w:proofErr w:type="spellStart"/>
      <w:r w:rsidRPr="00B30D0A">
        <w:t>VehicleType</w:t>
      </w:r>
      <w:proofErr w:type="spellEnd"/>
      <w:r w:rsidRPr="00B30D0A">
        <w:t xml:space="preserve"> </w:t>
      </w:r>
      <w:proofErr w:type="gramStart"/>
      <w:r w:rsidRPr="00B30D0A">
        <w:t>ENUM(</w:t>
      </w:r>
      <w:proofErr w:type="gramEnd"/>
      <w:r w:rsidRPr="00B30D0A">
        <w:t>'Bike', 'Van', 'Truck') NOT NULL</w:t>
      </w:r>
    </w:p>
    <w:p w14:paraId="57DF40BB" w14:textId="77777777" w:rsidR="00B8048D" w:rsidRPr="00B30D0A" w:rsidRDefault="00B8048D" w:rsidP="00B8048D">
      <w:r w:rsidRPr="00B30D0A">
        <w:t>);</w:t>
      </w:r>
    </w:p>
    <w:p w14:paraId="2AC32C96" w14:textId="77777777" w:rsidR="00B8048D" w:rsidRPr="00B30D0A" w:rsidRDefault="00B8048D" w:rsidP="00B8048D">
      <w:r>
        <w:pict w14:anchorId="77672946">
          <v:rect id="_x0000_i1072" style="width:0;height:1.5pt" o:hralign="center" o:hrstd="t" o:hr="t" fillcolor="#a0a0a0" stroked="f"/>
        </w:pict>
      </w:r>
    </w:p>
    <w:p w14:paraId="1C924A7D" w14:textId="77777777" w:rsidR="00B8048D" w:rsidRPr="00B30D0A" w:rsidRDefault="00B8048D" w:rsidP="00B8048D">
      <w:pPr>
        <w:rPr>
          <w:b/>
          <w:bCs/>
        </w:rPr>
      </w:pPr>
      <w:r w:rsidRPr="00B30D0A">
        <w:rPr>
          <w:b/>
          <w:bCs/>
        </w:rPr>
        <w:t>Relationships</w:t>
      </w:r>
    </w:p>
    <w:p w14:paraId="334068A4" w14:textId="77777777" w:rsidR="00B8048D" w:rsidRPr="00B30D0A" w:rsidRDefault="00B8048D" w:rsidP="00B8048D">
      <w:pPr>
        <w:numPr>
          <w:ilvl w:val="0"/>
          <w:numId w:val="34"/>
        </w:numPr>
      </w:pPr>
      <w:r w:rsidRPr="00B30D0A">
        <w:rPr>
          <w:b/>
          <w:bCs/>
        </w:rPr>
        <w:t>User</w:t>
      </w:r>
      <w:r w:rsidRPr="00B30D0A">
        <w:t xml:space="preserve"> has a one-to-many relationship with </w:t>
      </w:r>
      <w:r w:rsidRPr="00B30D0A">
        <w:rPr>
          <w:b/>
          <w:bCs/>
        </w:rPr>
        <w:t>Order</w:t>
      </w:r>
      <w:r w:rsidRPr="00B30D0A">
        <w:t xml:space="preserve">, </w:t>
      </w:r>
      <w:r w:rsidRPr="00B30D0A">
        <w:rPr>
          <w:b/>
          <w:bCs/>
        </w:rPr>
        <w:t>Cart</w:t>
      </w:r>
      <w:r w:rsidRPr="00B30D0A">
        <w:t xml:space="preserve">, </w:t>
      </w:r>
      <w:r w:rsidRPr="00B30D0A">
        <w:rPr>
          <w:b/>
          <w:bCs/>
        </w:rPr>
        <w:t>Review</w:t>
      </w:r>
      <w:r w:rsidRPr="00B30D0A">
        <w:t xml:space="preserve">, </w:t>
      </w:r>
      <w:r w:rsidRPr="00B30D0A">
        <w:rPr>
          <w:b/>
          <w:bCs/>
        </w:rPr>
        <w:t>Address</w:t>
      </w:r>
      <w:r w:rsidRPr="00B30D0A">
        <w:t xml:space="preserve">, and </w:t>
      </w:r>
      <w:r w:rsidRPr="00B30D0A">
        <w:rPr>
          <w:b/>
          <w:bCs/>
        </w:rPr>
        <w:t>Feedback</w:t>
      </w:r>
      <w:r w:rsidRPr="00B30D0A">
        <w:t>.</w:t>
      </w:r>
    </w:p>
    <w:p w14:paraId="48FB1D24" w14:textId="77777777" w:rsidR="00B8048D" w:rsidRPr="00B30D0A" w:rsidRDefault="00B8048D" w:rsidP="00B8048D">
      <w:pPr>
        <w:numPr>
          <w:ilvl w:val="0"/>
          <w:numId w:val="34"/>
        </w:numPr>
      </w:pPr>
      <w:r w:rsidRPr="00B30D0A">
        <w:rPr>
          <w:b/>
          <w:bCs/>
        </w:rPr>
        <w:t>Product</w:t>
      </w:r>
      <w:r w:rsidRPr="00B30D0A">
        <w:t xml:space="preserve"> has a one-to-many relationship with </w:t>
      </w:r>
      <w:r w:rsidRPr="00B30D0A">
        <w:rPr>
          <w:b/>
          <w:bCs/>
        </w:rPr>
        <w:t>Cart</w:t>
      </w:r>
      <w:r w:rsidRPr="00B30D0A">
        <w:t xml:space="preserve">, </w:t>
      </w:r>
      <w:r w:rsidRPr="00B30D0A">
        <w:rPr>
          <w:b/>
          <w:bCs/>
        </w:rPr>
        <w:t>Order</w:t>
      </w:r>
      <w:r w:rsidRPr="00B30D0A">
        <w:t xml:space="preserve">, and </w:t>
      </w:r>
      <w:r w:rsidRPr="00B30D0A">
        <w:rPr>
          <w:b/>
          <w:bCs/>
        </w:rPr>
        <w:t>Review</w:t>
      </w:r>
      <w:r w:rsidRPr="00B30D0A">
        <w:t>.</w:t>
      </w:r>
    </w:p>
    <w:p w14:paraId="6499C571" w14:textId="77777777" w:rsidR="00B8048D" w:rsidRPr="00B30D0A" w:rsidRDefault="00B8048D" w:rsidP="00B8048D">
      <w:pPr>
        <w:numPr>
          <w:ilvl w:val="0"/>
          <w:numId w:val="34"/>
        </w:numPr>
      </w:pPr>
      <w:r w:rsidRPr="00B30D0A">
        <w:rPr>
          <w:b/>
          <w:bCs/>
        </w:rPr>
        <w:t>Category</w:t>
      </w:r>
      <w:r w:rsidRPr="00B30D0A">
        <w:t xml:space="preserve"> has a one-to-many relationship with </w:t>
      </w:r>
      <w:r w:rsidRPr="00B30D0A">
        <w:rPr>
          <w:b/>
          <w:bCs/>
        </w:rPr>
        <w:t>Product</w:t>
      </w:r>
      <w:r w:rsidRPr="00B30D0A">
        <w:t>.</w:t>
      </w:r>
    </w:p>
    <w:p w14:paraId="7A38784F" w14:textId="77777777" w:rsidR="00B8048D" w:rsidRPr="00B30D0A" w:rsidRDefault="00B8048D" w:rsidP="00B8048D">
      <w:pPr>
        <w:numPr>
          <w:ilvl w:val="0"/>
          <w:numId w:val="34"/>
        </w:numPr>
      </w:pPr>
      <w:r w:rsidRPr="00B30D0A">
        <w:rPr>
          <w:b/>
          <w:bCs/>
        </w:rPr>
        <w:t>Order</w:t>
      </w:r>
      <w:r w:rsidRPr="00B30D0A">
        <w:t xml:space="preserve"> has a one-to-one relationship with </w:t>
      </w:r>
      <w:r w:rsidRPr="00B30D0A">
        <w:rPr>
          <w:b/>
          <w:bCs/>
        </w:rPr>
        <w:t>Payment</w:t>
      </w:r>
      <w:r w:rsidRPr="00B30D0A">
        <w:t xml:space="preserve">, </w:t>
      </w:r>
      <w:r w:rsidRPr="00B30D0A">
        <w:rPr>
          <w:b/>
          <w:bCs/>
        </w:rPr>
        <w:t>Delivery</w:t>
      </w:r>
      <w:r w:rsidRPr="00B30D0A">
        <w:t xml:space="preserve">, and </w:t>
      </w:r>
      <w:r w:rsidRPr="00B30D0A">
        <w:rPr>
          <w:b/>
          <w:bCs/>
        </w:rPr>
        <w:t>Invoice</w:t>
      </w:r>
      <w:r w:rsidRPr="00B30D0A">
        <w:t>.</w:t>
      </w:r>
    </w:p>
    <w:p w14:paraId="636C5CFE" w14:textId="77777777" w:rsidR="00B8048D" w:rsidRPr="00B30D0A" w:rsidRDefault="00B8048D" w:rsidP="00B8048D">
      <w:pPr>
        <w:numPr>
          <w:ilvl w:val="0"/>
          <w:numId w:val="34"/>
        </w:numPr>
      </w:pPr>
      <w:r w:rsidRPr="00B30D0A">
        <w:rPr>
          <w:b/>
          <w:bCs/>
        </w:rPr>
        <w:t>Delivery</w:t>
      </w:r>
      <w:r w:rsidRPr="00B30D0A">
        <w:t xml:space="preserve"> has a one-to-one relationship with </w:t>
      </w:r>
      <w:r w:rsidRPr="00B30D0A">
        <w:rPr>
          <w:b/>
          <w:bCs/>
        </w:rPr>
        <w:t>Shipment</w:t>
      </w:r>
      <w:r w:rsidRPr="00B30D0A">
        <w:t xml:space="preserve"> and </w:t>
      </w:r>
      <w:r w:rsidRPr="00B30D0A">
        <w:rPr>
          <w:b/>
          <w:bCs/>
        </w:rPr>
        <w:t>Address</w:t>
      </w:r>
      <w:r w:rsidRPr="00B30D0A">
        <w:t>.</w:t>
      </w:r>
    </w:p>
    <w:p w14:paraId="4F386480" w14:textId="77777777" w:rsidR="00B8048D" w:rsidRPr="00B30D0A" w:rsidRDefault="00B8048D" w:rsidP="00B8048D">
      <w:pPr>
        <w:numPr>
          <w:ilvl w:val="0"/>
          <w:numId w:val="34"/>
        </w:numPr>
      </w:pPr>
      <w:r w:rsidRPr="00B30D0A">
        <w:rPr>
          <w:b/>
          <w:bCs/>
        </w:rPr>
        <w:t>Shipment</w:t>
      </w:r>
      <w:r w:rsidRPr="00B30D0A">
        <w:t xml:space="preserve"> has a many-to-one relationship with </w:t>
      </w:r>
      <w:proofErr w:type="spellStart"/>
      <w:r w:rsidRPr="00B30D0A">
        <w:rPr>
          <w:b/>
          <w:bCs/>
        </w:rPr>
        <w:t>DeliveryVehicle</w:t>
      </w:r>
      <w:proofErr w:type="spellEnd"/>
      <w:r w:rsidRPr="00B30D0A">
        <w:t>.</w:t>
      </w:r>
    </w:p>
    <w:p w14:paraId="41744F60" w14:textId="77777777" w:rsidR="00B8048D" w:rsidRPr="00B30D0A" w:rsidRDefault="00B8048D" w:rsidP="00B8048D">
      <w:pPr>
        <w:numPr>
          <w:ilvl w:val="0"/>
          <w:numId w:val="34"/>
        </w:numPr>
      </w:pPr>
      <w:r w:rsidRPr="00B30D0A">
        <w:rPr>
          <w:b/>
          <w:bCs/>
        </w:rPr>
        <w:t>Discount</w:t>
      </w:r>
      <w:r w:rsidRPr="00B30D0A">
        <w:t xml:space="preserve"> has a one-to-many relationship with </w:t>
      </w:r>
      <w:r w:rsidRPr="00B30D0A">
        <w:rPr>
          <w:b/>
          <w:bCs/>
        </w:rPr>
        <w:t>Product</w:t>
      </w:r>
      <w:r w:rsidRPr="00B30D0A">
        <w:t xml:space="preserve"> and </w:t>
      </w:r>
      <w:r w:rsidRPr="00B30D0A">
        <w:rPr>
          <w:b/>
          <w:bCs/>
        </w:rPr>
        <w:t>Coupon</w:t>
      </w:r>
      <w:r w:rsidRPr="00B30D0A">
        <w:t>.</w:t>
      </w:r>
    </w:p>
    <w:p w14:paraId="2615FDA7" w14:textId="77777777" w:rsidR="00B8048D" w:rsidRPr="00B30D0A" w:rsidRDefault="00B8048D" w:rsidP="00B8048D">
      <w:pPr>
        <w:numPr>
          <w:ilvl w:val="0"/>
          <w:numId w:val="34"/>
        </w:numPr>
      </w:pPr>
      <w:r w:rsidRPr="00B30D0A">
        <w:rPr>
          <w:b/>
          <w:bCs/>
        </w:rPr>
        <w:t>Coupon</w:t>
      </w:r>
      <w:r w:rsidRPr="00B30D0A">
        <w:t xml:space="preserve"> has a one-to-one relationship with </w:t>
      </w:r>
      <w:r w:rsidRPr="00B30D0A">
        <w:rPr>
          <w:b/>
          <w:bCs/>
        </w:rPr>
        <w:t>Discount</w:t>
      </w:r>
      <w:r w:rsidRPr="00B30D0A">
        <w:t>.</w:t>
      </w:r>
    </w:p>
    <w:p w14:paraId="34B0B919" w14:textId="77777777" w:rsidR="00B8048D" w:rsidRDefault="00B8048D" w:rsidP="00B8048D"/>
    <w:p w14:paraId="7AB9CE38" w14:textId="77777777" w:rsidR="00B8048D" w:rsidRDefault="00B8048D" w:rsidP="00B8048D">
      <w:r>
        <w:br w:type="page"/>
      </w:r>
    </w:p>
    <w:p w14:paraId="452927E4" w14:textId="77777777" w:rsidR="00B8048D" w:rsidRPr="00B30D0A" w:rsidRDefault="00B8048D" w:rsidP="00B8048D">
      <w:pPr>
        <w:rPr>
          <w:b/>
          <w:bCs/>
        </w:rPr>
      </w:pPr>
      <w:r w:rsidRPr="00B30D0A">
        <w:rPr>
          <w:b/>
          <w:bCs/>
        </w:rPr>
        <w:lastRenderedPageBreak/>
        <w:t>Entities and Relationships</w:t>
      </w:r>
    </w:p>
    <w:p w14:paraId="56EC1EE2" w14:textId="77777777" w:rsidR="00B8048D" w:rsidRPr="00B30D0A" w:rsidRDefault="00B8048D" w:rsidP="00B8048D">
      <w:pPr>
        <w:numPr>
          <w:ilvl w:val="0"/>
          <w:numId w:val="35"/>
        </w:numPr>
      </w:pPr>
      <w:r w:rsidRPr="00B30D0A">
        <w:rPr>
          <w:b/>
          <w:bCs/>
        </w:rPr>
        <w:t>User</w:t>
      </w:r>
    </w:p>
    <w:p w14:paraId="3B69A1C3" w14:textId="77777777" w:rsidR="00B8048D" w:rsidRPr="00B30D0A" w:rsidRDefault="00B8048D" w:rsidP="00B8048D">
      <w:pPr>
        <w:numPr>
          <w:ilvl w:val="1"/>
          <w:numId w:val="35"/>
        </w:numPr>
      </w:pPr>
      <w:r w:rsidRPr="00B30D0A">
        <w:rPr>
          <w:b/>
          <w:bCs/>
        </w:rPr>
        <w:t>Attributes</w:t>
      </w:r>
      <w:r w:rsidRPr="00B30D0A">
        <w:t xml:space="preserve">: </w:t>
      </w:r>
      <w:proofErr w:type="spellStart"/>
      <w:r w:rsidRPr="00B30D0A">
        <w:t>UserID</w:t>
      </w:r>
      <w:proofErr w:type="spellEnd"/>
      <w:r w:rsidRPr="00B30D0A">
        <w:t xml:space="preserve"> (PK), Name, Email, Password, Phone, Role, </w:t>
      </w:r>
      <w:proofErr w:type="spellStart"/>
      <w:r w:rsidRPr="00B30D0A">
        <w:t>RegistrationDate</w:t>
      </w:r>
      <w:proofErr w:type="spellEnd"/>
    </w:p>
    <w:p w14:paraId="5E6F91A0" w14:textId="77777777" w:rsidR="00B8048D" w:rsidRPr="00B30D0A" w:rsidRDefault="00B8048D" w:rsidP="00B8048D">
      <w:pPr>
        <w:numPr>
          <w:ilvl w:val="1"/>
          <w:numId w:val="35"/>
        </w:numPr>
      </w:pPr>
      <w:r w:rsidRPr="00B30D0A">
        <w:rPr>
          <w:b/>
          <w:bCs/>
        </w:rPr>
        <w:t>Relationships</w:t>
      </w:r>
      <w:r w:rsidRPr="00B30D0A">
        <w:t>:</w:t>
      </w:r>
    </w:p>
    <w:p w14:paraId="79329484" w14:textId="77777777" w:rsidR="00B8048D" w:rsidRPr="00B30D0A" w:rsidRDefault="00B8048D" w:rsidP="00B8048D">
      <w:pPr>
        <w:numPr>
          <w:ilvl w:val="2"/>
          <w:numId w:val="35"/>
        </w:numPr>
      </w:pPr>
      <w:r w:rsidRPr="00B30D0A">
        <w:t xml:space="preserve">One-to-Many with </w:t>
      </w:r>
      <w:r w:rsidRPr="00B30D0A">
        <w:rPr>
          <w:b/>
          <w:bCs/>
        </w:rPr>
        <w:t>Order</w:t>
      </w:r>
      <w:r w:rsidRPr="00B30D0A">
        <w:t>: A user can place multiple orders.</w:t>
      </w:r>
    </w:p>
    <w:p w14:paraId="247893A6" w14:textId="77777777" w:rsidR="00B8048D" w:rsidRPr="00B30D0A" w:rsidRDefault="00B8048D" w:rsidP="00B8048D">
      <w:pPr>
        <w:numPr>
          <w:ilvl w:val="2"/>
          <w:numId w:val="35"/>
        </w:numPr>
      </w:pPr>
      <w:r w:rsidRPr="00B30D0A">
        <w:t xml:space="preserve">One-to-Many with </w:t>
      </w:r>
      <w:r w:rsidRPr="00B30D0A">
        <w:rPr>
          <w:b/>
          <w:bCs/>
        </w:rPr>
        <w:t>Cart</w:t>
      </w:r>
      <w:r w:rsidRPr="00B30D0A">
        <w:t>: A user can have multiple items in their cart.</w:t>
      </w:r>
    </w:p>
    <w:p w14:paraId="40C51F59" w14:textId="77777777" w:rsidR="00B8048D" w:rsidRPr="00B30D0A" w:rsidRDefault="00B8048D" w:rsidP="00B8048D">
      <w:pPr>
        <w:numPr>
          <w:ilvl w:val="2"/>
          <w:numId w:val="35"/>
        </w:numPr>
      </w:pPr>
      <w:r w:rsidRPr="00B30D0A">
        <w:t xml:space="preserve">One-to-Many with </w:t>
      </w:r>
      <w:r w:rsidRPr="00B30D0A">
        <w:rPr>
          <w:b/>
          <w:bCs/>
        </w:rPr>
        <w:t>Review</w:t>
      </w:r>
      <w:r w:rsidRPr="00B30D0A">
        <w:t>: A user can write multiple reviews.</w:t>
      </w:r>
    </w:p>
    <w:p w14:paraId="65505D37" w14:textId="77777777" w:rsidR="00B8048D" w:rsidRPr="00B30D0A" w:rsidRDefault="00B8048D" w:rsidP="00B8048D">
      <w:pPr>
        <w:numPr>
          <w:ilvl w:val="2"/>
          <w:numId w:val="35"/>
        </w:numPr>
      </w:pPr>
      <w:r w:rsidRPr="00B30D0A">
        <w:t xml:space="preserve">One-to-Many with </w:t>
      </w:r>
      <w:r w:rsidRPr="00B30D0A">
        <w:rPr>
          <w:b/>
          <w:bCs/>
        </w:rPr>
        <w:t>Address</w:t>
      </w:r>
      <w:r w:rsidRPr="00B30D0A">
        <w:t>: A user can have multiple addresses for delivery.</w:t>
      </w:r>
    </w:p>
    <w:p w14:paraId="5714F68C" w14:textId="77777777" w:rsidR="00B8048D" w:rsidRPr="00B30D0A" w:rsidRDefault="00B8048D" w:rsidP="00B8048D">
      <w:pPr>
        <w:numPr>
          <w:ilvl w:val="2"/>
          <w:numId w:val="35"/>
        </w:numPr>
      </w:pPr>
      <w:r w:rsidRPr="00B30D0A">
        <w:t xml:space="preserve">One-to-Many with </w:t>
      </w:r>
      <w:r w:rsidRPr="00B30D0A">
        <w:rPr>
          <w:b/>
          <w:bCs/>
        </w:rPr>
        <w:t>Feedback</w:t>
      </w:r>
      <w:r w:rsidRPr="00B30D0A">
        <w:t>: A user can provide feedback for the store.</w:t>
      </w:r>
    </w:p>
    <w:p w14:paraId="5A434475" w14:textId="77777777" w:rsidR="00B8048D" w:rsidRPr="00B30D0A" w:rsidRDefault="00B8048D" w:rsidP="00B8048D">
      <w:pPr>
        <w:numPr>
          <w:ilvl w:val="0"/>
          <w:numId w:val="35"/>
        </w:numPr>
      </w:pPr>
      <w:r w:rsidRPr="00B30D0A">
        <w:rPr>
          <w:b/>
          <w:bCs/>
        </w:rPr>
        <w:t>Product</w:t>
      </w:r>
    </w:p>
    <w:p w14:paraId="61A6100C" w14:textId="77777777" w:rsidR="00B8048D" w:rsidRPr="00B30D0A" w:rsidRDefault="00B8048D" w:rsidP="00B8048D">
      <w:pPr>
        <w:numPr>
          <w:ilvl w:val="1"/>
          <w:numId w:val="35"/>
        </w:numPr>
      </w:pPr>
      <w:r w:rsidRPr="00B30D0A">
        <w:rPr>
          <w:b/>
          <w:bCs/>
        </w:rPr>
        <w:t>Attributes</w:t>
      </w:r>
      <w:r w:rsidRPr="00B30D0A">
        <w:t xml:space="preserve">: </w:t>
      </w:r>
      <w:proofErr w:type="spellStart"/>
      <w:r w:rsidRPr="00B30D0A">
        <w:t>ProductID</w:t>
      </w:r>
      <w:proofErr w:type="spellEnd"/>
      <w:r w:rsidRPr="00B30D0A">
        <w:t xml:space="preserve"> (PK), Name, Description, Price, </w:t>
      </w:r>
      <w:proofErr w:type="spellStart"/>
      <w:r w:rsidRPr="00B30D0A">
        <w:t>StockQuantity</w:t>
      </w:r>
      <w:proofErr w:type="spellEnd"/>
      <w:r w:rsidRPr="00B30D0A">
        <w:t xml:space="preserve">, </w:t>
      </w:r>
      <w:proofErr w:type="spellStart"/>
      <w:r w:rsidRPr="00B30D0A">
        <w:t>CategoryID</w:t>
      </w:r>
      <w:proofErr w:type="spellEnd"/>
      <w:r w:rsidRPr="00B30D0A">
        <w:t xml:space="preserve"> (FK), </w:t>
      </w:r>
      <w:proofErr w:type="spellStart"/>
      <w:r w:rsidRPr="00B30D0A">
        <w:t>DiscountID</w:t>
      </w:r>
      <w:proofErr w:type="spellEnd"/>
      <w:r w:rsidRPr="00B30D0A">
        <w:t xml:space="preserve"> (FK)</w:t>
      </w:r>
    </w:p>
    <w:p w14:paraId="3AC28A81" w14:textId="77777777" w:rsidR="00B8048D" w:rsidRPr="00B30D0A" w:rsidRDefault="00B8048D" w:rsidP="00B8048D">
      <w:pPr>
        <w:numPr>
          <w:ilvl w:val="1"/>
          <w:numId w:val="35"/>
        </w:numPr>
      </w:pPr>
      <w:r w:rsidRPr="00B30D0A">
        <w:rPr>
          <w:b/>
          <w:bCs/>
        </w:rPr>
        <w:t>Relationships</w:t>
      </w:r>
      <w:r w:rsidRPr="00B30D0A">
        <w:t>:</w:t>
      </w:r>
    </w:p>
    <w:p w14:paraId="54485127" w14:textId="77777777" w:rsidR="00B8048D" w:rsidRPr="00B30D0A" w:rsidRDefault="00B8048D" w:rsidP="00B8048D">
      <w:pPr>
        <w:numPr>
          <w:ilvl w:val="2"/>
          <w:numId w:val="35"/>
        </w:numPr>
      </w:pPr>
      <w:r w:rsidRPr="00B30D0A">
        <w:t xml:space="preserve">Many-to-One with </w:t>
      </w:r>
      <w:r w:rsidRPr="00B30D0A">
        <w:rPr>
          <w:b/>
          <w:bCs/>
        </w:rPr>
        <w:t>Category</w:t>
      </w:r>
      <w:r w:rsidRPr="00B30D0A">
        <w:t>: A product belongs to one category.</w:t>
      </w:r>
    </w:p>
    <w:p w14:paraId="755E1A49" w14:textId="77777777" w:rsidR="00B8048D" w:rsidRPr="00B30D0A" w:rsidRDefault="00B8048D" w:rsidP="00B8048D">
      <w:pPr>
        <w:numPr>
          <w:ilvl w:val="2"/>
          <w:numId w:val="35"/>
        </w:numPr>
      </w:pPr>
      <w:r w:rsidRPr="00B30D0A">
        <w:t xml:space="preserve">One-to-Many with </w:t>
      </w:r>
      <w:r w:rsidRPr="00B30D0A">
        <w:rPr>
          <w:b/>
          <w:bCs/>
        </w:rPr>
        <w:t>Cart</w:t>
      </w:r>
      <w:r w:rsidRPr="00B30D0A">
        <w:t>: A product can be added to multiple carts.</w:t>
      </w:r>
    </w:p>
    <w:p w14:paraId="3623498C" w14:textId="77777777" w:rsidR="00B8048D" w:rsidRPr="00B30D0A" w:rsidRDefault="00B8048D" w:rsidP="00B8048D">
      <w:pPr>
        <w:numPr>
          <w:ilvl w:val="2"/>
          <w:numId w:val="35"/>
        </w:numPr>
      </w:pPr>
      <w:r w:rsidRPr="00B30D0A">
        <w:t xml:space="preserve">One-to-Many with </w:t>
      </w:r>
      <w:r w:rsidRPr="00B30D0A">
        <w:rPr>
          <w:b/>
          <w:bCs/>
        </w:rPr>
        <w:t>Order</w:t>
      </w:r>
      <w:r w:rsidRPr="00B30D0A">
        <w:t xml:space="preserve">: A product can appear in multiple orders (via </w:t>
      </w:r>
      <w:proofErr w:type="spellStart"/>
      <w:r w:rsidRPr="00B30D0A">
        <w:t>OrderDetails</w:t>
      </w:r>
      <w:proofErr w:type="spellEnd"/>
      <w:r w:rsidRPr="00B30D0A">
        <w:t>).</w:t>
      </w:r>
    </w:p>
    <w:p w14:paraId="02C95069" w14:textId="77777777" w:rsidR="00B8048D" w:rsidRPr="00B30D0A" w:rsidRDefault="00B8048D" w:rsidP="00B8048D">
      <w:pPr>
        <w:numPr>
          <w:ilvl w:val="2"/>
          <w:numId w:val="35"/>
        </w:numPr>
      </w:pPr>
      <w:r w:rsidRPr="00B30D0A">
        <w:t xml:space="preserve">One-to-Many with </w:t>
      </w:r>
      <w:r w:rsidRPr="00B30D0A">
        <w:rPr>
          <w:b/>
          <w:bCs/>
        </w:rPr>
        <w:t>Review</w:t>
      </w:r>
      <w:r w:rsidRPr="00B30D0A">
        <w:t>: A product can have multiple reviews.</w:t>
      </w:r>
    </w:p>
    <w:p w14:paraId="001E89BD" w14:textId="77777777" w:rsidR="00B8048D" w:rsidRPr="00B30D0A" w:rsidRDefault="00B8048D" w:rsidP="00B8048D">
      <w:pPr>
        <w:numPr>
          <w:ilvl w:val="2"/>
          <w:numId w:val="35"/>
        </w:numPr>
      </w:pPr>
      <w:r w:rsidRPr="00B30D0A">
        <w:t xml:space="preserve">One-to-Many with </w:t>
      </w:r>
      <w:r w:rsidRPr="00B30D0A">
        <w:rPr>
          <w:b/>
          <w:bCs/>
        </w:rPr>
        <w:t>Discount</w:t>
      </w:r>
      <w:r w:rsidRPr="00B30D0A">
        <w:t>: A product can have one active discount.</w:t>
      </w:r>
    </w:p>
    <w:p w14:paraId="2E96D6FA" w14:textId="77777777" w:rsidR="00B8048D" w:rsidRPr="00B30D0A" w:rsidRDefault="00B8048D" w:rsidP="00B8048D">
      <w:pPr>
        <w:numPr>
          <w:ilvl w:val="0"/>
          <w:numId w:val="35"/>
        </w:numPr>
      </w:pPr>
      <w:r w:rsidRPr="00B30D0A">
        <w:rPr>
          <w:b/>
          <w:bCs/>
        </w:rPr>
        <w:t>Category</w:t>
      </w:r>
    </w:p>
    <w:p w14:paraId="6BC211F3" w14:textId="77777777" w:rsidR="00B8048D" w:rsidRPr="00B30D0A" w:rsidRDefault="00B8048D" w:rsidP="00B8048D">
      <w:pPr>
        <w:numPr>
          <w:ilvl w:val="1"/>
          <w:numId w:val="35"/>
        </w:numPr>
      </w:pPr>
      <w:r w:rsidRPr="00B30D0A">
        <w:rPr>
          <w:b/>
          <w:bCs/>
        </w:rPr>
        <w:t>Attributes</w:t>
      </w:r>
      <w:r w:rsidRPr="00B30D0A">
        <w:t xml:space="preserve">: </w:t>
      </w:r>
      <w:proofErr w:type="spellStart"/>
      <w:r w:rsidRPr="00B30D0A">
        <w:t>CategoryID</w:t>
      </w:r>
      <w:proofErr w:type="spellEnd"/>
      <w:r w:rsidRPr="00B30D0A">
        <w:t xml:space="preserve"> (PK), Name, Description</w:t>
      </w:r>
    </w:p>
    <w:p w14:paraId="0F377EC2" w14:textId="77777777" w:rsidR="00B8048D" w:rsidRPr="00B30D0A" w:rsidRDefault="00B8048D" w:rsidP="00B8048D">
      <w:pPr>
        <w:numPr>
          <w:ilvl w:val="1"/>
          <w:numId w:val="35"/>
        </w:numPr>
      </w:pPr>
      <w:r w:rsidRPr="00B30D0A">
        <w:rPr>
          <w:b/>
          <w:bCs/>
        </w:rPr>
        <w:t>Relationships</w:t>
      </w:r>
      <w:r w:rsidRPr="00B30D0A">
        <w:t>:</w:t>
      </w:r>
    </w:p>
    <w:p w14:paraId="5F06861B" w14:textId="77777777" w:rsidR="00B8048D" w:rsidRPr="00B30D0A" w:rsidRDefault="00B8048D" w:rsidP="00B8048D">
      <w:pPr>
        <w:numPr>
          <w:ilvl w:val="2"/>
          <w:numId w:val="35"/>
        </w:numPr>
      </w:pPr>
      <w:r w:rsidRPr="00B30D0A">
        <w:t xml:space="preserve">One-to-Many with </w:t>
      </w:r>
      <w:r w:rsidRPr="00B30D0A">
        <w:rPr>
          <w:b/>
          <w:bCs/>
        </w:rPr>
        <w:t>Product</w:t>
      </w:r>
      <w:r w:rsidRPr="00B30D0A">
        <w:t>: A category can have multiple products.</w:t>
      </w:r>
    </w:p>
    <w:p w14:paraId="1853AB67" w14:textId="77777777" w:rsidR="00B8048D" w:rsidRPr="00B30D0A" w:rsidRDefault="00B8048D" w:rsidP="00B8048D">
      <w:pPr>
        <w:numPr>
          <w:ilvl w:val="0"/>
          <w:numId w:val="35"/>
        </w:numPr>
      </w:pPr>
      <w:r w:rsidRPr="00B30D0A">
        <w:rPr>
          <w:b/>
          <w:bCs/>
        </w:rPr>
        <w:t>Cart</w:t>
      </w:r>
    </w:p>
    <w:p w14:paraId="5CE34FFB" w14:textId="77777777" w:rsidR="00B8048D" w:rsidRPr="00B30D0A" w:rsidRDefault="00B8048D" w:rsidP="00B8048D">
      <w:pPr>
        <w:numPr>
          <w:ilvl w:val="1"/>
          <w:numId w:val="35"/>
        </w:numPr>
      </w:pPr>
      <w:r w:rsidRPr="00B30D0A">
        <w:rPr>
          <w:b/>
          <w:bCs/>
        </w:rPr>
        <w:t>Attributes</w:t>
      </w:r>
      <w:r w:rsidRPr="00B30D0A">
        <w:t xml:space="preserve">: </w:t>
      </w:r>
      <w:proofErr w:type="spellStart"/>
      <w:r w:rsidRPr="00B30D0A">
        <w:t>CartID</w:t>
      </w:r>
      <w:proofErr w:type="spellEnd"/>
      <w:r w:rsidRPr="00B30D0A">
        <w:t xml:space="preserve"> (PK), </w:t>
      </w:r>
      <w:proofErr w:type="spellStart"/>
      <w:r w:rsidRPr="00B30D0A">
        <w:t>UserID</w:t>
      </w:r>
      <w:proofErr w:type="spellEnd"/>
      <w:r w:rsidRPr="00B30D0A">
        <w:t xml:space="preserve"> (FK), </w:t>
      </w:r>
      <w:proofErr w:type="spellStart"/>
      <w:r w:rsidRPr="00B30D0A">
        <w:t>ProductID</w:t>
      </w:r>
      <w:proofErr w:type="spellEnd"/>
      <w:r w:rsidRPr="00B30D0A">
        <w:t xml:space="preserve"> (FK), Quantity, </w:t>
      </w:r>
      <w:proofErr w:type="spellStart"/>
      <w:r w:rsidRPr="00B30D0A">
        <w:t>AddedDate</w:t>
      </w:r>
      <w:proofErr w:type="spellEnd"/>
    </w:p>
    <w:p w14:paraId="1780278E" w14:textId="77777777" w:rsidR="00B8048D" w:rsidRPr="00B30D0A" w:rsidRDefault="00B8048D" w:rsidP="00B8048D">
      <w:pPr>
        <w:numPr>
          <w:ilvl w:val="1"/>
          <w:numId w:val="35"/>
        </w:numPr>
      </w:pPr>
      <w:r w:rsidRPr="00B30D0A">
        <w:rPr>
          <w:b/>
          <w:bCs/>
        </w:rPr>
        <w:t>Relationships</w:t>
      </w:r>
      <w:r w:rsidRPr="00B30D0A">
        <w:t>:</w:t>
      </w:r>
    </w:p>
    <w:p w14:paraId="2A7A1E1F" w14:textId="77777777" w:rsidR="00B8048D" w:rsidRPr="00B30D0A" w:rsidRDefault="00B8048D" w:rsidP="00B8048D">
      <w:pPr>
        <w:numPr>
          <w:ilvl w:val="2"/>
          <w:numId w:val="35"/>
        </w:numPr>
      </w:pPr>
      <w:r w:rsidRPr="00B30D0A">
        <w:t xml:space="preserve">Many-to-One with </w:t>
      </w:r>
      <w:r w:rsidRPr="00B30D0A">
        <w:rPr>
          <w:b/>
          <w:bCs/>
        </w:rPr>
        <w:t>User</w:t>
      </w:r>
      <w:r w:rsidRPr="00B30D0A">
        <w:t>: A cart belongs to one user.</w:t>
      </w:r>
    </w:p>
    <w:p w14:paraId="29E25332" w14:textId="77777777" w:rsidR="00B8048D" w:rsidRPr="00B30D0A" w:rsidRDefault="00B8048D" w:rsidP="00B8048D">
      <w:pPr>
        <w:numPr>
          <w:ilvl w:val="2"/>
          <w:numId w:val="35"/>
        </w:numPr>
      </w:pPr>
      <w:r w:rsidRPr="00B30D0A">
        <w:t xml:space="preserve">Many-to-One with </w:t>
      </w:r>
      <w:r w:rsidRPr="00B30D0A">
        <w:rPr>
          <w:b/>
          <w:bCs/>
        </w:rPr>
        <w:t>Product</w:t>
      </w:r>
      <w:r w:rsidRPr="00B30D0A">
        <w:t>: A cart can include one product.</w:t>
      </w:r>
    </w:p>
    <w:p w14:paraId="6A9E6706" w14:textId="77777777" w:rsidR="00B8048D" w:rsidRPr="00B30D0A" w:rsidRDefault="00B8048D" w:rsidP="00B8048D">
      <w:pPr>
        <w:numPr>
          <w:ilvl w:val="0"/>
          <w:numId w:val="35"/>
        </w:numPr>
      </w:pPr>
      <w:r w:rsidRPr="00B30D0A">
        <w:rPr>
          <w:b/>
          <w:bCs/>
        </w:rPr>
        <w:t>Order</w:t>
      </w:r>
    </w:p>
    <w:p w14:paraId="59E3446B" w14:textId="77777777" w:rsidR="00B8048D" w:rsidRPr="00B30D0A" w:rsidRDefault="00B8048D" w:rsidP="00B8048D">
      <w:pPr>
        <w:numPr>
          <w:ilvl w:val="1"/>
          <w:numId w:val="35"/>
        </w:numPr>
      </w:pPr>
      <w:r w:rsidRPr="00B30D0A">
        <w:rPr>
          <w:b/>
          <w:bCs/>
        </w:rPr>
        <w:t>Attributes</w:t>
      </w:r>
      <w:r w:rsidRPr="00B30D0A">
        <w:t xml:space="preserve">: </w:t>
      </w:r>
      <w:proofErr w:type="spellStart"/>
      <w:r w:rsidRPr="00B30D0A">
        <w:t>OrderID</w:t>
      </w:r>
      <w:proofErr w:type="spellEnd"/>
      <w:r w:rsidRPr="00B30D0A">
        <w:t xml:space="preserve"> (PK), </w:t>
      </w:r>
      <w:proofErr w:type="spellStart"/>
      <w:r w:rsidRPr="00B30D0A">
        <w:t>UserID</w:t>
      </w:r>
      <w:proofErr w:type="spellEnd"/>
      <w:r w:rsidRPr="00B30D0A">
        <w:t xml:space="preserve"> (FK), </w:t>
      </w:r>
      <w:proofErr w:type="spellStart"/>
      <w:r w:rsidRPr="00B30D0A">
        <w:t>TotalAmount</w:t>
      </w:r>
      <w:proofErr w:type="spellEnd"/>
      <w:r w:rsidRPr="00B30D0A">
        <w:t xml:space="preserve">, </w:t>
      </w:r>
      <w:proofErr w:type="spellStart"/>
      <w:r w:rsidRPr="00B30D0A">
        <w:t>OrderDate</w:t>
      </w:r>
      <w:proofErr w:type="spellEnd"/>
      <w:r w:rsidRPr="00B30D0A">
        <w:t xml:space="preserve">, </w:t>
      </w:r>
      <w:proofErr w:type="spellStart"/>
      <w:r w:rsidRPr="00B30D0A">
        <w:t>OrderStatus</w:t>
      </w:r>
      <w:proofErr w:type="spellEnd"/>
      <w:r w:rsidRPr="00B30D0A">
        <w:t xml:space="preserve">, </w:t>
      </w:r>
      <w:proofErr w:type="spellStart"/>
      <w:r w:rsidRPr="00B30D0A">
        <w:t>PaymentID</w:t>
      </w:r>
      <w:proofErr w:type="spellEnd"/>
      <w:r w:rsidRPr="00B30D0A">
        <w:t xml:space="preserve"> (FK), </w:t>
      </w:r>
      <w:proofErr w:type="spellStart"/>
      <w:r w:rsidRPr="00B30D0A">
        <w:t>DeliveryID</w:t>
      </w:r>
      <w:proofErr w:type="spellEnd"/>
      <w:r w:rsidRPr="00B30D0A">
        <w:t xml:space="preserve"> (FK)</w:t>
      </w:r>
    </w:p>
    <w:p w14:paraId="7EC4A4A5" w14:textId="77777777" w:rsidR="00B8048D" w:rsidRPr="00B30D0A" w:rsidRDefault="00B8048D" w:rsidP="00B8048D">
      <w:pPr>
        <w:numPr>
          <w:ilvl w:val="1"/>
          <w:numId w:val="35"/>
        </w:numPr>
      </w:pPr>
      <w:r w:rsidRPr="00B30D0A">
        <w:rPr>
          <w:b/>
          <w:bCs/>
        </w:rPr>
        <w:t>Relationships</w:t>
      </w:r>
      <w:r w:rsidRPr="00B30D0A">
        <w:t>:</w:t>
      </w:r>
    </w:p>
    <w:p w14:paraId="58ED3DBC" w14:textId="77777777" w:rsidR="00B8048D" w:rsidRPr="00B30D0A" w:rsidRDefault="00B8048D" w:rsidP="00B8048D">
      <w:pPr>
        <w:numPr>
          <w:ilvl w:val="2"/>
          <w:numId w:val="35"/>
        </w:numPr>
      </w:pPr>
      <w:r w:rsidRPr="00B30D0A">
        <w:t xml:space="preserve">Many-to-One with </w:t>
      </w:r>
      <w:r w:rsidRPr="00B30D0A">
        <w:rPr>
          <w:b/>
          <w:bCs/>
        </w:rPr>
        <w:t>User</w:t>
      </w:r>
      <w:r w:rsidRPr="00B30D0A">
        <w:t>: An order is placed by one user.</w:t>
      </w:r>
    </w:p>
    <w:p w14:paraId="20662F70" w14:textId="77777777" w:rsidR="00B8048D" w:rsidRPr="00B30D0A" w:rsidRDefault="00B8048D" w:rsidP="00B8048D">
      <w:pPr>
        <w:numPr>
          <w:ilvl w:val="2"/>
          <w:numId w:val="35"/>
        </w:numPr>
      </w:pPr>
      <w:r w:rsidRPr="00B30D0A">
        <w:t xml:space="preserve">One-to-Many with </w:t>
      </w:r>
      <w:r w:rsidRPr="00B30D0A">
        <w:rPr>
          <w:b/>
          <w:bCs/>
        </w:rPr>
        <w:t>Invoice</w:t>
      </w:r>
      <w:r w:rsidRPr="00B30D0A">
        <w:t>: An order can have one invoice.</w:t>
      </w:r>
    </w:p>
    <w:p w14:paraId="0B36A2DF" w14:textId="77777777" w:rsidR="00B8048D" w:rsidRPr="00B30D0A" w:rsidRDefault="00B8048D" w:rsidP="00B8048D">
      <w:pPr>
        <w:numPr>
          <w:ilvl w:val="2"/>
          <w:numId w:val="35"/>
        </w:numPr>
      </w:pPr>
      <w:r w:rsidRPr="00B30D0A">
        <w:t xml:space="preserve">Many-to-One with </w:t>
      </w:r>
      <w:r w:rsidRPr="00B30D0A">
        <w:rPr>
          <w:b/>
          <w:bCs/>
        </w:rPr>
        <w:t>Payment</w:t>
      </w:r>
      <w:r w:rsidRPr="00B30D0A">
        <w:t>: An order can be linked to one payment.</w:t>
      </w:r>
    </w:p>
    <w:p w14:paraId="4A130DEB" w14:textId="77777777" w:rsidR="00B8048D" w:rsidRPr="00B30D0A" w:rsidRDefault="00B8048D" w:rsidP="00B8048D">
      <w:pPr>
        <w:numPr>
          <w:ilvl w:val="2"/>
          <w:numId w:val="35"/>
        </w:numPr>
      </w:pPr>
      <w:r w:rsidRPr="00B30D0A">
        <w:t xml:space="preserve">One-to-Many with </w:t>
      </w:r>
      <w:r w:rsidRPr="00B30D0A">
        <w:rPr>
          <w:b/>
          <w:bCs/>
        </w:rPr>
        <w:t>Delivery</w:t>
      </w:r>
      <w:r w:rsidRPr="00B30D0A">
        <w:t>: An order can have one delivery.</w:t>
      </w:r>
    </w:p>
    <w:p w14:paraId="5809C018" w14:textId="77777777" w:rsidR="00B8048D" w:rsidRPr="00B30D0A" w:rsidRDefault="00B8048D" w:rsidP="00B8048D">
      <w:pPr>
        <w:numPr>
          <w:ilvl w:val="0"/>
          <w:numId w:val="35"/>
        </w:numPr>
      </w:pPr>
      <w:r w:rsidRPr="00B30D0A">
        <w:rPr>
          <w:b/>
          <w:bCs/>
        </w:rPr>
        <w:t>Payment</w:t>
      </w:r>
    </w:p>
    <w:p w14:paraId="091B3CC0" w14:textId="77777777" w:rsidR="00B8048D" w:rsidRPr="00B30D0A" w:rsidRDefault="00B8048D" w:rsidP="00B8048D">
      <w:pPr>
        <w:numPr>
          <w:ilvl w:val="1"/>
          <w:numId w:val="35"/>
        </w:numPr>
      </w:pPr>
      <w:r w:rsidRPr="00B30D0A">
        <w:rPr>
          <w:b/>
          <w:bCs/>
        </w:rPr>
        <w:lastRenderedPageBreak/>
        <w:t>Attributes</w:t>
      </w:r>
      <w:r w:rsidRPr="00B30D0A">
        <w:t xml:space="preserve">: </w:t>
      </w:r>
      <w:proofErr w:type="spellStart"/>
      <w:r w:rsidRPr="00B30D0A">
        <w:t>PaymentID</w:t>
      </w:r>
      <w:proofErr w:type="spellEnd"/>
      <w:r w:rsidRPr="00B30D0A">
        <w:t xml:space="preserve"> (PK), </w:t>
      </w:r>
      <w:proofErr w:type="spellStart"/>
      <w:r w:rsidRPr="00B30D0A">
        <w:t>OrderID</w:t>
      </w:r>
      <w:proofErr w:type="spellEnd"/>
      <w:r w:rsidRPr="00B30D0A">
        <w:t xml:space="preserve"> (FK), </w:t>
      </w:r>
      <w:proofErr w:type="spellStart"/>
      <w:r w:rsidRPr="00B30D0A">
        <w:t>PaymentMethod</w:t>
      </w:r>
      <w:proofErr w:type="spellEnd"/>
      <w:r w:rsidRPr="00B30D0A">
        <w:t xml:space="preserve">, </w:t>
      </w:r>
      <w:proofErr w:type="spellStart"/>
      <w:r w:rsidRPr="00B30D0A">
        <w:t>PaymentDate</w:t>
      </w:r>
      <w:proofErr w:type="spellEnd"/>
      <w:r w:rsidRPr="00B30D0A">
        <w:t xml:space="preserve">, </w:t>
      </w:r>
      <w:proofErr w:type="spellStart"/>
      <w:r w:rsidRPr="00B30D0A">
        <w:t>PaymentStatus</w:t>
      </w:r>
      <w:proofErr w:type="spellEnd"/>
      <w:r w:rsidRPr="00B30D0A">
        <w:t xml:space="preserve">, </w:t>
      </w:r>
      <w:proofErr w:type="spellStart"/>
      <w:r w:rsidRPr="00B30D0A">
        <w:t>TotalAmount</w:t>
      </w:r>
      <w:proofErr w:type="spellEnd"/>
    </w:p>
    <w:p w14:paraId="74F65808" w14:textId="77777777" w:rsidR="00B8048D" w:rsidRPr="00B30D0A" w:rsidRDefault="00B8048D" w:rsidP="00B8048D">
      <w:pPr>
        <w:numPr>
          <w:ilvl w:val="1"/>
          <w:numId w:val="35"/>
        </w:numPr>
      </w:pPr>
      <w:r w:rsidRPr="00B30D0A">
        <w:rPr>
          <w:b/>
          <w:bCs/>
        </w:rPr>
        <w:t>Relationships</w:t>
      </w:r>
      <w:r w:rsidRPr="00B30D0A">
        <w:t>:</w:t>
      </w:r>
    </w:p>
    <w:p w14:paraId="299C1348" w14:textId="77777777" w:rsidR="00B8048D" w:rsidRPr="00B30D0A" w:rsidRDefault="00B8048D" w:rsidP="00B8048D">
      <w:pPr>
        <w:numPr>
          <w:ilvl w:val="2"/>
          <w:numId w:val="35"/>
        </w:numPr>
      </w:pPr>
      <w:r w:rsidRPr="00B30D0A">
        <w:t xml:space="preserve">One-to-Many with </w:t>
      </w:r>
      <w:r w:rsidRPr="00B30D0A">
        <w:rPr>
          <w:b/>
          <w:bCs/>
        </w:rPr>
        <w:t>Order</w:t>
      </w:r>
      <w:r w:rsidRPr="00B30D0A">
        <w:t>: A payment can cover one order.</w:t>
      </w:r>
    </w:p>
    <w:p w14:paraId="639C8C0B" w14:textId="77777777" w:rsidR="00B8048D" w:rsidRPr="00B30D0A" w:rsidRDefault="00B8048D" w:rsidP="00B8048D">
      <w:pPr>
        <w:numPr>
          <w:ilvl w:val="0"/>
          <w:numId w:val="35"/>
        </w:numPr>
      </w:pPr>
      <w:r w:rsidRPr="00B30D0A">
        <w:rPr>
          <w:b/>
          <w:bCs/>
        </w:rPr>
        <w:t>Review</w:t>
      </w:r>
    </w:p>
    <w:p w14:paraId="07B56880" w14:textId="77777777" w:rsidR="00B8048D" w:rsidRPr="00B30D0A" w:rsidRDefault="00B8048D" w:rsidP="00B8048D">
      <w:pPr>
        <w:numPr>
          <w:ilvl w:val="1"/>
          <w:numId w:val="35"/>
        </w:numPr>
      </w:pPr>
      <w:r w:rsidRPr="00B30D0A">
        <w:rPr>
          <w:b/>
          <w:bCs/>
        </w:rPr>
        <w:t>Attributes</w:t>
      </w:r>
      <w:r w:rsidRPr="00B30D0A">
        <w:t xml:space="preserve">: </w:t>
      </w:r>
      <w:proofErr w:type="spellStart"/>
      <w:r w:rsidRPr="00B30D0A">
        <w:t>ReviewID</w:t>
      </w:r>
      <w:proofErr w:type="spellEnd"/>
      <w:r w:rsidRPr="00B30D0A">
        <w:t xml:space="preserve"> (PK), </w:t>
      </w:r>
      <w:proofErr w:type="spellStart"/>
      <w:r w:rsidRPr="00B30D0A">
        <w:t>UserID</w:t>
      </w:r>
      <w:proofErr w:type="spellEnd"/>
      <w:r w:rsidRPr="00B30D0A">
        <w:t xml:space="preserve"> (FK), </w:t>
      </w:r>
      <w:proofErr w:type="spellStart"/>
      <w:r w:rsidRPr="00B30D0A">
        <w:t>ProductID</w:t>
      </w:r>
      <w:proofErr w:type="spellEnd"/>
      <w:r w:rsidRPr="00B30D0A">
        <w:t xml:space="preserve"> (FK), Rating, Comment, </w:t>
      </w:r>
      <w:proofErr w:type="spellStart"/>
      <w:r w:rsidRPr="00B30D0A">
        <w:t>ReviewDate</w:t>
      </w:r>
      <w:proofErr w:type="spellEnd"/>
    </w:p>
    <w:p w14:paraId="5576BC8F" w14:textId="77777777" w:rsidR="00B8048D" w:rsidRPr="00B30D0A" w:rsidRDefault="00B8048D" w:rsidP="00B8048D">
      <w:pPr>
        <w:numPr>
          <w:ilvl w:val="1"/>
          <w:numId w:val="35"/>
        </w:numPr>
      </w:pPr>
      <w:r w:rsidRPr="00B30D0A">
        <w:rPr>
          <w:b/>
          <w:bCs/>
        </w:rPr>
        <w:t>Relationships</w:t>
      </w:r>
      <w:r w:rsidRPr="00B30D0A">
        <w:t>:</w:t>
      </w:r>
    </w:p>
    <w:p w14:paraId="472C8D6B" w14:textId="77777777" w:rsidR="00B8048D" w:rsidRPr="00B30D0A" w:rsidRDefault="00B8048D" w:rsidP="00B8048D">
      <w:pPr>
        <w:numPr>
          <w:ilvl w:val="2"/>
          <w:numId w:val="35"/>
        </w:numPr>
      </w:pPr>
      <w:r w:rsidRPr="00B30D0A">
        <w:t xml:space="preserve">Many-to-One with </w:t>
      </w:r>
      <w:r w:rsidRPr="00B30D0A">
        <w:rPr>
          <w:b/>
          <w:bCs/>
        </w:rPr>
        <w:t>User</w:t>
      </w:r>
      <w:r w:rsidRPr="00B30D0A">
        <w:t>: A review is written by one user.</w:t>
      </w:r>
    </w:p>
    <w:p w14:paraId="133A290D" w14:textId="77777777" w:rsidR="00B8048D" w:rsidRPr="00B30D0A" w:rsidRDefault="00B8048D" w:rsidP="00B8048D">
      <w:pPr>
        <w:numPr>
          <w:ilvl w:val="2"/>
          <w:numId w:val="35"/>
        </w:numPr>
      </w:pPr>
      <w:r w:rsidRPr="00B30D0A">
        <w:t xml:space="preserve">Many-to-One with </w:t>
      </w:r>
      <w:r w:rsidRPr="00B30D0A">
        <w:rPr>
          <w:b/>
          <w:bCs/>
        </w:rPr>
        <w:t>Product</w:t>
      </w:r>
      <w:r w:rsidRPr="00B30D0A">
        <w:t>: A review is for one product.</w:t>
      </w:r>
    </w:p>
    <w:p w14:paraId="39458FC5" w14:textId="77777777" w:rsidR="00B8048D" w:rsidRPr="00B30D0A" w:rsidRDefault="00B8048D" w:rsidP="00B8048D">
      <w:pPr>
        <w:numPr>
          <w:ilvl w:val="0"/>
          <w:numId w:val="35"/>
        </w:numPr>
      </w:pPr>
      <w:r w:rsidRPr="00B30D0A">
        <w:rPr>
          <w:b/>
          <w:bCs/>
        </w:rPr>
        <w:t>Delivery</w:t>
      </w:r>
    </w:p>
    <w:p w14:paraId="3CA94D50" w14:textId="77777777" w:rsidR="00B8048D" w:rsidRPr="00B30D0A" w:rsidRDefault="00B8048D" w:rsidP="00B8048D">
      <w:pPr>
        <w:numPr>
          <w:ilvl w:val="1"/>
          <w:numId w:val="35"/>
        </w:numPr>
      </w:pPr>
      <w:r w:rsidRPr="00B30D0A">
        <w:rPr>
          <w:b/>
          <w:bCs/>
        </w:rPr>
        <w:t>Attributes</w:t>
      </w:r>
      <w:r w:rsidRPr="00B30D0A">
        <w:t xml:space="preserve">: </w:t>
      </w:r>
      <w:proofErr w:type="spellStart"/>
      <w:r w:rsidRPr="00B30D0A">
        <w:t>DeliveryID</w:t>
      </w:r>
      <w:proofErr w:type="spellEnd"/>
      <w:r w:rsidRPr="00B30D0A">
        <w:t xml:space="preserve"> (PK), </w:t>
      </w:r>
      <w:proofErr w:type="spellStart"/>
      <w:r w:rsidRPr="00B30D0A">
        <w:t>OrderID</w:t>
      </w:r>
      <w:proofErr w:type="spellEnd"/>
      <w:r w:rsidRPr="00B30D0A">
        <w:t xml:space="preserve"> (FK), </w:t>
      </w:r>
      <w:proofErr w:type="spellStart"/>
      <w:r w:rsidRPr="00B30D0A">
        <w:t>ShipmentID</w:t>
      </w:r>
      <w:proofErr w:type="spellEnd"/>
      <w:r w:rsidRPr="00B30D0A">
        <w:t xml:space="preserve"> (FK), </w:t>
      </w:r>
      <w:proofErr w:type="spellStart"/>
      <w:r w:rsidRPr="00B30D0A">
        <w:t>AddressID</w:t>
      </w:r>
      <w:proofErr w:type="spellEnd"/>
      <w:r w:rsidRPr="00B30D0A">
        <w:t xml:space="preserve"> (FK), </w:t>
      </w:r>
      <w:proofErr w:type="spellStart"/>
      <w:r w:rsidRPr="00B30D0A">
        <w:t>DeliveryStatus</w:t>
      </w:r>
      <w:proofErr w:type="spellEnd"/>
      <w:r w:rsidRPr="00B30D0A">
        <w:t xml:space="preserve">, </w:t>
      </w:r>
      <w:proofErr w:type="spellStart"/>
      <w:r w:rsidRPr="00B30D0A">
        <w:t>DeliveryDate</w:t>
      </w:r>
      <w:proofErr w:type="spellEnd"/>
    </w:p>
    <w:p w14:paraId="4607BA3F" w14:textId="77777777" w:rsidR="00B8048D" w:rsidRPr="00B30D0A" w:rsidRDefault="00B8048D" w:rsidP="00B8048D">
      <w:pPr>
        <w:numPr>
          <w:ilvl w:val="1"/>
          <w:numId w:val="35"/>
        </w:numPr>
      </w:pPr>
      <w:r w:rsidRPr="00B30D0A">
        <w:rPr>
          <w:b/>
          <w:bCs/>
        </w:rPr>
        <w:t>Relationships</w:t>
      </w:r>
      <w:r w:rsidRPr="00B30D0A">
        <w:t>:</w:t>
      </w:r>
    </w:p>
    <w:p w14:paraId="3180E7F7" w14:textId="77777777" w:rsidR="00B8048D" w:rsidRPr="00B30D0A" w:rsidRDefault="00B8048D" w:rsidP="00B8048D">
      <w:pPr>
        <w:numPr>
          <w:ilvl w:val="2"/>
          <w:numId w:val="35"/>
        </w:numPr>
      </w:pPr>
      <w:r w:rsidRPr="00B30D0A">
        <w:t xml:space="preserve">Many-to-One with </w:t>
      </w:r>
      <w:r w:rsidRPr="00B30D0A">
        <w:rPr>
          <w:b/>
          <w:bCs/>
        </w:rPr>
        <w:t>Order</w:t>
      </w:r>
      <w:r w:rsidRPr="00B30D0A">
        <w:t>: A delivery is linked to one order.</w:t>
      </w:r>
    </w:p>
    <w:p w14:paraId="394FC9D8" w14:textId="77777777" w:rsidR="00B8048D" w:rsidRPr="00B30D0A" w:rsidRDefault="00B8048D" w:rsidP="00B8048D">
      <w:pPr>
        <w:numPr>
          <w:ilvl w:val="2"/>
          <w:numId w:val="35"/>
        </w:numPr>
      </w:pPr>
      <w:r w:rsidRPr="00B30D0A">
        <w:t xml:space="preserve">Many-to-One with </w:t>
      </w:r>
      <w:r w:rsidRPr="00B30D0A">
        <w:rPr>
          <w:b/>
          <w:bCs/>
        </w:rPr>
        <w:t>Shipment</w:t>
      </w:r>
      <w:r w:rsidRPr="00B30D0A">
        <w:t>: A delivery is linked to one shipment.</w:t>
      </w:r>
    </w:p>
    <w:p w14:paraId="44FF3883" w14:textId="77777777" w:rsidR="00B8048D" w:rsidRPr="00B30D0A" w:rsidRDefault="00B8048D" w:rsidP="00B8048D">
      <w:pPr>
        <w:numPr>
          <w:ilvl w:val="2"/>
          <w:numId w:val="35"/>
        </w:numPr>
      </w:pPr>
      <w:r w:rsidRPr="00B30D0A">
        <w:t xml:space="preserve">Many-to-One with </w:t>
      </w:r>
      <w:r w:rsidRPr="00B30D0A">
        <w:rPr>
          <w:b/>
          <w:bCs/>
        </w:rPr>
        <w:t>Address</w:t>
      </w:r>
      <w:r w:rsidRPr="00B30D0A">
        <w:t>: A delivery is sent to one address.</w:t>
      </w:r>
    </w:p>
    <w:p w14:paraId="0E27D9A7" w14:textId="77777777" w:rsidR="00B8048D" w:rsidRPr="00B30D0A" w:rsidRDefault="00B8048D" w:rsidP="00B8048D">
      <w:pPr>
        <w:numPr>
          <w:ilvl w:val="0"/>
          <w:numId w:val="35"/>
        </w:numPr>
      </w:pPr>
      <w:r w:rsidRPr="00B30D0A">
        <w:rPr>
          <w:b/>
          <w:bCs/>
        </w:rPr>
        <w:t>Address</w:t>
      </w:r>
    </w:p>
    <w:p w14:paraId="29D589E7" w14:textId="77777777" w:rsidR="00B8048D" w:rsidRPr="00B30D0A" w:rsidRDefault="00B8048D" w:rsidP="00B8048D">
      <w:pPr>
        <w:numPr>
          <w:ilvl w:val="1"/>
          <w:numId w:val="35"/>
        </w:numPr>
      </w:pPr>
      <w:r w:rsidRPr="00B30D0A">
        <w:rPr>
          <w:b/>
          <w:bCs/>
        </w:rPr>
        <w:t>Attributes</w:t>
      </w:r>
      <w:r w:rsidRPr="00B30D0A">
        <w:t xml:space="preserve">: </w:t>
      </w:r>
      <w:proofErr w:type="spellStart"/>
      <w:r w:rsidRPr="00B30D0A">
        <w:t>AddressID</w:t>
      </w:r>
      <w:proofErr w:type="spellEnd"/>
      <w:r w:rsidRPr="00B30D0A">
        <w:t xml:space="preserve"> (PK), </w:t>
      </w:r>
      <w:proofErr w:type="spellStart"/>
      <w:r w:rsidRPr="00B30D0A">
        <w:t>UserID</w:t>
      </w:r>
      <w:proofErr w:type="spellEnd"/>
      <w:r w:rsidRPr="00B30D0A">
        <w:t xml:space="preserve"> (FK), Street, City, State, </w:t>
      </w:r>
      <w:proofErr w:type="spellStart"/>
      <w:r w:rsidRPr="00B30D0A">
        <w:t>PostalCode</w:t>
      </w:r>
      <w:proofErr w:type="spellEnd"/>
      <w:r w:rsidRPr="00B30D0A">
        <w:t>, Country</w:t>
      </w:r>
    </w:p>
    <w:p w14:paraId="0018192C" w14:textId="77777777" w:rsidR="00B8048D" w:rsidRPr="00B30D0A" w:rsidRDefault="00B8048D" w:rsidP="00B8048D">
      <w:pPr>
        <w:numPr>
          <w:ilvl w:val="1"/>
          <w:numId w:val="35"/>
        </w:numPr>
      </w:pPr>
      <w:r w:rsidRPr="00B30D0A">
        <w:rPr>
          <w:b/>
          <w:bCs/>
        </w:rPr>
        <w:t>Relationships</w:t>
      </w:r>
      <w:r w:rsidRPr="00B30D0A">
        <w:t>:</w:t>
      </w:r>
    </w:p>
    <w:p w14:paraId="378A4D94" w14:textId="77777777" w:rsidR="00B8048D" w:rsidRPr="00B30D0A" w:rsidRDefault="00B8048D" w:rsidP="00B8048D">
      <w:pPr>
        <w:numPr>
          <w:ilvl w:val="2"/>
          <w:numId w:val="35"/>
        </w:numPr>
      </w:pPr>
      <w:r w:rsidRPr="00B30D0A">
        <w:t xml:space="preserve">Many-to-One with </w:t>
      </w:r>
      <w:r w:rsidRPr="00B30D0A">
        <w:rPr>
          <w:b/>
          <w:bCs/>
        </w:rPr>
        <w:t>User</w:t>
      </w:r>
      <w:r w:rsidRPr="00B30D0A">
        <w:t>: An address belongs to one user.</w:t>
      </w:r>
    </w:p>
    <w:p w14:paraId="4FCF0121" w14:textId="77777777" w:rsidR="00B8048D" w:rsidRPr="00B30D0A" w:rsidRDefault="00B8048D" w:rsidP="00B8048D">
      <w:pPr>
        <w:numPr>
          <w:ilvl w:val="2"/>
          <w:numId w:val="35"/>
        </w:numPr>
      </w:pPr>
      <w:r w:rsidRPr="00B30D0A">
        <w:t xml:space="preserve">One-to-Many with </w:t>
      </w:r>
      <w:r w:rsidRPr="00B30D0A">
        <w:rPr>
          <w:b/>
          <w:bCs/>
        </w:rPr>
        <w:t>Delivery</w:t>
      </w:r>
      <w:r w:rsidRPr="00B30D0A">
        <w:t>: An address can be linked to multiple deliveries.</w:t>
      </w:r>
    </w:p>
    <w:p w14:paraId="536B38B6" w14:textId="77777777" w:rsidR="00B8048D" w:rsidRPr="00B30D0A" w:rsidRDefault="00B8048D" w:rsidP="00B8048D">
      <w:pPr>
        <w:numPr>
          <w:ilvl w:val="0"/>
          <w:numId w:val="35"/>
        </w:numPr>
      </w:pPr>
      <w:r w:rsidRPr="00B30D0A">
        <w:rPr>
          <w:b/>
          <w:bCs/>
        </w:rPr>
        <w:t>Discount</w:t>
      </w:r>
    </w:p>
    <w:p w14:paraId="536B8345" w14:textId="77777777" w:rsidR="00B8048D" w:rsidRPr="00B30D0A" w:rsidRDefault="00B8048D" w:rsidP="00B8048D">
      <w:pPr>
        <w:numPr>
          <w:ilvl w:val="1"/>
          <w:numId w:val="35"/>
        </w:numPr>
      </w:pPr>
      <w:r w:rsidRPr="00B30D0A">
        <w:rPr>
          <w:b/>
          <w:bCs/>
        </w:rPr>
        <w:t>Attributes</w:t>
      </w:r>
      <w:r w:rsidRPr="00B30D0A">
        <w:t xml:space="preserve">: </w:t>
      </w:r>
      <w:proofErr w:type="spellStart"/>
      <w:r w:rsidRPr="00B30D0A">
        <w:t>DiscountID</w:t>
      </w:r>
      <w:proofErr w:type="spellEnd"/>
      <w:r w:rsidRPr="00B30D0A">
        <w:t xml:space="preserve"> (PK), Name, Percentage, StartDate, </w:t>
      </w:r>
      <w:proofErr w:type="spellStart"/>
      <w:r w:rsidRPr="00B30D0A">
        <w:t>EndDate</w:t>
      </w:r>
      <w:proofErr w:type="spellEnd"/>
    </w:p>
    <w:p w14:paraId="5E97D025" w14:textId="77777777" w:rsidR="00B8048D" w:rsidRPr="00B30D0A" w:rsidRDefault="00B8048D" w:rsidP="00B8048D">
      <w:pPr>
        <w:numPr>
          <w:ilvl w:val="1"/>
          <w:numId w:val="35"/>
        </w:numPr>
      </w:pPr>
      <w:r w:rsidRPr="00B30D0A">
        <w:rPr>
          <w:b/>
          <w:bCs/>
        </w:rPr>
        <w:t>Relationships</w:t>
      </w:r>
      <w:r w:rsidRPr="00B30D0A">
        <w:t>:</w:t>
      </w:r>
    </w:p>
    <w:p w14:paraId="011912BB" w14:textId="77777777" w:rsidR="00B8048D" w:rsidRPr="00B30D0A" w:rsidRDefault="00B8048D" w:rsidP="00B8048D">
      <w:pPr>
        <w:numPr>
          <w:ilvl w:val="2"/>
          <w:numId w:val="35"/>
        </w:numPr>
      </w:pPr>
      <w:r w:rsidRPr="00B30D0A">
        <w:t xml:space="preserve">One-to-Many with </w:t>
      </w:r>
      <w:r w:rsidRPr="00B30D0A">
        <w:rPr>
          <w:b/>
          <w:bCs/>
        </w:rPr>
        <w:t>Product</w:t>
      </w:r>
      <w:r w:rsidRPr="00B30D0A">
        <w:t>: A discount can apply to multiple products.</w:t>
      </w:r>
    </w:p>
    <w:p w14:paraId="39F04A01" w14:textId="77777777" w:rsidR="00B8048D" w:rsidRPr="00B30D0A" w:rsidRDefault="00B8048D" w:rsidP="00B8048D">
      <w:pPr>
        <w:numPr>
          <w:ilvl w:val="0"/>
          <w:numId w:val="35"/>
        </w:numPr>
      </w:pPr>
      <w:r w:rsidRPr="00B30D0A">
        <w:rPr>
          <w:b/>
          <w:bCs/>
        </w:rPr>
        <w:t>Coupon</w:t>
      </w:r>
    </w:p>
    <w:p w14:paraId="5253D970" w14:textId="77777777" w:rsidR="00B8048D" w:rsidRPr="00B30D0A" w:rsidRDefault="00B8048D" w:rsidP="00B8048D">
      <w:pPr>
        <w:numPr>
          <w:ilvl w:val="1"/>
          <w:numId w:val="35"/>
        </w:numPr>
      </w:pPr>
      <w:r w:rsidRPr="00B30D0A">
        <w:rPr>
          <w:b/>
          <w:bCs/>
        </w:rPr>
        <w:t>Attributes</w:t>
      </w:r>
      <w:r w:rsidRPr="00B30D0A">
        <w:t xml:space="preserve">: </w:t>
      </w:r>
      <w:proofErr w:type="spellStart"/>
      <w:r w:rsidRPr="00B30D0A">
        <w:t>CouponID</w:t>
      </w:r>
      <w:proofErr w:type="spellEnd"/>
      <w:r w:rsidRPr="00B30D0A">
        <w:t xml:space="preserve"> (PK), Code, Description, </w:t>
      </w:r>
      <w:proofErr w:type="spellStart"/>
      <w:r w:rsidRPr="00B30D0A">
        <w:t>DiscountID</w:t>
      </w:r>
      <w:proofErr w:type="spellEnd"/>
      <w:r w:rsidRPr="00B30D0A">
        <w:t xml:space="preserve"> (FK), </w:t>
      </w:r>
      <w:proofErr w:type="spellStart"/>
      <w:r w:rsidRPr="00B30D0A">
        <w:t>ValidFrom</w:t>
      </w:r>
      <w:proofErr w:type="spellEnd"/>
      <w:r w:rsidRPr="00B30D0A">
        <w:t xml:space="preserve">, </w:t>
      </w:r>
      <w:proofErr w:type="spellStart"/>
      <w:r w:rsidRPr="00B30D0A">
        <w:t>ValidTo</w:t>
      </w:r>
      <w:proofErr w:type="spellEnd"/>
      <w:r w:rsidRPr="00B30D0A">
        <w:t xml:space="preserve">, </w:t>
      </w:r>
      <w:proofErr w:type="spellStart"/>
      <w:r w:rsidRPr="00B30D0A">
        <w:t>MaxUsage</w:t>
      </w:r>
      <w:proofErr w:type="spellEnd"/>
    </w:p>
    <w:p w14:paraId="75C97128" w14:textId="77777777" w:rsidR="00B8048D" w:rsidRPr="00B30D0A" w:rsidRDefault="00B8048D" w:rsidP="00B8048D">
      <w:pPr>
        <w:numPr>
          <w:ilvl w:val="1"/>
          <w:numId w:val="35"/>
        </w:numPr>
      </w:pPr>
      <w:r w:rsidRPr="00B30D0A">
        <w:rPr>
          <w:b/>
          <w:bCs/>
        </w:rPr>
        <w:t>Relationships</w:t>
      </w:r>
      <w:r w:rsidRPr="00B30D0A">
        <w:t>:</w:t>
      </w:r>
    </w:p>
    <w:p w14:paraId="4C06F2B5" w14:textId="77777777" w:rsidR="00B8048D" w:rsidRPr="00B30D0A" w:rsidRDefault="00B8048D" w:rsidP="00B8048D">
      <w:pPr>
        <w:numPr>
          <w:ilvl w:val="2"/>
          <w:numId w:val="35"/>
        </w:numPr>
      </w:pPr>
      <w:r w:rsidRPr="00B30D0A">
        <w:t xml:space="preserve">Many-to-One with </w:t>
      </w:r>
      <w:r w:rsidRPr="00B30D0A">
        <w:rPr>
          <w:b/>
          <w:bCs/>
        </w:rPr>
        <w:t>Discount</w:t>
      </w:r>
      <w:r w:rsidRPr="00B30D0A">
        <w:t>: A coupon is associated with one discount.</w:t>
      </w:r>
    </w:p>
    <w:p w14:paraId="4199E83D" w14:textId="77777777" w:rsidR="00B8048D" w:rsidRPr="00B30D0A" w:rsidRDefault="00B8048D" w:rsidP="00B8048D">
      <w:pPr>
        <w:numPr>
          <w:ilvl w:val="0"/>
          <w:numId w:val="35"/>
        </w:numPr>
      </w:pPr>
      <w:r w:rsidRPr="00B30D0A">
        <w:rPr>
          <w:b/>
          <w:bCs/>
        </w:rPr>
        <w:t>Feedback</w:t>
      </w:r>
    </w:p>
    <w:p w14:paraId="486F47DF" w14:textId="77777777" w:rsidR="00B8048D" w:rsidRPr="00B30D0A" w:rsidRDefault="00B8048D" w:rsidP="00B8048D">
      <w:pPr>
        <w:numPr>
          <w:ilvl w:val="1"/>
          <w:numId w:val="35"/>
        </w:numPr>
      </w:pPr>
      <w:r w:rsidRPr="00B30D0A">
        <w:rPr>
          <w:b/>
          <w:bCs/>
        </w:rPr>
        <w:t>Attributes</w:t>
      </w:r>
      <w:r w:rsidRPr="00B30D0A">
        <w:t xml:space="preserve">: </w:t>
      </w:r>
      <w:proofErr w:type="spellStart"/>
      <w:r w:rsidRPr="00B30D0A">
        <w:t>FeedbackID</w:t>
      </w:r>
      <w:proofErr w:type="spellEnd"/>
      <w:r w:rsidRPr="00B30D0A">
        <w:t xml:space="preserve"> (PK), </w:t>
      </w:r>
      <w:proofErr w:type="spellStart"/>
      <w:r w:rsidRPr="00B30D0A">
        <w:t>UserID</w:t>
      </w:r>
      <w:proofErr w:type="spellEnd"/>
      <w:r w:rsidRPr="00B30D0A">
        <w:t xml:space="preserve"> (FK), Comment, </w:t>
      </w:r>
      <w:proofErr w:type="spellStart"/>
      <w:r w:rsidRPr="00B30D0A">
        <w:t>FeedbackDate</w:t>
      </w:r>
      <w:proofErr w:type="spellEnd"/>
    </w:p>
    <w:p w14:paraId="70251C70" w14:textId="77777777" w:rsidR="00B8048D" w:rsidRPr="00B30D0A" w:rsidRDefault="00B8048D" w:rsidP="00B8048D">
      <w:pPr>
        <w:numPr>
          <w:ilvl w:val="1"/>
          <w:numId w:val="35"/>
        </w:numPr>
      </w:pPr>
      <w:r w:rsidRPr="00B30D0A">
        <w:rPr>
          <w:b/>
          <w:bCs/>
        </w:rPr>
        <w:t>Relationships</w:t>
      </w:r>
      <w:r w:rsidRPr="00B30D0A">
        <w:t>:</w:t>
      </w:r>
    </w:p>
    <w:p w14:paraId="5AC0DA24" w14:textId="77777777" w:rsidR="00B8048D" w:rsidRPr="00B30D0A" w:rsidRDefault="00B8048D" w:rsidP="00B8048D">
      <w:pPr>
        <w:numPr>
          <w:ilvl w:val="2"/>
          <w:numId w:val="35"/>
        </w:numPr>
      </w:pPr>
      <w:r w:rsidRPr="00B30D0A">
        <w:t xml:space="preserve">Many-to-One with </w:t>
      </w:r>
      <w:r w:rsidRPr="00B30D0A">
        <w:rPr>
          <w:b/>
          <w:bCs/>
        </w:rPr>
        <w:t>User</w:t>
      </w:r>
      <w:r w:rsidRPr="00B30D0A">
        <w:t>: Feedback is provided by one user.</w:t>
      </w:r>
    </w:p>
    <w:p w14:paraId="337D6ED2" w14:textId="77777777" w:rsidR="00B8048D" w:rsidRPr="00B30D0A" w:rsidRDefault="00B8048D" w:rsidP="00B8048D">
      <w:pPr>
        <w:numPr>
          <w:ilvl w:val="0"/>
          <w:numId w:val="35"/>
        </w:numPr>
      </w:pPr>
      <w:r w:rsidRPr="00B30D0A">
        <w:rPr>
          <w:b/>
          <w:bCs/>
        </w:rPr>
        <w:t>Shipment</w:t>
      </w:r>
    </w:p>
    <w:p w14:paraId="6E113CA9" w14:textId="77777777" w:rsidR="00B8048D" w:rsidRPr="00B30D0A" w:rsidRDefault="00B8048D" w:rsidP="00B8048D">
      <w:pPr>
        <w:numPr>
          <w:ilvl w:val="1"/>
          <w:numId w:val="35"/>
        </w:numPr>
      </w:pPr>
      <w:r w:rsidRPr="00B30D0A">
        <w:rPr>
          <w:b/>
          <w:bCs/>
        </w:rPr>
        <w:t>Attributes</w:t>
      </w:r>
      <w:r w:rsidRPr="00B30D0A">
        <w:t xml:space="preserve">: </w:t>
      </w:r>
      <w:proofErr w:type="spellStart"/>
      <w:r w:rsidRPr="00B30D0A">
        <w:t>ShipmentID</w:t>
      </w:r>
      <w:proofErr w:type="spellEnd"/>
      <w:r w:rsidRPr="00B30D0A">
        <w:t xml:space="preserve"> (PK), </w:t>
      </w:r>
      <w:proofErr w:type="spellStart"/>
      <w:r w:rsidRPr="00B30D0A">
        <w:t>DeliveryVehicleID</w:t>
      </w:r>
      <w:proofErr w:type="spellEnd"/>
      <w:r w:rsidRPr="00B30D0A">
        <w:t xml:space="preserve"> (FK), </w:t>
      </w:r>
      <w:proofErr w:type="spellStart"/>
      <w:r w:rsidRPr="00B30D0A">
        <w:t>ShipmentDate</w:t>
      </w:r>
      <w:proofErr w:type="spellEnd"/>
      <w:r w:rsidRPr="00B30D0A">
        <w:t xml:space="preserve">, </w:t>
      </w:r>
      <w:proofErr w:type="spellStart"/>
      <w:r w:rsidRPr="00B30D0A">
        <w:t>ShipmentStatus</w:t>
      </w:r>
      <w:proofErr w:type="spellEnd"/>
    </w:p>
    <w:p w14:paraId="26511F73" w14:textId="77777777" w:rsidR="00B8048D" w:rsidRPr="00B30D0A" w:rsidRDefault="00B8048D" w:rsidP="00B8048D">
      <w:pPr>
        <w:numPr>
          <w:ilvl w:val="1"/>
          <w:numId w:val="35"/>
        </w:numPr>
      </w:pPr>
      <w:r w:rsidRPr="00B30D0A">
        <w:rPr>
          <w:b/>
          <w:bCs/>
        </w:rPr>
        <w:t>Relationships</w:t>
      </w:r>
      <w:r w:rsidRPr="00B30D0A">
        <w:t>:</w:t>
      </w:r>
    </w:p>
    <w:p w14:paraId="11304297" w14:textId="77777777" w:rsidR="00B8048D" w:rsidRPr="00B30D0A" w:rsidRDefault="00B8048D" w:rsidP="00B8048D">
      <w:pPr>
        <w:numPr>
          <w:ilvl w:val="2"/>
          <w:numId w:val="35"/>
        </w:numPr>
      </w:pPr>
      <w:r w:rsidRPr="00B30D0A">
        <w:lastRenderedPageBreak/>
        <w:t xml:space="preserve">One-to-Many with </w:t>
      </w:r>
      <w:r w:rsidRPr="00B30D0A">
        <w:rPr>
          <w:b/>
          <w:bCs/>
        </w:rPr>
        <w:t>Delivery</w:t>
      </w:r>
      <w:r w:rsidRPr="00B30D0A">
        <w:t>: A shipment can contain multiple deliveries.</w:t>
      </w:r>
    </w:p>
    <w:p w14:paraId="03775D19" w14:textId="77777777" w:rsidR="00B8048D" w:rsidRPr="00B30D0A" w:rsidRDefault="00B8048D" w:rsidP="00B8048D">
      <w:pPr>
        <w:numPr>
          <w:ilvl w:val="2"/>
          <w:numId w:val="35"/>
        </w:numPr>
      </w:pPr>
      <w:r w:rsidRPr="00B30D0A">
        <w:t xml:space="preserve">Many-to-One with </w:t>
      </w:r>
      <w:proofErr w:type="spellStart"/>
      <w:r w:rsidRPr="00B30D0A">
        <w:rPr>
          <w:b/>
          <w:bCs/>
        </w:rPr>
        <w:t>DeliveryVehicle</w:t>
      </w:r>
      <w:proofErr w:type="spellEnd"/>
      <w:r w:rsidRPr="00B30D0A">
        <w:t>: A shipment is assigned to one delivery vehicle.</w:t>
      </w:r>
    </w:p>
    <w:p w14:paraId="153B2B14" w14:textId="77777777" w:rsidR="00B8048D" w:rsidRPr="00B30D0A" w:rsidRDefault="00B8048D" w:rsidP="00B8048D">
      <w:pPr>
        <w:numPr>
          <w:ilvl w:val="0"/>
          <w:numId w:val="35"/>
        </w:numPr>
      </w:pPr>
      <w:r w:rsidRPr="00B30D0A">
        <w:rPr>
          <w:b/>
          <w:bCs/>
        </w:rPr>
        <w:t>Invoice</w:t>
      </w:r>
    </w:p>
    <w:p w14:paraId="19F04B13" w14:textId="77777777" w:rsidR="00B8048D" w:rsidRPr="00B30D0A" w:rsidRDefault="00B8048D" w:rsidP="00B8048D">
      <w:pPr>
        <w:numPr>
          <w:ilvl w:val="1"/>
          <w:numId w:val="35"/>
        </w:numPr>
      </w:pPr>
      <w:r w:rsidRPr="00B30D0A">
        <w:rPr>
          <w:b/>
          <w:bCs/>
        </w:rPr>
        <w:t>Attributes</w:t>
      </w:r>
      <w:r w:rsidRPr="00B30D0A">
        <w:t xml:space="preserve">: </w:t>
      </w:r>
      <w:proofErr w:type="spellStart"/>
      <w:r w:rsidRPr="00B30D0A">
        <w:t>InvoiceID</w:t>
      </w:r>
      <w:proofErr w:type="spellEnd"/>
      <w:r w:rsidRPr="00B30D0A">
        <w:t xml:space="preserve"> (PK), </w:t>
      </w:r>
      <w:proofErr w:type="spellStart"/>
      <w:r w:rsidRPr="00B30D0A">
        <w:t>OrderID</w:t>
      </w:r>
      <w:proofErr w:type="spellEnd"/>
      <w:r w:rsidRPr="00B30D0A">
        <w:t xml:space="preserve"> (FK), </w:t>
      </w:r>
      <w:proofErr w:type="spellStart"/>
      <w:r w:rsidRPr="00B30D0A">
        <w:t>InvoiceDate</w:t>
      </w:r>
      <w:proofErr w:type="spellEnd"/>
      <w:r w:rsidRPr="00B30D0A">
        <w:t xml:space="preserve">, </w:t>
      </w:r>
      <w:proofErr w:type="spellStart"/>
      <w:r w:rsidRPr="00B30D0A">
        <w:t>TotalAmount</w:t>
      </w:r>
      <w:proofErr w:type="spellEnd"/>
    </w:p>
    <w:p w14:paraId="327CE335" w14:textId="77777777" w:rsidR="00B8048D" w:rsidRPr="00B30D0A" w:rsidRDefault="00B8048D" w:rsidP="00B8048D">
      <w:pPr>
        <w:numPr>
          <w:ilvl w:val="1"/>
          <w:numId w:val="35"/>
        </w:numPr>
      </w:pPr>
      <w:r w:rsidRPr="00B30D0A">
        <w:rPr>
          <w:b/>
          <w:bCs/>
        </w:rPr>
        <w:t>Relationships</w:t>
      </w:r>
      <w:r w:rsidRPr="00B30D0A">
        <w:t>:</w:t>
      </w:r>
    </w:p>
    <w:p w14:paraId="7C2530C8" w14:textId="77777777" w:rsidR="00B8048D" w:rsidRPr="00B30D0A" w:rsidRDefault="00B8048D" w:rsidP="00B8048D">
      <w:pPr>
        <w:numPr>
          <w:ilvl w:val="2"/>
          <w:numId w:val="35"/>
        </w:numPr>
      </w:pPr>
      <w:r w:rsidRPr="00B30D0A">
        <w:t xml:space="preserve">Many-to-One with </w:t>
      </w:r>
      <w:r w:rsidRPr="00B30D0A">
        <w:rPr>
          <w:b/>
          <w:bCs/>
        </w:rPr>
        <w:t>Order</w:t>
      </w:r>
      <w:r w:rsidRPr="00B30D0A">
        <w:t>: An invoice is generated for one order.</w:t>
      </w:r>
    </w:p>
    <w:p w14:paraId="39CD6244" w14:textId="77777777" w:rsidR="00B8048D" w:rsidRPr="00B30D0A" w:rsidRDefault="00B8048D" w:rsidP="00B8048D">
      <w:pPr>
        <w:numPr>
          <w:ilvl w:val="0"/>
          <w:numId w:val="35"/>
        </w:numPr>
      </w:pPr>
      <w:proofErr w:type="spellStart"/>
      <w:r w:rsidRPr="00B30D0A">
        <w:rPr>
          <w:b/>
          <w:bCs/>
        </w:rPr>
        <w:t>DeliveryVehicle</w:t>
      </w:r>
      <w:proofErr w:type="spellEnd"/>
    </w:p>
    <w:p w14:paraId="173F9D0D" w14:textId="77777777" w:rsidR="00B8048D" w:rsidRPr="00B30D0A" w:rsidRDefault="00B8048D" w:rsidP="00B8048D">
      <w:pPr>
        <w:numPr>
          <w:ilvl w:val="1"/>
          <w:numId w:val="35"/>
        </w:numPr>
      </w:pPr>
      <w:r w:rsidRPr="00B30D0A">
        <w:rPr>
          <w:b/>
          <w:bCs/>
        </w:rPr>
        <w:t>Attributes</w:t>
      </w:r>
      <w:r w:rsidRPr="00B30D0A">
        <w:t xml:space="preserve">: </w:t>
      </w:r>
      <w:proofErr w:type="spellStart"/>
      <w:r w:rsidRPr="00B30D0A">
        <w:t>DeliveryVehicleID</w:t>
      </w:r>
      <w:proofErr w:type="spellEnd"/>
      <w:r w:rsidRPr="00B30D0A">
        <w:t xml:space="preserve"> (PK), </w:t>
      </w:r>
      <w:proofErr w:type="spellStart"/>
      <w:r w:rsidRPr="00B30D0A">
        <w:t>VehicleNumber</w:t>
      </w:r>
      <w:proofErr w:type="spellEnd"/>
      <w:r w:rsidRPr="00B30D0A">
        <w:t xml:space="preserve">, </w:t>
      </w:r>
      <w:proofErr w:type="spellStart"/>
      <w:r w:rsidRPr="00B30D0A">
        <w:t>VehicleType</w:t>
      </w:r>
      <w:proofErr w:type="spellEnd"/>
      <w:r w:rsidRPr="00B30D0A">
        <w:t xml:space="preserve">, </w:t>
      </w:r>
      <w:proofErr w:type="spellStart"/>
      <w:r w:rsidRPr="00B30D0A">
        <w:t>DriverID</w:t>
      </w:r>
      <w:proofErr w:type="spellEnd"/>
      <w:r w:rsidRPr="00B30D0A">
        <w:t xml:space="preserve"> (FK)</w:t>
      </w:r>
    </w:p>
    <w:p w14:paraId="7E78C719" w14:textId="77777777" w:rsidR="00B8048D" w:rsidRPr="00B30D0A" w:rsidRDefault="00B8048D" w:rsidP="00B8048D">
      <w:pPr>
        <w:numPr>
          <w:ilvl w:val="1"/>
          <w:numId w:val="35"/>
        </w:numPr>
      </w:pPr>
      <w:r w:rsidRPr="00B30D0A">
        <w:rPr>
          <w:b/>
          <w:bCs/>
        </w:rPr>
        <w:t>Relationships</w:t>
      </w:r>
      <w:r w:rsidRPr="00B30D0A">
        <w:t>:</w:t>
      </w:r>
    </w:p>
    <w:p w14:paraId="7A7AFFF1" w14:textId="77777777" w:rsidR="00B8048D" w:rsidRPr="00B30D0A" w:rsidRDefault="00B8048D" w:rsidP="00B8048D">
      <w:pPr>
        <w:numPr>
          <w:ilvl w:val="2"/>
          <w:numId w:val="35"/>
        </w:numPr>
      </w:pPr>
      <w:r w:rsidRPr="00B30D0A">
        <w:t xml:space="preserve">One-to-Many with </w:t>
      </w:r>
      <w:r w:rsidRPr="00B30D0A">
        <w:rPr>
          <w:b/>
          <w:bCs/>
        </w:rPr>
        <w:t>Shipment</w:t>
      </w:r>
      <w:r w:rsidRPr="00B30D0A">
        <w:t>: A delivery vehicle can be used for multiple shipments.</w:t>
      </w:r>
    </w:p>
    <w:p w14:paraId="5BB9B61D" w14:textId="77777777" w:rsidR="00B8048D" w:rsidRPr="00B30D0A" w:rsidRDefault="00B8048D" w:rsidP="00B8048D">
      <w:pPr>
        <w:numPr>
          <w:ilvl w:val="2"/>
          <w:numId w:val="35"/>
        </w:numPr>
      </w:pPr>
      <w:r w:rsidRPr="00B30D0A">
        <w:t xml:space="preserve">Many-to-One with </w:t>
      </w:r>
      <w:r w:rsidRPr="00B30D0A">
        <w:rPr>
          <w:b/>
          <w:bCs/>
        </w:rPr>
        <w:t>User</w:t>
      </w:r>
      <w:r w:rsidRPr="00B30D0A">
        <w:t>: A delivery vehicle is driven by one driver.</w:t>
      </w:r>
    </w:p>
    <w:p w14:paraId="7E8C5039" w14:textId="77777777" w:rsidR="00B8048D" w:rsidRPr="00B30D0A" w:rsidRDefault="00B8048D" w:rsidP="00B8048D">
      <w:pPr>
        <w:rPr>
          <w:b/>
          <w:bCs/>
        </w:rPr>
      </w:pPr>
      <w:r w:rsidRPr="00B30D0A">
        <w:rPr>
          <w:b/>
          <w:bCs/>
        </w:rPr>
        <w:t>Summary of Relationships</w:t>
      </w:r>
    </w:p>
    <w:p w14:paraId="67EE84CE" w14:textId="77777777" w:rsidR="00B8048D" w:rsidRPr="00B30D0A" w:rsidRDefault="00B8048D" w:rsidP="00B8048D">
      <w:pPr>
        <w:numPr>
          <w:ilvl w:val="0"/>
          <w:numId w:val="36"/>
        </w:numPr>
      </w:pPr>
      <w:r w:rsidRPr="00B30D0A">
        <w:rPr>
          <w:b/>
          <w:bCs/>
        </w:rPr>
        <w:t>One-to-Many</w:t>
      </w:r>
      <w:r w:rsidRPr="00B30D0A">
        <w:t xml:space="preserve"> Relationships:</w:t>
      </w:r>
    </w:p>
    <w:p w14:paraId="4469B478" w14:textId="77777777" w:rsidR="00B8048D" w:rsidRPr="00B30D0A" w:rsidRDefault="00B8048D" w:rsidP="00B8048D">
      <w:pPr>
        <w:numPr>
          <w:ilvl w:val="1"/>
          <w:numId w:val="36"/>
        </w:numPr>
      </w:pPr>
      <w:r w:rsidRPr="00B30D0A">
        <w:t>User to Order</w:t>
      </w:r>
    </w:p>
    <w:p w14:paraId="263D2D12" w14:textId="77777777" w:rsidR="00B8048D" w:rsidRPr="00B30D0A" w:rsidRDefault="00B8048D" w:rsidP="00B8048D">
      <w:pPr>
        <w:numPr>
          <w:ilvl w:val="1"/>
          <w:numId w:val="36"/>
        </w:numPr>
      </w:pPr>
      <w:r w:rsidRPr="00B30D0A">
        <w:t>User to Cart</w:t>
      </w:r>
    </w:p>
    <w:p w14:paraId="13F6DE56" w14:textId="77777777" w:rsidR="00B8048D" w:rsidRPr="00B30D0A" w:rsidRDefault="00B8048D" w:rsidP="00B8048D">
      <w:pPr>
        <w:numPr>
          <w:ilvl w:val="1"/>
          <w:numId w:val="36"/>
        </w:numPr>
      </w:pPr>
      <w:r w:rsidRPr="00B30D0A">
        <w:t>User to Review</w:t>
      </w:r>
    </w:p>
    <w:p w14:paraId="00BC5812" w14:textId="77777777" w:rsidR="00B8048D" w:rsidRPr="00B30D0A" w:rsidRDefault="00B8048D" w:rsidP="00B8048D">
      <w:pPr>
        <w:numPr>
          <w:ilvl w:val="1"/>
          <w:numId w:val="36"/>
        </w:numPr>
      </w:pPr>
      <w:r w:rsidRPr="00B30D0A">
        <w:t>User to Address</w:t>
      </w:r>
    </w:p>
    <w:p w14:paraId="548B6150" w14:textId="77777777" w:rsidR="00B8048D" w:rsidRPr="00B30D0A" w:rsidRDefault="00B8048D" w:rsidP="00B8048D">
      <w:pPr>
        <w:numPr>
          <w:ilvl w:val="1"/>
          <w:numId w:val="36"/>
        </w:numPr>
      </w:pPr>
      <w:r w:rsidRPr="00B30D0A">
        <w:t>User to Feedback</w:t>
      </w:r>
    </w:p>
    <w:p w14:paraId="02210B71" w14:textId="77777777" w:rsidR="00B8048D" w:rsidRPr="00B30D0A" w:rsidRDefault="00B8048D" w:rsidP="00B8048D">
      <w:pPr>
        <w:numPr>
          <w:ilvl w:val="1"/>
          <w:numId w:val="36"/>
        </w:numPr>
      </w:pPr>
      <w:r w:rsidRPr="00B30D0A">
        <w:t>Category to Product</w:t>
      </w:r>
    </w:p>
    <w:p w14:paraId="48C090AB" w14:textId="77777777" w:rsidR="00B8048D" w:rsidRPr="00B30D0A" w:rsidRDefault="00B8048D" w:rsidP="00B8048D">
      <w:pPr>
        <w:numPr>
          <w:ilvl w:val="1"/>
          <w:numId w:val="36"/>
        </w:numPr>
      </w:pPr>
      <w:r w:rsidRPr="00B30D0A">
        <w:t>Product to Cart</w:t>
      </w:r>
    </w:p>
    <w:p w14:paraId="1E7AC6D1" w14:textId="77777777" w:rsidR="00B8048D" w:rsidRPr="00B30D0A" w:rsidRDefault="00B8048D" w:rsidP="00B8048D">
      <w:pPr>
        <w:numPr>
          <w:ilvl w:val="1"/>
          <w:numId w:val="36"/>
        </w:numPr>
      </w:pPr>
      <w:r w:rsidRPr="00B30D0A">
        <w:t>Product to Review</w:t>
      </w:r>
    </w:p>
    <w:p w14:paraId="672A1079" w14:textId="77777777" w:rsidR="00B8048D" w:rsidRPr="00B30D0A" w:rsidRDefault="00B8048D" w:rsidP="00B8048D">
      <w:pPr>
        <w:numPr>
          <w:ilvl w:val="1"/>
          <w:numId w:val="36"/>
        </w:numPr>
      </w:pPr>
      <w:r w:rsidRPr="00B30D0A">
        <w:t>Order to Invoice</w:t>
      </w:r>
    </w:p>
    <w:p w14:paraId="53C6D5E9" w14:textId="77777777" w:rsidR="00B8048D" w:rsidRPr="00B30D0A" w:rsidRDefault="00B8048D" w:rsidP="00B8048D">
      <w:pPr>
        <w:numPr>
          <w:ilvl w:val="1"/>
          <w:numId w:val="36"/>
        </w:numPr>
      </w:pPr>
      <w:r w:rsidRPr="00B30D0A">
        <w:t>Order to Delivery</w:t>
      </w:r>
    </w:p>
    <w:p w14:paraId="0E093153" w14:textId="77777777" w:rsidR="00B8048D" w:rsidRPr="00B30D0A" w:rsidRDefault="00B8048D" w:rsidP="00B8048D">
      <w:pPr>
        <w:numPr>
          <w:ilvl w:val="1"/>
          <w:numId w:val="36"/>
        </w:numPr>
      </w:pPr>
      <w:r w:rsidRPr="00B30D0A">
        <w:t>Payment to Order</w:t>
      </w:r>
    </w:p>
    <w:p w14:paraId="11B6034A" w14:textId="77777777" w:rsidR="00B8048D" w:rsidRPr="00B30D0A" w:rsidRDefault="00B8048D" w:rsidP="00B8048D">
      <w:pPr>
        <w:numPr>
          <w:ilvl w:val="1"/>
          <w:numId w:val="36"/>
        </w:numPr>
      </w:pPr>
      <w:r w:rsidRPr="00B30D0A">
        <w:t>Delivery to Address</w:t>
      </w:r>
    </w:p>
    <w:p w14:paraId="0EA8E1F6" w14:textId="77777777" w:rsidR="00B8048D" w:rsidRPr="00B30D0A" w:rsidRDefault="00B8048D" w:rsidP="00B8048D">
      <w:pPr>
        <w:numPr>
          <w:ilvl w:val="1"/>
          <w:numId w:val="36"/>
        </w:numPr>
      </w:pPr>
      <w:r w:rsidRPr="00B30D0A">
        <w:t>Discount to Product</w:t>
      </w:r>
    </w:p>
    <w:p w14:paraId="7FF1570E" w14:textId="77777777" w:rsidR="00B8048D" w:rsidRPr="00B30D0A" w:rsidRDefault="00B8048D" w:rsidP="00B8048D">
      <w:pPr>
        <w:numPr>
          <w:ilvl w:val="1"/>
          <w:numId w:val="36"/>
        </w:numPr>
      </w:pPr>
      <w:r w:rsidRPr="00B30D0A">
        <w:t>Coupon to Discount</w:t>
      </w:r>
    </w:p>
    <w:p w14:paraId="68A5B93B" w14:textId="77777777" w:rsidR="00B8048D" w:rsidRPr="00B30D0A" w:rsidRDefault="00B8048D" w:rsidP="00B8048D">
      <w:pPr>
        <w:numPr>
          <w:ilvl w:val="1"/>
          <w:numId w:val="36"/>
        </w:numPr>
      </w:pPr>
      <w:r w:rsidRPr="00B30D0A">
        <w:t>Shipment to Delivery</w:t>
      </w:r>
    </w:p>
    <w:p w14:paraId="38C00418" w14:textId="77777777" w:rsidR="00B8048D" w:rsidRPr="00B30D0A" w:rsidRDefault="00B8048D" w:rsidP="00B8048D">
      <w:pPr>
        <w:numPr>
          <w:ilvl w:val="1"/>
          <w:numId w:val="36"/>
        </w:numPr>
      </w:pPr>
      <w:proofErr w:type="spellStart"/>
      <w:r w:rsidRPr="00B30D0A">
        <w:t>DeliveryVehicle</w:t>
      </w:r>
      <w:proofErr w:type="spellEnd"/>
      <w:r w:rsidRPr="00B30D0A">
        <w:t xml:space="preserve"> to Shipment</w:t>
      </w:r>
    </w:p>
    <w:p w14:paraId="3969E9A1" w14:textId="77777777" w:rsidR="00B8048D" w:rsidRPr="00B30D0A" w:rsidRDefault="00B8048D" w:rsidP="00B8048D">
      <w:pPr>
        <w:numPr>
          <w:ilvl w:val="0"/>
          <w:numId w:val="36"/>
        </w:numPr>
      </w:pPr>
      <w:r w:rsidRPr="00B30D0A">
        <w:rPr>
          <w:b/>
          <w:bCs/>
        </w:rPr>
        <w:t>Many-to-One</w:t>
      </w:r>
      <w:r w:rsidRPr="00B30D0A">
        <w:t xml:space="preserve"> Relationships:</w:t>
      </w:r>
    </w:p>
    <w:p w14:paraId="2F34A852" w14:textId="77777777" w:rsidR="00B8048D" w:rsidRPr="00B30D0A" w:rsidRDefault="00B8048D" w:rsidP="00B8048D">
      <w:pPr>
        <w:numPr>
          <w:ilvl w:val="1"/>
          <w:numId w:val="36"/>
        </w:numPr>
      </w:pPr>
      <w:r w:rsidRPr="00B30D0A">
        <w:t>Order to User</w:t>
      </w:r>
    </w:p>
    <w:p w14:paraId="122A1BAC" w14:textId="77777777" w:rsidR="00B8048D" w:rsidRPr="00B30D0A" w:rsidRDefault="00B8048D" w:rsidP="00B8048D">
      <w:pPr>
        <w:numPr>
          <w:ilvl w:val="1"/>
          <w:numId w:val="36"/>
        </w:numPr>
      </w:pPr>
      <w:r w:rsidRPr="00B30D0A">
        <w:t>Cart to User</w:t>
      </w:r>
    </w:p>
    <w:p w14:paraId="74744CB4" w14:textId="77777777" w:rsidR="00B8048D" w:rsidRPr="00B30D0A" w:rsidRDefault="00B8048D" w:rsidP="00B8048D">
      <w:pPr>
        <w:numPr>
          <w:ilvl w:val="1"/>
          <w:numId w:val="36"/>
        </w:numPr>
      </w:pPr>
      <w:r w:rsidRPr="00B30D0A">
        <w:t>Review to User</w:t>
      </w:r>
    </w:p>
    <w:p w14:paraId="2CAF9093" w14:textId="77777777" w:rsidR="00B8048D" w:rsidRPr="00B30D0A" w:rsidRDefault="00B8048D" w:rsidP="00B8048D">
      <w:pPr>
        <w:numPr>
          <w:ilvl w:val="1"/>
          <w:numId w:val="36"/>
        </w:numPr>
      </w:pPr>
      <w:r w:rsidRPr="00B30D0A">
        <w:t>Delivery to Order</w:t>
      </w:r>
    </w:p>
    <w:p w14:paraId="664A228E" w14:textId="77777777" w:rsidR="00B8048D" w:rsidRPr="00B30D0A" w:rsidRDefault="00B8048D" w:rsidP="00B8048D">
      <w:pPr>
        <w:numPr>
          <w:ilvl w:val="1"/>
          <w:numId w:val="36"/>
        </w:numPr>
      </w:pPr>
      <w:r w:rsidRPr="00B30D0A">
        <w:t>Address to User</w:t>
      </w:r>
    </w:p>
    <w:p w14:paraId="451C828B" w14:textId="77777777" w:rsidR="00B8048D" w:rsidRPr="00B30D0A" w:rsidRDefault="00B8048D" w:rsidP="00B8048D">
      <w:pPr>
        <w:numPr>
          <w:ilvl w:val="1"/>
          <w:numId w:val="36"/>
        </w:numPr>
      </w:pPr>
      <w:r w:rsidRPr="00B30D0A">
        <w:lastRenderedPageBreak/>
        <w:t>Product to Category</w:t>
      </w:r>
    </w:p>
    <w:p w14:paraId="71C8E9FB" w14:textId="77777777" w:rsidR="00B8048D" w:rsidRPr="00B30D0A" w:rsidRDefault="00B8048D" w:rsidP="00B8048D">
      <w:pPr>
        <w:numPr>
          <w:ilvl w:val="1"/>
          <w:numId w:val="36"/>
        </w:numPr>
      </w:pPr>
      <w:r w:rsidRPr="00B30D0A">
        <w:t>Cart to Product</w:t>
      </w:r>
    </w:p>
    <w:p w14:paraId="43C53A12" w14:textId="77777777" w:rsidR="00B8048D" w:rsidRPr="00B30D0A" w:rsidRDefault="00B8048D" w:rsidP="00B8048D">
      <w:pPr>
        <w:numPr>
          <w:ilvl w:val="1"/>
          <w:numId w:val="36"/>
        </w:numPr>
      </w:pPr>
      <w:r w:rsidRPr="00B30D0A">
        <w:t>Invoice to Order</w:t>
      </w:r>
    </w:p>
    <w:p w14:paraId="00518FFF" w14:textId="77777777" w:rsidR="00B8048D" w:rsidRPr="00B30D0A" w:rsidRDefault="00B8048D" w:rsidP="00B8048D">
      <w:pPr>
        <w:numPr>
          <w:ilvl w:val="1"/>
          <w:numId w:val="36"/>
        </w:numPr>
      </w:pPr>
      <w:r w:rsidRPr="00B30D0A">
        <w:t>Payment to Order</w:t>
      </w:r>
    </w:p>
    <w:p w14:paraId="540DD9BD" w14:textId="77777777" w:rsidR="00B8048D" w:rsidRPr="00B30D0A" w:rsidRDefault="00B8048D" w:rsidP="00B8048D">
      <w:pPr>
        <w:numPr>
          <w:ilvl w:val="1"/>
          <w:numId w:val="36"/>
        </w:numPr>
      </w:pPr>
      <w:r w:rsidRPr="00B30D0A">
        <w:t>Shipment to Delivery</w:t>
      </w:r>
    </w:p>
    <w:p w14:paraId="32671907" w14:textId="77777777" w:rsidR="00B8048D" w:rsidRPr="00B30D0A" w:rsidRDefault="00B8048D" w:rsidP="00B8048D">
      <w:pPr>
        <w:numPr>
          <w:ilvl w:val="1"/>
          <w:numId w:val="36"/>
        </w:numPr>
      </w:pPr>
      <w:r w:rsidRPr="00B30D0A">
        <w:t>Delivery to Address</w:t>
      </w:r>
    </w:p>
    <w:p w14:paraId="383802F3" w14:textId="77777777" w:rsidR="00B8048D" w:rsidRPr="00B30D0A" w:rsidRDefault="00B8048D" w:rsidP="00B8048D">
      <w:pPr>
        <w:numPr>
          <w:ilvl w:val="1"/>
          <w:numId w:val="36"/>
        </w:numPr>
      </w:pPr>
      <w:proofErr w:type="spellStart"/>
      <w:r w:rsidRPr="00B30D0A">
        <w:t>DeliveryVehicle</w:t>
      </w:r>
      <w:proofErr w:type="spellEnd"/>
      <w:r w:rsidRPr="00B30D0A">
        <w:t xml:space="preserve"> to Shipment</w:t>
      </w:r>
    </w:p>
    <w:p w14:paraId="57D60336" w14:textId="77777777" w:rsidR="00B8048D" w:rsidRPr="00B30D0A" w:rsidRDefault="00B8048D" w:rsidP="00B8048D">
      <w:pPr>
        <w:numPr>
          <w:ilvl w:val="1"/>
          <w:numId w:val="36"/>
        </w:numPr>
      </w:pPr>
      <w:r w:rsidRPr="00B30D0A">
        <w:t xml:space="preserve">Shipment to </w:t>
      </w:r>
      <w:proofErr w:type="spellStart"/>
      <w:r w:rsidRPr="00B30D0A">
        <w:t>DeliveryVehicle</w:t>
      </w:r>
      <w:proofErr w:type="spellEnd"/>
    </w:p>
    <w:p w14:paraId="48460DC7" w14:textId="77777777" w:rsidR="00B8048D" w:rsidRDefault="00B8048D" w:rsidP="00B8048D"/>
    <w:p w14:paraId="5DD65428" w14:textId="76E1EFF9" w:rsidR="00484B88" w:rsidRDefault="00484B88" w:rsidP="00B8048D"/>
    <w:sectPr w:rsidR="00484B88" w:rsidSect="006D0152">
      <w:pgSz w:w="11906" w:h="16838"/>
      <w:pgMar w:top="567" w:right="707" w:bottom="568" w:left="709"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C0397"/>
    <w:multiLevelType w:val="multilevel"/>
    <w:tmpl w:val="BA1C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A7ADD"/>
    <w:multiLevelType w:val="multilevel"/>
    <w:tmpl w:val="8E025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D421F"/>
    <w:multiLevelType w:val="multilevel"/>
    <w:tmpl w:val="C53E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76E20"/>
    <w:multiLevelType w:val="multilevel"/>
    <w:tmpl w:val="3F2AB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3350F5"/>
    <w:multiLevelType w:val="multilevel"/>
    <w:tmpl w:val="1CA2F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B2960"/>
    <w:multiLevelType w:val="multilevel"/>
    <w:tmpl w:val="E836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84EBC"/>
    <w:multiLevelType w:val="multilevel"/>
    <w:tmpl w:val="9182B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5771C"/>
    <w:multiLevelType w:val="multilevel"/>
    <w:tmpl w:val="7CAC5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B5ADC"/>
    <w:multiLevelType w:val="multilevel"/>
    <w:tmpl w:val="EFEC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02A4A"/>
    <w:multiLevelType w:val="multilevel"/>
    <w:tmpl w:val="2528C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A03BD"/>
    <w:multiLevelType w:val="multilevel"/>
    <w:tmpl w:val="2594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46763"/>
    <w:multiLevelType w:val="multilevel"/>
    <w:tmpl w:val="FA40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E0CB1"/>
    <w:multiLevelType w:val="multilevel"/>
    <w:tmpl w:val="1698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52224"/>
    <w:multiLevelType w:val="multilevel"/>
    <w:tmpl w:val="0E50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6009E"/>
    <w:multiLevelType w:val="multilevel"/>
    <w:tmpl w:val="DB86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94397"/>
    <w:multiLevelType w:val="multilevel"/>
    <w:tmpl w:val="86DE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32AD9"/>
    <w:multiLevelType w:val="multilevel"/>
    <w:tmpl w:val="2282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328CF"/>
    <w:multiLevelType w:val="multilevel"/>
    <w:tmpl w:val="7D68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3A49D3"/>
    <w:multiLevelType w:val="multilevel"/>
    <w:tmpl w:val="AE4E6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9173C7"/>
    <w:multiLevelType w:val="multilevel"/>
    <w:tmpl w:val="DA688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5583B"/>
    <w:multiLevelType w:val="multilevel"/>
    <w:tmpl w:val="4DF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21809"/>
    <w:multiLevelType w:val="multilevel"/>
    <w:tmpl w:val="8394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A0EF0"/>
    <w:multiLevelType w:val="multilevel"/>
    <w:tmpl w:val="68C4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646D5A"/>
    <w:multiLevelType w:val="multilevel"/>
    <w:tmpl w:val="E694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6231AB"/>
    <w:multiLevelType w:val="multilevel"/>
    <w:tmpl w:val="614E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DE5518"/>
    <w:multiLevelType w:val="multilevel"/>
    <w:tmpl w:val="8EA0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DA00F1"/>
    <w:multiLevelType w:val="multilevel"/>
    <w:tmpl w:val="BA4A2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3F4244"/>
    <w:multiLevelType w:val="multilevel"/>
    <w:tmpl w:val="F738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845914"/>
    <w:multiLevelType w:val="multilevel"/>
    <w:tmpl w:val="319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A2806"/>
    <w:multiLevelType w:val="multilevel"/>
    <w:tmpl w:val="63A4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257458"/>
    <w:multiLevelType w:val="multilevel"/>
    <w:tmpl w:val="36280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836A2D"/>
    <w:multiLevelType w:val="multilevel"/>
    <w:tmpl w:val="14C40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731D8"/>
    <w:multiLevelType w:val="multilevel"/>
    <w:tmpl w:val="CA26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646C43"/>
    <w:multiLevelType w:val="multilevel"/>
    <w:tmpl w:val="13C86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80114F"/>
    <w:multiLevelType w:val="multilevel"/>
    <w:tmpl w:val="93D2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7267FF"/>
    <w:multiLevelType w:val="multilevel"/>
    <w:tmpl w:val="EAF8E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782290"/>
    <w:multiLevelType w:val="multilevel"/>
    <w:tmpl w:val="4116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5949FD"/>
    <w:multiLevelType w:val="multilevel"/>
    <w:tmpl w:val="4E34B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B71F04"/>
    <w:multiLevelType w:val="multilevel"/>
    <w:tmpl w:val="164C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1A78FF"/>
    <w:multiLevelType w:val="multilevel"/>
    <w:tmpl w:val="4B265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962C6E"/>
    <w:multiLevelType w:val="multilevel"/>
    <w:tmpl w:val="56101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BA25AA"/>
    <w:multiLevelType w:val="multilevel"/>
    <w:tmpl w:val="61F80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BA6BCC"/>
    <w:multiLevelType w:val="multilevel"/>
    <w:tmpl w:val="87125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B91DB6"/>
    <w:multiLevelType w:val="multilevel"/>
    <w:tmpl w:val="07CC6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B861D4"/>
    <w:multiLevelType w:val="multilevel"/>
    <w:tmpl w:val="BBE6D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DF0AF9"/>
    <w:multiLevelType w:val="multilevel"/>
    <w:tmpl w:val="6486C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BF2A53"/>
    <w:multiLevelType w:val="multilevel"/>
    <w:tmpl w:val="FC107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034EA6"/>
    <w:multiLevelType w:val="multilevel"/>
    <w:tmpl w:val="EBDAB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5E3BC5"/>
    <w:multiLevelType w:val="multilevel"/>
    <w:tmpl w:val="5FB2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B26F64"/>
    <w:multiLevelType w:val="multilevel"/>
    <w:tmpl w:val="2AC67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D20D97"/>
    <w:multiLevelType w:val="multilevel"/>
    <w:tmpl w:val="2A30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DE5C52"/>
    <w:multiLevelType w:val="multilevel"/>
    <w:tmpl w:val="1356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0C03EA"/>
    <w:multiLevelType w:val="multilevel"/>
    <w:tmpl w:val="A4748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E20A7C"/>
    <w:multiLevelType w:val="multilevel"/>
    <w:tmpl w:val="F1A8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651FD5"/>
    <w:multiLevelType w:val="multilevel"/>
    <w:tmpl w:val="ACA4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546934">
    <w:abstractNumId w:val="41"/>
  </w:num>
  <w:num w:numId="2" w16cid:durableId="1682392378">
    <w:abstractNumId w:val="53"/>
  </w:num>
  <w:num w:numId="3" w16cid:durableId="1710766507">
    <w:abstractNumId w:val="50"/>
  </w:num>
  <w:num w:numId="4" w16cid:durableId="1448574775">
    <w:abstractNumId w:val="10"/>
  </w:num>
  <w:num w:numId="5" w16cid:durableId="1001154537">
    <w:abstractNumId w:val="14"/>
  </w:num>
  <w:num w:numId="6" w16cid:durableId="196622644">
    <w:abstractNumId w:val="17"/>
  </w:num>
  <w:num w:numId="7" w16cid:durableId="1030574596">
    <w:abstractNumId w:val="27"/>
  </w:num>
  <w:num w:numId="8" w16cid:durableId="1739861439">
    <w:abstractNumId w:val="13"/>
  </w:num>
  <w:num w:numId="9" w16cid:durableId="1009067377">
    <w:abstractNumId w:val="24"/>
  </w:num>
  <w:num w:numId="10" w16cid:durableId="354578361">
    <w:abstractNumId w:val="9"/>
  </w:num>
  <w:num w:numId="11" w16cid:durableId="1773011909">
    <w:abstractNumId w:val="35"/>
  </w:num>
  <w:num w:numId="12" w16cid:durableId="1372074381">
    <w:abstractNumId w:val="33"/>
  </w:num>
  <w:num w:numId="13" w16cid:durableId="144668445">
    <w:abstractNumId w:val="23"/>
  </w:num>
  <w:num w:numId="14" w16cid:durableId="1521699000">
    <w:abstractNumId w:val="37"/>
  </w:num>
  <w:num w:numId="15" w16cid:durableId="1194880183">
    <w:abstractNumId w:val="1"/>
  </w:num>
  <w:num w:numId="16" w16cid:durableId="580673771">
    <w:abstractNumId w:val="45"/>
  </w:num>
  <w:num w:numId="17" w16cid:durableId="33041215">
    <w:abstractNumId w:val="43"/>
  </w:num>
  <w:num w:numId="18" w16cid:durableId="1446463592">
    <w:abstractNumId w:val="30"/>
  </w:num>
  <w:num w:numId="19" w16cid:durableId="1442215026">
    <w:abstractNumId w:val="6"/>
  </w:num>
  <w:num w:numId="20" w16cid:durableId="1428572081">
    <w:abstractNumId w:val="54"/>
  </w:num>
  <w:num w:numId="21" w16cid:durableId="580066538">
    <w:abstractNumId w:val="7"/>
  </w:num>
  <w:num w:numId="22" w16cid:durableId="1388141342">
    <w:abstractNumId w:val="49"/>
  </w:num>
  <w:num w:numId="23" w16cid:durableId="1655837238">
    <w:abstractNumId w:val="40"/>
  </w:num>
  <w:num w:numId="24" w16cid:durableId="2131044725">
    <w:abstractNumId w:val="44"/>
  </w:num>
  <w:num w:numId="25" w16cid:durableId="1314331613">
    <w:abstractNumId w:val="16"/>
  </w:num>
  <w:num w:numId="26" w16cid:durableId="976646820">
    <w:abstractNumId w:val="12"/>
  </w:num>
  <w:num w:numId="27" w16cid:durableId="561060912">
    <w:abstractNumId w:val="31"/>
  </w:num>
  <w:num w:numId="28" w16cid:durableId="1599870050">
    <w:abstractNumId w:val="2"/>
  </w:num>
  <w:num w:numId="29" w16cid:durableId="474417904">
    <w:abstractNumId w:val="15"/>
  </w:num>
  <w:num w:numId="30" w16cid:durableId="801768763">
    <w:abstractNumId w:val="25"/>
  </w:num>
  <w:num w:numId="31" w16cid:durableId="694307104">
    <w:abstractNumId w:val="42"/>
  </w:num>
  <w:num w:numId="32" w16cid:durableId="1426415760">
    <w:abstractNumId w:val="5"/>
  </w:num>
  <w:num w:numId="33" w16cid:durableId="653293642">
    <w:abstractNumId w:val="32"/>
  </w:num>
  <w:num w:numId="34" w16cid:durableId="2102021156">
    <w:abstractNumId w:val="22"/>
  </w:num>
  <w:num w:numId="35" w16cid:durableId="1119641416">
    <w:abstractNumId w:val="3"/>
  </w:num>
  <w:num w:numId="36" w16cid:durableId="496506316">
    <w:abstractNumId w:val="4"/>
  </w:num>
  <w:num w:numId="37" w16cid:durableId="499740474">
    <w:abstractNumId w:val="52"/>
  </w:num>
  <w:num w:numId="38" w16cid:durableId="1102338566">
    <w:abstractNumId w:val="26"/>
  </w:num>
  <w:num w:numId="39" w16cid:durableId="548802356">
    <w:abstractNumId w:val="47"/>
  </w:num>
  <w:num w:numId="40" w16cid:durableId="1296063645">
    <w:abstractNumId w:val="46"/>
  </w:num>
  <w:num w:numId="41" w16cid:durableId="1912616324">
    <w:abstractNumId w:val="19"/>
  </w:num>
  <w:num w:numId="42" w16cid:durableId="630474024">
    <w:abstractNumId w:val="39"/>
  </w:num>
  <w:num w:numId="43" w16cid:durableId="751318340">
    <w:abstractNumId w:val="36"/>
  </w:num>
  <w:num w:numId="44" w16cid:durableId="857815410">
    <w:abstractNumId w:val="18"/>
  </w:num>
  <w:num w:numId="45" w16cid:durableId="1813479081">
    <w:abstractNumId w:val="8"/>
  </w:num>
  <w:num w:numId="46" w16cid:durableId="558903547">
    <w:abstractNumId w:val="51"/>
  </w:num>
  <w:num w:numId="47" w16cid:durableId="1065835152">
    <w:abstractNumId w:val="29"/>
  </w:num>
  <w:num w:numId="48" w16cid:durableId="2043088629">
    <w:abstractNumId w:val="0"/>
  </w:num>
  <w:num w:numId="49" w16cid:durableId="675689425">
    <w:abstractNumId w:val="48"/>
  </w:num>
  <w:num w:numId="50" w16cid:durableId="1993098252">
    <w:abstractNumId w:val="11"/>
  </w:num>
  <w:num w:numId="51" w16cid:durableId="1493716191">
    <w:abstractNumId w:val="20"/>
  </w:num>
  <w:num w:numId="52" w16cid:durableId="1260866873">
    <w:abstractNumId w:val="28"/>
  </w:num>
  <w:num w:numId="53" w16cid:durableId="733501971">
    <w:abstractNumId w:val="34"/>
  </w:num>
  <w:num w:numId="54" w16cid:durableId="509759891">
    <w:abstractNumId w:val="38"/>
  </w:num>
  <w:num w:numId="55" w16cid:durableId="69376787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52"/>
    <w:rsid w:val="00072402"/>
    <w:rsid w:val="004717E2"/>
    <w:rsid w:val="00484B88"/>
    <w:rsid w:val="00587D03"/>
    <w:rsid w:val="006D0152"/>
    <w:rsid w:val="00707189"/>
    <w:rsid w:val="007A4C68"/>
    <w:rsid w:val="009360E9"/>
    <w:rsid w:val="009A3362"/>
    <w:rsid w:val="00AA59BD"/>
    <w:rsid w:val="00B30D0A"/>
    <w:rsid w:val="00B8048D"/>
    <w:rsid w:val="00C308F3"/>
    <w:rsid w:val="00D14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48C45"/>
  <w15:chartTrackingRefBased/>
  <w15:docId w15:val="{8AD33D21-2734-4AE1-98D5-F1A8EA211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332321">
      <w:bodyDiv w:val="1"/>
      <w:marLeft w:val="0"/>
      <w:marRight w:val="0"/>
      <w:marTop w:val="0"/>
      <w:marBottom w:val="0"/>
      <w:divBdr>
        <w:top w:val="none" w:sz="0" w:space="0" w:color="auto"/>
        <w:left w:val="none" w:sz="0" w:space="0" w:color="auto"/>
        <w:bottom w:val="none" w:sz="0" w:space="0" w:color="auto"/>
        <w:right w:val="none" w:sz="0" w:space="0" w:color="auto"/>
      </w:divBdr>
    </w:div>
    <w:div w:id="748040787">
      <w:bodyDiv w:val="1"/>
      <w:marLeft w:val="0"/>
      <w:marRight w:val="0"/>
      <w:marTop w:val="0"/>
      <w:marBottom w:val="0"/>
      <w:divBdr>
        <w:top w:val="none" w:sz="0" w:space="0" w:color="auto"/>
        <w:left w:val="none" w:sz="0" w:space="0" w:color="auto"/>
        <w:bottom w:val="none" w:sz="0" w:space="0" w:color="auto"/>
        <w:right w:val="none" w:sz="0" w:space="0" w:color="auto"/>
      </w:divBdr>
    </w:div>
    <w:div w:id="854736483">
      <w:bodyDiv w:val="1"/>
      <w:marLeft w:val="0"/>
      <w:marRight w:val="0"/>
      <w:marTop w:val="0"/>
      <w:marBottom w:val="0"/>
      <w:divBdr>
        <w:top w:val="none" w:sz="0" w:space="0" w:color="auto"/>
        <w:left w:val="none" w:sz="0" w:space="0" w:color="auto"/>
        <w:bottom w:val="none" w:sz="0" w:space="0" w:color="auto"/>
        <w:right w:val="none" w:sz="0" w:space="0" w:color="auto"/>
      </w:divBdr>
    </w:div>
    <w:div w:id="1102841655">
      <w:bodyDiv w:val="1"/>
      <w:marLeft w:val="0"/>
      <w:marRight w:val="0"/>
      <w:marTop w:val="0"/>
      <w:marBottom w:val="0"/>
      <w:divBdr>
        <w:top w:val="none" w:sz="0" w:space="0" w:color="auto"/>
        <w:left w:val="none" w:sz="0" w:space="0" w:color="auto"/>
        <w:bottom w:val="none" w:sz="0" w:space="0" w:color="auto"/>
        <w:right w:val="none" w:sz="0" w:space="0" w:color="auto"/>
      </w:divBdr>
    </w:div>
    <w:div w:id="1159690461">
      <w:bodyDiv w:val="1"/>
      <w:marLeft w:val="0"/>
      <w:marRight w:val="0"/>
      <w:marTop w:val="0"/>
      <w:marBottom w:val="0"/>
      <w:divBdr>
        <w:top w:val="none" w:sz="0" w:space="0" w:color="auto"/>
        <w:left w:val="none" w:sz="0" w:space="0" w:color="auto"/>
        <w:bottom w:val="none" w:sz="0" w:space="0" w:color="auto"/>
        <w:right w:val="none" w:sz="0" w:space="0" w:color="auto"/>
      </w:divBdr>
      <w:divsChild>
        <w:div w:id="329328966">
          <w:marLeft w:val="0"/>
          <w:marRight w:val="0"/>
          <w:marTop w:val="0"/>
          <w:marBottom w:val="0"/>
          <w:divBdr>
            <w:top w:val="none" w:sz="0" w:space="0" w:color="auto"/>
            <w:left w:val="none" w:sz="0" w:space="0" w:color="auto"/>
            <w:bottom w:val="none" w:sz="0" w:space="0" w:color="auto"/>
            <w:right w:val="none" w:sz="0" w:space="0" w:color="auto"/>
          </w:divBdr>
          <w:divsChild>
            <w:div w:id="600720479">
              <w:marLeft w:val="0"/>
              <w:marRight w:val="0"/>
              <w:marTop w:val="0"/>
              <w:marBottom w:val="0"/>
              <w:divBdr>
                <w:top w:val="none" w:sz="0" w:space="0" w:color="auto"/>
                <w:left w:val="none" w:sz="0" w:space="0" w:color="auto"/>
                <w:bottom w:val="none" w:sz="0" w:space="0" w:color="auto"/>
                <w:right w:val="none" w:sz="0" w:space="0" w:color="auto"/>
              </w:divBdr>
            </w:div>
            <w:div w:id="1814062038">
              <w:marLeft w:val="0"/>
              <w:marRight w:val="0"/>
              <w:marTop w:val="0"/>
              <w:marBottom w:val="0"/>
              <w:divBdr>
                <w:top w:val="none" w:sz="0" w:space="0" w:color="auto"/>
                <w:left w:val="none" w:sz="0" w:space="0" w:color="auto"/>
                <w:bottom w:val="none" w:sz="0" w:space="0" w:color="auto"/>
                <w:right w:val="none" w:sz="0" w:space="0" w:color="auto"/>
              </w:divBdr>
              <w:divsChild>
                <w:div w:id="1198814766">
                  <w:marLeft w:val="0"/>
                  <w:marRight w:val="0"/>
                  <w:marTop w:val="0"/>
                  <w:marBottom w:val="0"/>
                  <w:divBdr>
                    <w:top w:val="none" w:sz="0" w:space="0" w:color="auto"/>
                    <w:left w:val="none" w:sz="0" w:space="0" w:color="auto"/>
                    <w:bottom w:val="none" w:sz="0" w:space="0" w:color="auto"/>
                    <w:right w:val="none" w:sz="0" w:space="0" w:color="auto"/>
                  </w:divBdr>
                  <w:divsChild>
                    <w:div w:id="213039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43617">
              <w:marLeft w:val="0"/>
              <w:marRight w:val="0"/>
              <w:marTop w:val="0"/>
              <w:marBottom w:val="0"/>
              <w:divBdr>
                <w:top w:val="none" w:sz="0" w:space="0" w:color="auto"/>
                <w:left w:val="none" w:sz="0" w:space="0" w:color="auto"/>
                <w:bottom w:val="none" w:sz="0" w:space="0" w:color="auto"/>
                <w:right w:val="none" w:sz="0" w:space="0" w:color="auto"/>
              </w:divBdr>
            </w:div>
          </w:divsChild>
        </w:div>
        <w:div w:id="1495099229">
          <w:marLeft w:val="0"/>
          <w:marRight w:val="0"/>
          <w:marTop w:val="0"/>
          <w:marBottom w:val="0"/>
          <w:divBdr>
            <w:top w:val="none" w:sz="0" w:space="0" w:color="auto"/>
            <w:left w:val="none" w:sz="0" w:space="0" w:color="auto"/>
            <w:bottom w:val="none" w:sz="0" w:space="0" w:color="auto"/>
            <w:right w:val="none" w:sz="0" w:space="0" w:color="auto"/>
          </w:divBdr>
          <w:divsChild>
            <w:div w:id="1994485966">
              <w:marLeft w:val="0"/>
              <w:marRight w:val="0"/>
              <w:marTop w:val="0"/>
              <w:marBottom w:val="0"/>
              <w:divBdr>
                <w:top w:val="none" w:sz="0" w:space="0" w:color="auto"/>
                <w:left w:val="none" w:sz="0" w:space="0" w:color="auto"/>
                <w:bottom w:val="none" w:sz="0" w:space="0" w:color="auto"/>
                <w:right w:val="none" w:sz="0" w:space="0" w:color="auto"/>
              </w:divBdr>
            </w:div>
            <w:div w:id="1051613578">
              <w:marLeft w:val="0"/>
              <w:marRight w:val="0"/>
              <w:marTop w:val="0"/>
              <w:marBottom w:val="0"/>
              <w:divBdr>
                <w:top w:val="none" w:sz="0" w:space="0" w:color="auto"/>
                <w:left w:val="none" w:sz="0" w:space="0" w:color="auto"/>
                <w:bottom w:val="none" w:sz="0" w:space="0" w:color="auto"/>
                <w:right w:val="none" w:sz="0" w:space="0" w:color="auto"/>
              </w:divBdr>
              <w:divsChild>
                <w:div w:id="553856582">
                  <w:marLeft w:val="0"/>
                  <w:marRight w:val="0"/>
                  <w:marTop w:val="0"/>
                  <w:marBottom w:val="0"/>
                  <w:divBdr>
                    <w:top w:val="none" w:sz="0" w:space="0" w:color="auto"/>
                    <w:left w:val="none" w:sz="0" w:space="0" w:color="auto"/>
                    <w:bottom w:val="none" w:sz="0" w:space="0" w:color="auto"/>
                    <w:right w:val="none" w:sz="0" w:space="0" w:color="auto"/>
                  </w:divBdr>
                  <w:divsChild>
                    <w:div w:id="80878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43014">
              <w:marLeft w:val="0"/>
              <w:marRight w:val="0"/>
              <w:marTop w:val="0"/>
              <w:marBottom w:val="0"/>
              <w:divBdr>
                <w:top w:val="none" w:sz="0" w:space="0" w:color="auto"/>
                <w:left w:val="none" w:sz="0" w:space="0" w:color="auto"/>
                <w:bottom w:val="none" w:sz="0" w:space="0" w:color="auto"/>
                <w:right w:val="none" w:sz="0" w:space="0" w:color="auto"/>
              </w:divBdr>
            </w:div>
          </w:divsChild>
        </w:div>
        <w:div w:id="1879393906">
          <w:marLeft w:val="0"/>
          <w:marRight w:val="0"/>
          <w:marTop w:val="0"/>
          <w:marBottom w:val="0"/>
          <w:divBdr>
            <w:top w:val="none" w:sz="0" w:space="0" w:color="auto"/>
            <w:left w:val="none" w:sz="0" w:space="0" w:color="auto"/>
            <w:bottom w:val="none" w:sz="0" w:space="0" w:color="auto"/>
            <w:right w:val="none" w:sz="0" w:space="0" w:color="auto"/>
          </w:divBdr>
          <w:divsChild>
            <w:div w:id="2089231129">
              <w:marLeft w:val="0"/>
              <w:marRight w:val="0"/>
              <w:marTop w:val="0"/>
              <w:marBottom w:val="0"/>
              <w:divBdr>
                <w:top w:val="none" w:sz="0" w:space="0" w:color="auto"/>
                <w:left w:val="none" w:sz="0" w:space="0" w:color="auto"/>
                <w:bottom w:val="none" w:sz="0" w:space="0" w:color="auto"/>
                <w:right w:val="none" w:sz="0" w:space="0" w:color="auto"/>
              </w:divBdr>
            </w:div>
            <w:div w:id="1056663282">
              <w:marLeft w:val="0"/>
              <w:marRight w:val="0"/>
              <w:marTop w:val="0"/>
              <w:marBottom w:val="0"/>
              <w:divBdr>
                <w:top w:val="none" w:sz="0" w:space="0" w:color="auto"/>
                <w:left w:val="none" w:sz="0" w:space="0" w:color="auto"/>
                <w:bottom w:val="none" w:sz="0" w:space="0" w:color="auto"/>
                <w:right w:val="none" w:sz="0" w:space="0" w:color="auto"/>
              </w:divBdr>
              <w:divsChild>
                <w:div w:id="631329693">
                  <w:marLeft w:val="0"/>
                  <w:marRight w:val="0"/>
                  <w:marTop w:val="0"/>
                  <w:marBottom w:val="0"/>
                  <w:divBdr>
                    <w:top w:val="none" w:sz="0" w:space="0" w:color="auto"/>
                    <w:left w:val="none" w:sz="0" w:space="0" w:color="auto"/>
                    <w:bottom w:val="none" w:sz="0" w:space="0" w:color="auto"/>
                    <w:right w:val="none" w:sz="0" w:space="0" w:color="auto"/>
                  </w:divBdr>
                  <w:divsChild>
                    <w:div w:id="40541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12194">
              <w:marLeft w:val="0"/>
              <w:marRight w:val="0"/>
              <w:marTop w:val="0"/>
              <w:marBottom w:val="0"/>
              <w:divBdr>
                <w:top w:val="none" w:sz="0" w:space="0" w:color="auto"/>
                <w:left w:val="none" w:sz="0" w:space="0" w:color="auto"/>
                <w:bottom w:val="none" w:sz="0" w:space="0" w:color="auto"/>
                <w:right w:val="none" w:sz="0" w:space="0" w:color="auto"/>
              </w:divBdr>
            </w:div>
          </w:divsChild>
        </w:div>
        <w:div w:id="1159885302">
          <w:marLeft w:val="0"/>
          <w:marRight w:val="0"/>
          <w:marTop w:val="0"/>
          <w:marBottom w:val="0"/>
          <w:divBdr>
            <w:top w:val="none" w:sz="0" w:space="0" w:color="auto"/>
            <w:left w:val="none" w:sz="0" w:space="0" w:color="auto"/>
            <w:bottom w:val="none" w:sz="0" w:space="0" w:color="auto"/>
            <w:right w:val="none" w:sz="0" w:space="0" w:color="auto"/>
          </w:divBdr>
          <w:divsChild>
            <w:div w:id="467016815">
              <w:marLeft w:val="0"/>
              <w:marRight w:val="0"/>
              <w:marTop w:val="0"/>
              <w:marBottom w:val="0"/>
              <w:divBdr>
                <w:top w:val="none" w:sz="0" w:space="0" w:color="auto"/>
                <w:left w:val="none" w:sz="0" w:space="0" w:color="auto"/>
                <w:bottom w:val="none" w:sz="0" w:space="0" w:color="auto"/>
                <w:right w:val="none" w:sz="0" w:space="0" w:color="auto"/>
              </w:divBdr>
            </w:div>
            <w:div w:id="599218851">
              <w:marLeft w:val="0"/>
              <w:marRight w:val="0"/>
              <w:marTop w:val="0"/>
              <w:marBottom w:val="0"/>
              <w:divBdr>
                <w:top w:val="none" w:sz="0" w:space="0" w:color="auto"/>
                <w:left w:val="none" w:sz="0" w:space="0" w:color="auto"/>
                <w:bottom w:val="none" w:sz="0" w:space="0" w:color="auto"/>
                <w:right w:val="none" w:sz="0" w:space="0" w:color="auto"/>
              </w:divBdr>
              <w:divsChild>
                <w:div w:id="1371491728">
                  <w:marLeft w:val="0"/>
                  <w:marRight w:val="0"/>
                  <w:marTop w:val="0"/>
                  <w:marBottom w:val="0"/>
                  <w:divBdr>
                    <w:top w:val="none" w:sz="0" w:space="0" w:color="auto"/>
                    <w:left w:val="none" w:sz="0" w:space="0" w:color="auto"/>
                    <w:bottom w:val="none" w:sz="0" w:space="0" w:color="auto"/>
                    <w:right w:val="none" w:sz="0" w:space="0" w:color="auto"/>
                  </w:divBdr>
                  <w:divsChild>
                    <w:div w:id="12782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83778">
              <w:marLeft w:val="0"/>
              <w:marRight w:val="0"/>
              <w:marTop w:val="0"/>
              <w:marBottom w:val="0"/>
              <w:divBdr>
                <w:top w:val="none" w:sz="0" w:space="0" w:color="auto"/>
                <w:left w:val="none" w:sz="0" w:space="0" w:color="auto"/>
                <w:bottom w:val="none" w:sz="0" w:space="0" w:color="auto"/>
                <w:right w:val="none" w:sz="0" w:space="0" w:color="auto"/>
              </w:divBdr>
            </w:div>
          </w:divsChild>
        </w:div>
        <w:div w:id="1912736641">
          <w:marLeft w:val="0"/>
          <w:marRight w:val="0"/>
          <w:marTop w:val="0"/>
          <w:marBottom w:val="0"/>
          <w:divBdr>
            <w:top w:val="none" w:sz="0" w:space="0" w:color="auto"/>
            <w:left w:val="none" w:sz="0" w:space="0" w:color="auto"/>
            <w:bottom w:val="none" w:sz="0" w:space="0" w:color="auto"/>
            <w:right w:val="none" w:sz="0" w:space="0" w:color="auto"/>
          </w:divBdr>
          <w:divsChild>
            <w:div w:id="448427532">
              <w:marLeft w:val="0"/>
              <w:marRight w:val="0"/>
              <w:marTop w:val="0"/>
              <w:marBottom w:val="0"/>
              <w:divBdr>
                <w:top w:val="none" w:sz="0" w:space="0" w:color="auto"/>
                <w:left w:val="none" w:sz="0" w:space="0" w:color="auto"/>
                <w:bottom w:val="none" w:sz="0" w:space="0" w:color="auto"/>
                <w:right w:val="none" w:sz="0" w:space="0" w:color="auto"/>
              </w:divBdr>
            </w:div>
            <w:div w:id="1516849051">
              <w:marLeft w:val="0"/>
              <w:marRight w:val="0"/>
              <w:marTop w:val="0"/>
              <w:marBottom w:val="0"/>
              <w:divBdr>
                <w:top w:val="none" w:sz="0" w:space="0" w:color="auto"/>
                <w:left w:val="none" w:sz="0" w:space="0" w:color="auto"/>
                <w:bottom w:val="none" w:sz="0" w:space="0" w:color="auto"/>
                <w:right w:val="none" w:sz="0" w:space="0" w:color="auto"/>
              </w:divBdr>
              <w:divsChild>
                <w:div w:id="325090955">
                  <w:marLeft w:val="0"/>
                  <w:marRight w:val="0"/>
                  <w:marTop w:val="0"/>
                  <w:marBottom w:val="0"/>
                  <w:divBdr>
                    <w:top w:val="none" w:sz="0" w:space="0" w:color="auto"/>
                    <w:left w:val="none" w:sz="0" w:space="0" w:color="auto"/>
                    <w:bottom w:val="none" w:sz="0" w:space="0" w:color="auto"/>
                    <w:right w:val="none" w:sz="0" w:space="0" w:color="auto"/>
                  </w:divBdr>
                  <w:divsChild>
                    <w:div w:id="17337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7920">
              <w:marLeft w:val="0"/>
              <w:marRight w:val="0"/>
              <w:marTop w:val="0"/>
              <w:marBottom w:val="0"/>
              <w:divBdr>
                <w:top w:val="none" w:sz="0" w:space="0" w:color="auto"/>
                <w:left w:val="none" w:sz="0" w:space="0" w:color="auto"/>
                <w:bottom w:val="none" w:sz="0" w:space="0" w:color="auto"/>
                <w:right w:val="none" w:sz="0" w:space="0" w:color="auto"/>
              </w:divBdr>
            </w:div>
          </w:divsChild>
        </w:div>
        <w:div w:id="2014457269">
          <w:marLeft w:val="0"/>
          <w:marRight w:val="0"/>
          <w:marTop w:val="0"/>
          <w:marBottom w:val="0"/>
          <w:divBdr>
            <w:top w:val="none" w:sz="0" w:space="0" w:color="auto"/>
            <w:left w:val="none" w:sz="0" w:space="0" w:color="auto"/>
            <w:bottom w:val="none" w:sz="0" w:space="0" w:color="auto"/>
            <w:right w:val="none" w:sz="0" w:space="0" w:color="auto"/>
          </w:divBdr>
          <w:divsChild>
            <w:div w:id="1498107142">
              <w:marLeft w:val="0"/>
              <w:marRight w:val="0"/>
              <w:marTop w:val="0"/>
              <w:marBottom w:val="0"/>
              <w:divBdr>
                <w:top w:val="none" w:sz="0" w:space="0" w:color="auto"/>
                <w:left w:val="none" w:sz="0" w:space="0" w:color="auto"/>
                <w:bottom w:val="none" w:sz="0" w:space="0" w:color="auto"/>
                <w:right w:val="none" w:sz="0" w:space="0" w:color="auto"/>
              </w:divBdr>
            </w:div>
            <w:div w:id="1617250893">
              <w:marLeft w:val="0"/>
              <w:marRight w:val="0"/>
              <w:marTop w:val="0"/>
              <w:marBottom w:val="0"/>
              <w:divBdr>
                <w:top w:val="none" w:sz="0" w:space="0" w:color="auto"/>
                <w:left w:val="none" w:sz="0" w:space="0" w:color="auto"/>
                <w:bottom w:val="none" w:sz="0" w:space="0" w:color="auto"/>
                <w:right w:val="none" w:sz="0" w:space="0" w:color="auto"/>
              </w:divBdr>
              <w:divsChild>
                <w:div w:id="829752289">
                  <w:marLeft w:val="0"/>
                  <w:marRight w:val="0"/>
                  <w:marTop w:val="0"/>
                  <w:marBottom w:val="0"/>
                  <w:divBdr>
                    <w:top w:val="none" w:sz="0" w:space="0" w:color="auto"/>
                    <w:left w:val="none" w:sz="0" w:space="0" w:color="auto"/>
                    <w:bottom w:val="none" w:sz="0" w:space="0" w:color="auto"/>
                    <w:right w:val="none" w:sz="0" w:space="0" w:color="auto"/>
                  </w:divBdr>
                  <w:divsChild>
                    <w:div w:id="20953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26974">
              <w:marLeft w:val="0"/>
              <w:marRight w:val="0"/>
              <w:marTop w:val="0"/>
              <w:marBottom w:val="0"/>
              <w:divBdr>
                <w:top w:val="none" w:sz="0" w:space="0" w:color="auto"/>
                <w:left w:val="none" w:sz="0" w:space="0" w:color="auto"/>
                <w:bottom w:val="none" w:sz="0" w:space="0" w:color="auto"/>
                <w:right w:val="none" w:sz="0" w:space="0" w:color="auto"/>
              </w:divBdr>
            </w:div>
          </w:divsChild>
        </w:div>
        <w:div w:id="862403847">
          <w:marLeft w:val="0"/>
          <w:marRight w:val="0"/>
          <w:marTop w:val="0"/>
          <w:marBottom w:val="0"/>
          <w:divBdr>
            <w:top w:val="none" w:sz="0" w:space="0" w:color="auto"/>
            <w:left w:val="none" w:sz="0" w:space="0" w:color="auto"/>
            <w:bottom w:val="none" w:sz="0" w:space="0" w:color="auto"/>
            <w:right w:val="none" w:sz="0" w:space="0" w:color="auto"/>
          </w:divBdr>
          <w:divsChild>
            <w:div w:id="195120864">
              <w:marLeft w:val="0"/>
              <w:marRight w:val="0"/>
              <w:marTop w:val="0"/>
              <w:marBottom w:val="0"/>
              <w:divBdr>
                <w:top w:val="none" w:sz="0" w:space="0" w:color="auto"/>
                <w:left w:val="none" w:sz="0" w:space="0" w:color="auto"/>
                <w:bottom w:val="none" w:sz="0" w:space="0" w:color="auto"/>
                <w:right w:val="none" w:sz="0" w:space="0" w:color="auto"/>
              </w:divBdr>
            </w:div>
            <w:div w:id="1984433030">
              <w:marLeft w:val="0"/>
              <w:marRight w:val="0"/>
              <w:marTop w:val="0"/>
              <w:marBottom w:val="0"/>
              <w:divBdr>
                <w:top w:val="none" w:sz="0" w:space="0" w:color="auto"/>
                <w:left w:val="none" w:sz="0" w:space="0" w:color="auto"/>
                <w:bottom w:val="none" w:sz="0" w:space="0" w:color="auto"/>
                <w:right w:val="none" w:sz="0" w:space="0" w:color="auto"/>
              </w:divBdr>
              <w:divsChild>
                <w:div w:id="370764814">
                  <w:marLeft w:val="0"/>
                  <w:marRight w:val="0"/>
                  <w:marTop w:val="0"/>
                  <w:marBottom w:val="0"/>
                  <w:divBdr>
                    <w:top w:val="none" w:sz="0" w:space="0" w:color="auto"/>
                    <w:left w:val="none" w:sz="0" w:space="0" w:color="auto"/>
                    <w:bottom w:val="none" w:sz="0" w:space="0" w:color="auto"/>
                    <w:right w:val="none" w:sz="0" w:space="0" w:color="auto"/>
                  </w:divBdr>
                  <w:divsChild>
                    <w:div w:id="17334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83045">
              <w:marLeft w:val="0"/>
              <w:marRight w:val="0"/>
              <w:marTop w:val="0"/>
              <w:marBottom w:val="0"/>
              <w:divBdr>
                <w:top w:val="none" w:sz="0" w:space="0" w:color="auto"/>
                <w:left w:val="none" w:sz="0" w:space="0" w:color="auto"/>
                <w:bottom w:val="none" w:sz="0" w:space="0" w:color="auto"/>
                <w:right w:val="none" w:sz="0" w:space="0" w:color="auto"/>
              </w:divBdr>
            </w:div>
          </w:divsChild>
        </w:div>
        <w:div w:id="344020896">
          <w:marLeft w:val="0"/>
          <w:marRight w:val="0"/>
          <w:marTop w:val="0"/>
          <w:marBottom w:val="0"/>
          <w:divBdr>
            <w:top w:val="none" w:sz="0" w:space="0" w:color="auto"/>
            <w:left w:val="none" w:sz="0" w:space="0" w:color="auto"/>
            <w:bottom w:val="none" w:sz="0" w:space="0" w:color="auto"/>
            <w:right w:val="none" w:sz="0" w:space="0" w:color="auto"/>
          </w:divBdr>
          <w:divsChild>
            <w:div w:id="1461922126">
              <w:marLeft w:val="0"/>
              <w:marRight w:val="0"/>
              <w:marTop w:val="0"/>
              <w:marBottom w:val="0"/>
              <w:divBdr>
                <w:top w:val="none" w:sz="0" w:space="0" w:color="auto"/>
                <w:left w:val="none" w:sz="0" w:space="0" w:color="auto"/>
                <w:bottom w:val="none" w:sz="0" w:space="0" w:color="auto"/>
                <w:right w:val="none" w:sz="0" w:space="0" w:color="auto"/>
              </w:divBdr>
            </w:div>
            <w:div w:id="815562146">
              <w:marLeft w:val="0"/>
              <w:marRight w:val="0"/>
              <w:marTop w:val="0"/>
              <w:marBottom w:val="0"/>
              <w:divBdr>
                <w:top w:val="none" w:sz="0" w:space="0" w:color="auto"/>
                <w:left w:val="none" w:sz="0" w:space="0" w:color="auto"/>
                <w:bottom w:val="none" w:sz="0" w:space="0" w:color="auto"/>
                <w:right w:val="none" w:sz="0" w:space="0" w:color="auto"/>
              </w:divBdr>
              <w:divsChild>
                <w:div w:id="323900526">
                  <w:marLeft w:val="0"/>
                  <w:marRight w:val="0"/>
                  <w:marTop w:val="0"/>
                  <w:marBottom w:val="0"/>
                  <w:divBdr>
                    <w:top w:val="none" w:sz="0" w:space="0" w:color="auto"/>
                    <w:left w:val="none" w:sz="0" w:space="0" w:color="auto"/>
                    <w:bottom w:val="none" w:sz="0" w:space="0" w:color="auto"/>
                    <w:right w:val="none" w:sz="0" w:space="0" w:color="auto"/>
                  </w:divBdr>
                  <w:divsChild>
                    <w:div w:id="78407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97619">
              <w:marLeft w:val="0"/>
              <w:marRight w:val="0"/>
              <w:marTop w:val="0"/>
              <w:marBottom w:val="0"/>
              <w:divBdr>
                <w:top w:val="none" w:sz="0" w:space="0" w:color="auto"/>
                <w:left w:val="none" w:sz="0" w:space="0" w:color="auto"/>
                <w:bottom w:val="none" w:sz="0" w:space="0" w:color="auto"/>
                <w:right w:val="none" w:sz="0" w:space="0" w:color="auto"/>
              </w:divBdr>
            </w:div>
          </w:divsChild>
        </w:div>
        <w:div w:id="1897666915">
          <w:marLeft w:val="0"/>
          <w:marRight w:val="0"/>
          <w:marTop w:val="0"/>
          <w:marBottom w:val="0"/>
          <w:divBdr>
            <w:top w:val="none" w:sz="0" w:space="0" w:color="auto"/>
            <w:left w:val="none" w:sz="0" w:space="0" w:color="auto"/>
            <w:bottom w:val="none" w:sz="0" w:space="0" w:color="auto"/>
            <w:right w:val="none" w:sz="0" w:space="0" w:color="auto"/>
          </w:divBdr>
          <w:divsChild>
            <w:div w:id="626281192">
              <w:marLeft w:val="0"/>
              <w:marRight w:val="0"/>
              <w:marTop w:val="0"/>
              <w:marBottom w:val="0"/>
              <w:divBdr>
                <w:top w:val="none" w:sz="0" w:space="0" w:color="auto"/>
                <w:left w:val="none" w:sz="0" w:space="0" w:color="auto"/>
                <w:bottom w:val="none" w:sz="0" w:space="0" w:color="auto"/>
                <w:right w:val="none" w:sz="0" w:space="0" w:color="auto"/>
              </w:divBdr>
            </w:div>
            <w:div w:id="1649896753">
              <w:marLeft w:val="0"/>
              <w:marRight w:val="0"/>
              <w:marTop w:val="0"/>
              <w:marBottom w:val="0"/>
              <w:divBdr>
                <w:top w:val="none" w:sz="0" w:space="0" w:color="auto"/>
                <w:left w:val="none" w:sz="0" w:space="0" w:color="auto"/>
                <w:bottom w:val="none" w:sz="0" w:space="0" w:color="auto"/>
                <w:right w:val="none" w:sz="0" w:space="0" w:color="auto"/>
              </w:divBdr>
              <w:divsChild>
                <w:div w:id="1166362498">
                  <w:marLeft w:val="0"/>
                  <w:marRight w:val="0"/>
                  <w:marTop w:val="0"/>
                  <w:marBottom w:val="0"/>
                  <w:divBdr>
                    <w:top w:val="none" w:sz="0" w:space="0" w:color="auto"/>
                    <w:left w:val="none" w:sz="0" w:space="0" w:color="auto"/>
                    <w:bottom w:val="none" w:sz="0" w:space="0" w:color="auto"/>
                    <w:right w:val="none" w:sz="0" w:space="0" w:color="auto"/>
                  </w:divBdr>
                  <w:divsChild>
                    <w:div w:id="142549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7742">
              <w:marLeft w:val="0"/>
              <w:marRight w:val="0"/>
              <w:marTop w:val="0"/>
              <w:marBottom w:val="0"/>
              <w:divBdr>
                <w:top w:val="none" w:sz="0" w:space="0" w:color="auto"/>
                <w:left w:val="none" w:sz="0" w:space="0" w:color="auto"/>
                <w:bottom w:val="none" w:sz="0" w:space="0" w:color="auto"/>
                <w:right w:val="none" w:sz="0" w:space="0" w:color="auto"/>
              </w:divBdr>
            </w:div>
          </w:divsChild>
        </w:div>
        <w:div w:id="526263005">
          <w:marLeft w:val="0"/>
          <w:marRight w:val="0"/>
          <w:marTop w:val="0"/>
          <w:marBottom w:val="0"/>
          <w:divBdr>
            <w:top w:val="none" w:sz="0" w:space="0" w:color="auto"/>
            <w:left w:val="none" w:sz="0" w:space="0" w:color="auto"/>
            <w:bottom w:val="none" w:sz="0" w:space="0" w:color="auto"/>
            <w:right w:val="none" w:sz="0" w:space="0" w:color="auto"/>
          </w:divBdr>
          <w:divsChild>
            <w:div w:id="1741437403">
              <w:marLeft w:val="0"/>
              <w:marRight w:val="0"/>
              <w:marTop w:val="0"/>
              <w:marBottom w:val="0"/>
              <w:divBdr>
                <w:top w:val="none" w:sz="0" w:space="0" w:color="auto"/>
                <w:left w:val="none" w:sz="0" w:space="0" w:color="auto"/>
                <w:bottom w:val="none" w:sz="0" w:space="0" w:color="auto"/>
                <w:right w:val="none" w:sz="0" w:space="0" w:color="auto"/>
              </w:divBdr>
            </w:div>
            <w:div w:id="574704322">
              <w:marLeft w:val="0"/>
              <w:marRight w:val="0"/>
              <w:marTop w:val="0"/>
              <w:marBottom w:val="0"/>
              <w:divBdr>
                <w:top w:val="none" w:sz="0" w:space="0" w:color="auto"/>
                <w:left w:val="none" w:sz="0" w:space="0" w:color="auto"/>
                <w:bottom w:val="none" w:sz="0" w:space="0" w:color="auto"/>
                <w:right w:val="none" w:sz="0" w:space="0" w:color="auto"/>
              </w:divBdr>
              <w:divsChild>
                <w:div w:id="1148597956">
                  <w:marLeft w:val="0"/>
                  <w:marRight w:val="0"/>
                  <w:marTop w:val="0"/>
                  <w:marBottom w:val="0"/>
                  <w:divBdr>
                    <w:top w:val="none" w:sz="0" w:space="0" w:color="auto"/>
                    <w:left w:val="none" w:sz="0" w:space="0" w:color="auto"/>
                    <w:bottom w:val="none" w:sz="0" w:space="0" w:color="auto"/>
                    <w:right w:val="none" w:sz="0" w:space="0" w:color="auto"/>
                  </w:divBdr>
                  <w:divsChild>
                    <w:div w:id="65819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95462">
              <w:marLeft w:val="0"/>
              <w:marRight w:val="0"/>
              <w:marTop w:val="0"/>
              <w:marBottom w:val="0"/>
              <w:divBdr>
                <w:top w:val="none" w:sz="0" w:space="0" w:color="auto"/>
                <w:left w:val="none" w:sz="0" w:space="0" w:color="auto"/>
                <w:bottom w:val="none" w:sz="0" w:space="0" w:color="auto"/>
                <w:right w:val="none" w:sz="0" w:space="0" w:color="auto"/>
              </w:divBdr>
            </w:div>
          </w:divsChild>
        </w:div>
        <w:div w:id="1388840731">
          <w:marLeft w:val="0"/>
          <w:marRight w:val="0"/>
          <w:marTop w:val="0"/>
          <w:marBottom w:val="0"/>
          <w:divBdr>
            <w:top w:val="none" w:sz="0" w:space="0" w:color="auto"/>
            <w:left w:val="none" w:sz="0" w:space="0" w:color="auto"/>
            <w:bottom w:val="none" w:sz="0" w:space="0" w:color="auto"/>
            <w:right w:val="none" w:sz="0" w:space="0" w:color="auto"/>
          </w:divBdr>
          <w:divsChild>
            <w:div w:id="406849561">
              <w:marLeft w:val="0"/>
              <w:marRight w:val="0"/>
              <w:marTop w:val="0"/>
              <w:marBottom w:val="0"/>
              <w:divBdr>
                <w:top w:val="none" w:sz="0" w:space="0" w:color="auto"/>
                <w:left w:val="none" w:sz="0" w:space="0" w:color="auto"/>
                <w:bottom w:val="none" w:sz="0" w:space="0" w:color="auto"/>
                <w:right w:val="none" w:sz="0" w:space="0" w:color="auto"/>
              </w:divBdr>
            </w:div>
            <w:div w:id="19939864">
              <w:marLeft w:val="0"/>
              <w:marRight w:val="0"/>
              <w:marTop w:val="0"/>
              <w:marBottom w:val="0"/>
              <w:divBdr>
                <w:top w:val="none" w:sz="0" w:space="0" w:color="auto"/>
                <w:left w:val="none" w:sz="0" w:space="0" w:color="auto"/>
                <w:bottom w:val="none" w:sz="0" w:space="0" w:color="auto"/>
                <w:right w:val="none" w:sz="0" w:space="0" w:color="auto"/>
              </w:divBdr>
              <w:divsChild>
                <w:div w:id="71204823">
                  <w:marLeft w:val="0"/>
                  <w:marRight w:val="0"/>
                  <w:marTop w:val="0"/>
                  <w:marBottom w:val="0"/>
                  <w:divBdr>
                    <w:top w:val="none" w:sz="0" w:space="0" w:color="auto"/>
                    <w:left w:val="none" w:sz="0" w:space="0" w:color="auto"/>
                    <w:bottom w:val="none" w:sz="0" w:space="0" w:color="auto"/>
                    <w:right w:val="none" w:sz="0" w:space="0" w:color="auto"/>
                  </w:divBdr>
                  <w:divsChild>
                    <w:div w:id="60766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84262">
              <w:marLeft w:val="0"/>
              <w:marRight w:val="0"/>
              <w:marTop w:val="0"/>
              <w:marBottom w:val="0"/>
              <w:divBdr>
                <w:top w:val="none" w:sz="0" w:space="0" w:color="auto"/>
                <w:left w:val="none" w:sz="0" w:space="0" w:color="auto"/>
                <w:bottom w:val="none" w:sz="0" w:space="0" w:color="auto"/>
                <w:right w:val="none" w:sz="0" w:space="0" w:color="auto"/>
              </w:divBdr>
            </w:div>
          </w:divsChild>
        </w:div>
        <w:div w:id="124734562">
          <w:marLeft w:val="0"/>
          <w:marRight w:val="0"/>
          <w:marTop w:val="0"/>
          <w:marBottom w:val="0"/>
          <w:divBdr>
            <w:top w:val="none" w:sz="0" w:space="0" w:color="auto"/>
            <w:left w:val="none" w:sz="0" w:space="0" w:color="auto"/>
            <w:bottom w:val="none" w:sz="0" w:space="0" w:color="auto"/>
            <w:right w:val="none" w:sz="0" w:space="0" w:color="auto"/>
          </w:divBdr>
          <w:divsChild>
            <w:div w:id="344669067">
              <w:marLeft w:val="0"/>
              <w:marRight w:val="0"/>
              <w:marTop w:val="0"/>
              <w:marBottom w:val="0"/>
              <w:divBdr>
                <w:top w:val="none" w:sz="0" w:space="0" w:color="auto"/>
                <w:left w:val="none" w:sz="0" w:space="0" w:color="auto"/>
                <w:bottom w:val="none" w:sz="0" w:space="0" w:color="auto"/>
                <w:right w:val="none" w:sz="0" w:space="0" w:color="auto"/>
              </w:divBdr>
            </w:div>
            <w:div w:id="199056391">
              <w:marLeft w:val="0"/>
              <w:marRight w:val="0"/>
              <w:marTop w:val="0"/>
              <w:marBottom w:val="0"/>
              <w:divBdr>
                <w:top w:val="none" w:sz="0" w:space="0" w:color="auto"/>
                <w:left w:val="none" w:sz="0" w:space="0" w:color="auto"/>
                <w:bottom w:val="none" w:sz="0" w:space="0" w:color="auto"/>
                <w:right w:val="none" w:sz="0" w:space="0" w:color="auto"/>
              </w:divBdr>
              <w:divsChild>
                <w:div w:id="1596747247">
                  <w:marLeft w:val="0"/>
                  <w:marRight w:val="0"/>
                  <w:marTop w:val="0"/>
                  <w:marBottom w:val="0"/>
                  <w:divBdr>
                    <w:top w:val="none" w:sz="0" w:space="0" w:color="auto"/>
                    <w:left w:val="none" w:sz="0" w:space="0" w:color="auto"/>
                    <w:bottom w:val="none" w:sz="0" w:space="0" w:color="auto"/>
                    <w:right w:val="none" w:sz="0" w:space="0" w:color="auto"/>
                  </w:divBdr>
                  <w:divsChild>
                    <w:div w:id="18101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86346">
              <w:marLeft w:val="0"/>
              <w:marRight w:val="0"/>
              <w:marTop w:val="0"/>
              <w:marBottom w:val="0"/>
              <w:divBdr>
                <w:top w:val="none" w:sz="0" w:space="0" w:color="auto"/>
                <w:left w:val="none" w:sz="0" w:space="0" w:color="auto"/>
                <w:bottom w:val="none" w:sz="0" w:space="0" w:color="auto"/>
                <w:right w:val="none" w:sz="0" w:space="0" w:color="auto"/>
              </w:divBdr>
            </w:div>
          </w:divsChild>
        </w:div>
        <w:div w:id="1898397048">
          <w:marLeft w:val="0"/>
          <w:marRight w:val="0"/>
          <w:marTop w:val="0"/>
          <w:marBottom w:val="0"/>
          <w:divBdr>
            <w:top w:val="none" w:sz="0" w:space="0" w:color="auto"/>
            <w:left w:val="none" w:sz="0" w:space="0" w:color="auto"/>
            <w:bottom w:val="none" w:sz="0" w:space="0" w:color="auto"/>
            <w:right w:val="none" w:sz="0" w:space="0" w:color="auto"/>
          </w:divBdr>
          <w:divsChild>
            <w:div w:id="1971671113">
              <w:marLeft w:val="0"/>
              <w:marRight w:val="0"/>
              <w:marTop w:val="0"/>
              <w:marBottom w:val="0"/>
              <w:divBdr>
                <w:top w:val="none" w:sz="0" w:space="0" w:color="auto"/>
                <w:left w:val="none" w:sz="0" w:space="0" w:color="auto"/>
                <w:bottom w:val="none" w:sz="0" w:space="0" w:color="auto"/>
                <w:right w:val="none" w:sz="0" w:space="0" w:color="auto"/>
              </w:divBdr>
            </w:div>
            <w:div w:id="2068259071">
              <w:marLeft w:val="0"/>
              <w:marRight w:val="0"/>
              <w:marTop w:val="0"/>
              <w:marBottom w:val="0"/>
              <w:divBdr>
                <w:top w:val="none" w:sz="0" w:space="0" w:color="auto"/>
                <w:left w:val="none" w:sz="0" w:space="0" w:color="auto"/>
                <w:bottom w:val="none" w:sz="0" w:space="0" w:color="auto"/>
                <w:right w:val="none" w:sz="0" w:space="0" w:color="auto"/>
              </w:divBdr>
              <w:divsChild>
                <w:div w:id="375544011">
                  <w:marLeft w:val="0"/>
                  <w:marRight w:val="0"/>
                  <w:marTop w:val="0"/>
                  <w:marBottom w:val="0"/>
                  <w:divBdr>
                    <w:top w:val="none" w:sz="0" w:space="0" w:color="auto"/>
                    <w:left w:val="none" w:sz="0" w:space="0" w:color="auto"/>
                    <w:bottom w:val="none" w:sz="0" w:space="0" w:color="auto"/>
                    <w:right w:val="none" w:sz="0" w:space="0" w:color="auto"/>
                  </w:divBdr>
                  <w:divsChild>
                    <w:div w:id="27206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92173">
              <w:marLeft w:val="0"/>
              <w:marRight w:val="0"/>
              <w:marTop w:val="0"/>
              <w:marBottom w:val="0"/>
              <w:divBdr>
                <w:top w:val="none" w:sz="0" w:space="0" w:color="auto"/>
                <w:left w:val="none" w:sz="0" w:space="0" w:color="auto"/>
                <w:bottom w:val="none" w:sz="0" w:space="0" w:color="auto"/>
                <w:right w:val="none" w:sz="0" w:space="0" w:color="auto"/>
              </w:divBdr>
            </w:div>
          </w:divsChild>
        </w:div>
        <w:div w:id="1471091793">
          <w:marLeft w:val="0"/>
          <w:marRight w:val="0"/>
          <w:marTop w:val="0"/>
          <w:marBottom w:val="0"/>
          <w:divBdr>
            <w:top w:val="none" w:sz="0" w:space="0" w:color="auto"/>
            <w:left w:val="none" w:sz="0" w:space="0" w:color="auto"/>
            <w:bottom w:val="none" w:sz="0" w:space="0" w:color="auto"/>
            <w:right w:val="none" w:sz="0" w:space="0" w:color="auto"/>
          </w:divBdr>
          <w:divsChild>
            <w:div w:id="1027833323">
              <w:marLeft w:val="0"/>
              <w:marRight w:val="0"/>
              <w:marTop w:val="0"/>
              <w:marBottom w:val="0"/>
              <w:divBdr>
                <w:top w:val="none" w:sz="0" w:space="0" w:color="auto"/>
                <w:left w:val="none" w:sz="0" w:space="0" w:color="auto"/>
                <w:bottom w:val="none" w:sz="0" w:space="0" w:color="auto"/>
                <w:right w:val="none" w:sz="0" w:space="0" w:color="auto"/>
              </w:divBdr>
            </w:div>
            <w:div w:id="1798335808">
              <w:marLeft w:val="0"/>
              <w:marRight w:val="0"/>
              <w:marTop w:val="0"/>
              <w:marBottom w:val="0"/>
              <w:divBdr>
                <w:top w:val="none" w:sz="0" w:space="0" w:color="auto"/>
                <w:left w:val="none" w:sz="0" w:space="0" w:color="auto"/>
                <w:bottom w:val="none" w:sz="0" w:space="0" w:color="auto"/>
                <w:right w:val="none" w:sz="0" w:space="0" w:color="auto"/>
              </w:divBdr>
              <w:divsChild>
                <w:div w:id="1468402415">
                  <w:marLeft w:val="0"/>
                  <w:marRight w:val="0"/>
                  <w:marTop w:val="0"/>
                  <w:marBottom w:val="0"/>
                  <w:divBdr>
                    <w:top w:val="none" w:sz="0" w:space="0" w:color="auto"/>
                    <w:left w:val="none" w:sz="0" w:space="0" w:color="auto"/>
                    <w:bottom w:val="none" w:sz="0" w:space="0" w:color="auto"/>
                    <w:right w:val="none" w:sz="0" w:space="0" w:color="auto"/>
                  </w:divBdr>
                  <w:divsChild>
                    <w:div w:id="121034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97434">
              <w:marLeft w:val="0"/>
              <w:marRight w:val="0"/>
              <w:marTop w:val="0"/>
              <w:marBottom w:val="0"/>
              <w:divBdr>
                <w:top w:val="none" w:sz="0" w:space="0" w:color="auto"/>
                <w:left w:val="none" w:sz="0" w:space="0" w:color="auto"/>
                <w:bottom w:val="none" w:sz="0" w:space="0" w:color="auto"/>
                <w:right w:val="none" w:sz="0" w:space="0" w:color="auto"/>
              </w:divBdr>
            </w:div>
          </w:divsChild>
        </w:div>
        <w:div w:id="935677442">
          <w:marLeft w:val="0"/>
          <w:marRight w:val="0"/>
          <w:marTop w:val="0"/>
          <w:marBottom w:val="0"/>
          <w:divBdr>
            <w:top w:val="none" w:sz="0" w:space="0" w:color="auto"/>
            <w:left w:val="none" w:sz="0" w:space="0" w:color="auto"/>
            <w:bottom w:val="none" w:sz="0" w:space="0" w:color="auto"/>
            <w:right w:val="none" w:sz="0" w:space="0" w:color="auto"/>
          </w:divBdr>
          <w:divsChild>
            <w:div w:id="1750343811">
              <w:marLeft w:val="0"/>
              <w:marRight w:val="0"/>
              <w:marTop w:val="0"/>
              <w:marBottom w:val="0"/>
              <w:divBdr>
                <w:top w:val="none" w:sz="0" w:space="0" w:color="auto"/>
                <w:left w:val="none" w:sz="0" w:space="0" w:color="auto"/>
                <w:bottom w:val="none" w:sz="0" w:space="0" w:color="auto"/>
                <w:right w:val="none" w:sz="0" w:space="0" w:color="auto"/>
              </w:divBdr>
            </w:div>
            <w:div w:id="1101485872">
              <w:marLeft w:val="0"/>
              <w:marRight w:val="0"/>
              <w:marTop w:val="0"/>
              <w:marBottom w:val="0"/>
              <w:divBdr>
                <w:top w:val="none" w:sz="0" w:space="0" w:color="auto"/>
                <w:left w:val="none" w:sz="0" w:space="0" w:color="auto"/>
                <w:bottom w:val="none" w:sz="0" w:space="0" w:color="auto"/>
                <w:right w:val="none" w:sz="0" w:space="0" w:color="auto"/>
              </w:divBdr>
              <w:divsChild>
                <w:div w:id="384260517">
                  <w:marLeft w:val="0"/>
                  <w:marRight w:val="0"/>
                  <w:marTop w:val="0"/>
                  <w:marBottom w:val="0"/>
                  <w:divBdr>
                    <w:top w:val="none" w:sz="0" w:space="0" w:color="auto"/>
                    <w:left w:val="none" w:sz="0" w:space="0" w:color="auto"/>
                    <w:bottom w:val="none" w:sz="0" w:space="0" w:color="auto"/>
                    <w:right w:val="none" w:sz="0" w:space="0" w:color="auto"/>
                  </w:divBdr>
                  <w:divsChild>
                    <w:div w:id="14244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9179">
      <w:bodyDiv w:val="1"/>
      <w:marLeft w:val="0"/>
      <w:marRight w:val="0"/>
      <w:marTop w:val="0"/>
      <w:marBottom w:val="0"/>
      <w:divBdr>
        <w:top w:val="none" w:sz="0" w:space="0" w:color="auto"/>
        <w:left w:val="none" w:sz="0" w:space="0" w:color="auto"/>
        <w:bottom w:val="none" w:sz="0" w:space="0" w:color="auto"/>
        <w:right w:val="none" w:sz="0" w:space="0" w:color="auto"/>
      </w:divBdr>
    </w:div>
    <w:div w:id="1431774281">
      <w:bodyDiv w:val="1"/>
      <w:marLeft w:val="0"/>
      <w:marRight w:val="0"/>
      <w:marTop w:val="0"/>
      <w:marBottom w:val="0"/>
      <w:divBdr>
        <w:top w:val="none" w:sz="0" w:space="0" w:color="auto"/>
        <w:left w:val="none" w:sz="0" w:space="0" w:color="auto"/>
        <w:bottom w:val="none" w:sz="0" w:space="0" w:color="auto"/>
        <w:right w:val="none" w:sz="0" w:space="0" w:color="auto"/>
      </w:divBdr>
    </w:div>
    <w:div w:id="1647317542">
      <w:bodyDiv w:val="1"/>
      <w:marLeft w:val="0"/>
      <w:marRight w:val="0"/>
      <w:marTop w:val="0"/>
      <w:marBottom w:val="0"/>
      <w:divBdr>
        <w:top w:val="none" w:sz="0" w:space="0" w:color="auto"/>
        <w:left w:val="none" w:sz="0" w:space="0" w:color="auto"/>
        <w:bottom w:val="none" w:sz="0" w:space="0" w:color="auto"/>
        <w:right w:val="none" w:sz="0" w:space="0" w:color="auto"/>
      </w:divBdr>
      <w:divsChild>
        <w:div w:id="258568398">
          <w:marLeft w:val="0"/>
          <w:marRight w:val="0"/>
          <w:marTop w:val="0"/>
          <w:marBottom w:val="0"/>
          <w:divBdr>
            <w:top w:val="none" w:sz="0" w:space="0" w:color="auto"/>
            <w:left w:val="none" w:sz="0" w:space="0" w:color="auto"/>
            <w:bottom w:val="none" w:sz="0" w:space="0" w:color="auto"/>
            <w:right w:val="none" w:sz="0" w:space="0" w:color="auto"/>
          </w:divBdr>
          <w:divsChild>
            <w:div w:id="1177426076">
              <w:marLeft w:val="0"/>
              <w:marRight w:val="0"/>
              <w:marTop w:val="0"/>
              <w:marBottom w:val="0"/>
              <w:divBdr>
                <w:top w:val="none" w:sz="0" w:space="0" w:color="auto"/>
                <w:left w:val="none" w:sz="0" w:space="0" w:color="auto"/>
                <w:bottom w:val="none" w:sz="0" w:space="0" w:color="auto"/>
                <w:right w:val="none" w:sz="0" w:space="0" w:color="auto"/>
              </w:divBdr>
            </w:div>
            <w:div w:id="1863320097">
              <w:marLeft w:val="0"/>
              <w:marRight w:val="0"/>
              <w:marTop w:val="0"/>
              <w:marBottom w:val="0"/>
              <w:divBdr>
                <w:top w:val="none" w:sz="0" w:space="0" w:color="auto"/>
                <w:left w:val="none" w:sz="0" w:space="0" w:color="auto"/>
                <w:bottom w:val="none" w:sz="0" w:space="0" w:color="auto"/>
                <w:right w:val="none" w:sz="0" w:space="0" w:color="auto"/>
              </w:divBdr>
              <w:divsChild>
                <w:div w:id="1423067214">
                  <w:marLeft w:val="0"/>
                  <w:marRight w:val="0"/>
                  <w:marTop w:val="0"/>
                  <w:marBottom w:val="0"/>
                  <w:divBdr>
                    <w:top w:val="none" w:sz="0" w:space="0" w:color="auto"/>
                    <w:left w:val="none" w:sz="0" w:space="0" w:color="auto"/>
                    <w:bottom w:val="none" w:sz="0" w:space="0" w:color="auto"/>
                    <w:right w:val="none" w:sz="0" w:space="0" w:color="auto"/>
                  </w:divBdr>
                  <w:divsChild>
                    <w:div w:id="44095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536972">
              <w:marLeft w:val="0"/>
              <w:marRight w:val="0"/>
              <w:marTop w:val="0"/>
              <w:marBottom w:val="0"/>
              <w:divBdr>
                <w:top w:val="none" w:sz="0" w:space="0" w:color="auto"/>
                <w:left w:val="none" w:sz="0" w:space="0" w:color="auto"/>
                <w:bottom w:val="none" w:sz="0" w:space="0" w:color="auto"/>
                <w:right w:val="none" w:sz="0" w:space="0" w:color="auto"/>
              </w:divBdr>
            </w:div>
          </w:divsChild>
        </w:div>
        <w:div w:id="399060591">
          <w:marLeft w:val="0"/>
          <w:marRight w:val="0"/>
          <w:marTop w:val="0"/>
          <w:marBottom w:val="0"/>
          <w:divBdr>
            <w:top w:val="none" w:sz="0" w:space="0" w:color="auto"/>
            <w:left w:val="none" w:sz="0" w:space="0" w:color="auto"/>
            <w:bottom w:val="none" w:sz="0" w:space="0" w:color="auto"/>
            <w:right w:val="none" w:sz="0" w:space="0" w:color="auto"/>
          </w:divBdr>
          <w:divsChild>
            <w:div w:id="695346334">
              <w:marLeft w:val="0"/>
              <w:marRight w:val="0"/>
              <w:marTop w:val="0"/>
              <w:marBottom w:val="0"/>
              <w:divBdr>
                <w:top w:val="none" w:sz="0" w:space="0" w:color="auto"/>
                <w:left w:val="none" w:sz="0" w:space="0" w:color="auto"/>
                <w:bottom w:val="none" w:sz="0" w:space="0" w:color="auto"/>
                <w:right w:val="none" w:sz="0" w:space="0" w:color="auto"/>
              </w:divBdr>
            </w:div>
            <w:div w:id="989405677">
              <w:marLeft w:val="0"/>
              <w:marRight w:val="0"/>
              <w:marTop w:val="0"/>
              <w:marBottom w:val="0"/>
              <w:divBdr>
                <w:top w:val="none" w:sz="0" w:space="0" w:color="auto"/>
                <w:left w:val="none" w:sz="0" w:space="0" w:color="auto"/>
                <w:bottom w:val="none" w:sz="0" w:space="0" w:color="auto"/>
                <w:right w:val="none" w:sz="0" w:space="0" w:color="auto"/>
              </w:divBdr>
              <w:divsChild>
                <w:div w:id="1625383431">
                  <w:marLeft w:val="0"/>
                  <w:marRight w:val="0"/>
                  <w:marTop w:val="0"/>
                  <w:marBottom w:val="0"/>
                  <w:divBdr>
                    <w:top w:val="none" w:sz="0" w:space="0" w:color="auto"/>
                    <w:left w:val="none" w:sz="0" w:space="0" w:color="auto"/>
                    <w:bottom w:val="none" w:sz="0" w:space="0" w:color="auto"/>
                    <w:right w:val="none" w:sz="0" w:space="0" w:color="auto"/>
                  </w:divBdr>
                  <w:divsChild>
                    <w:div w:id="161162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368008">
              <w:marLeft w:val="0"/>
              <w:marRight w:val="0"/>
              <w:marTop w:val="0"/>
              <w:marBottom w:val="0"/>
              <w:divBdr>
                <w:top w:val="none" w:sz="0" w:space="0" w:color="auto"/>
                <w:left w:val="none" w:sz="0" w:space="0" w:color="auto"/>
                <w:bottom w:val="none" w:sz="0" w:space="0" w:color="auto"/>
                <w:right w:val="none" w:sz="0" w:space="0" w:color="auto"/>
              </w:divBdr>
            </w:div>
          </w:divsChild>
        </w:div>
        <w:div w:id="914321773">
          <w:marLeft w:val="0"/>
          <w:marRight w:val="0"/>
          <w:marTop w:val="0"/>
          <w:marBottom w:val="0"/>
          <w:divBdr>
            <w:top w:val="none" w:sz="0" w:space="0" w:color="auto"/>
            <w:left w:val="none" w:sz="0" w:space="0" w:color="auto"/>
            <w:bottom w:val="none" w:sz="0" w:space="0" w:color="auto"/>
            <w:right w:val="none" w:sz="0" w:space="0" w:color="auto"/>
          </w:divBdr>
          <w:divsChild>
            <w:div w:id="1577400308">
              <w:marLeft w:val="0"/>
              <w:marRight w:val="0"/>
              <w:marTop w:val="0"/>
              <w:marBottom w:val="0"/>
              <w:divBdr>
                <w:top w:val="none" w:sz="0" w:space="0" w:color="auto"/>
                <w:left w:val="none" w:sz="0" w:space="0" w:color="auto"/>
                <w:bottom w:val="none" w:sz="0" w:space="0" w:color="auto"/>
                <w:right w:val="none" w:sz="0" w:space="0" w:color="auto"/>
              </w:divBdr>
            </w:div>
            <w:div w:id="460072549">
              <w:marLeft w:val="0"/>
              <w:marRight w:val="0"/>
              <w:marTop w:val="0"/>
              <w:marBottom w:val="0"/>
              <w:divBdr>
                <w:top w:val="none" w:sz="0" w:space="0" w:color="auto"/>
                <w:left w:val="none" w:sz="0" w:space="0" w:color="auto"/>
                <w:bottom w:val="none" w:sz="0" w:space="0" w:color="auto"/>
                <w:right w:val="none" w:sz="0" w:space="0" w:color="auto"/>
              </w:divBdr>
              <w:divsChild>
                <w:div w:id="297802181">
                  <w:marLeft w:val="0"/>
                  <w:marRight w:val="0"/>
                  <w:marTop w:val="0"/>
                  <w:marBottom w:val="0"/>
                  <w:divBdr>
                    <w:top w:val="none" w:sz="0" w:space="0" w:color="auto"/>
                    <w:left w:val="none" w:sz="0" w:space="0" w:color="auto"/>
                    <w:bottom w:val="none" w:sz="0" w:space="0" w:color="auto"/>
                    <w:right w:val="none" w:sz="0" w:space="0" w:color="auto"/>
                  </w:divBdr>
                  <w:divsChild>
                    <w:div w:id="34402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6204">
              <w:marLeft w:val="0"/>
              <w:marRight w:val="0"/>
              <w:marTop w:val="0"/>
              <w:marBottom w:val="0"/>
              <w:divBdr>
                <w:top w:val="none" w:sz="0" w:space="0" w:color="auto"/>
                <w:left w:val="none" w:sz="0" w:space="0" w:color="auto"/>
                <w:bottom w:val="none" w:sz="0" w:space="0" w:color="auto"/>
                <w:right w:val="none" w:sz="0" w:space="0" w:color="auto"/>
              </w:divBdr>
            </w:div>
          </w:divsChild>
        </w:div>
        <w:div w:id="1358695668">
          <w:marLeft w:val="0"/>
          <w:marRight w:val="0"/>
          <w:marTop w:val="0"/>
          <w:marBottom w:val="0"/>
          <w:divBdr>
            <w:top w:val="none" w:sz="0" w:space="0" w:color="auto"/>
            <w:left w:val="none" w:sz="0" w:space="0" w:color="auto"/>
            <w:bottom w:val="none" w:sz="0" w:space="0" w:color="auto"/>
            <w:right w:val="none" w:sz="0" w:space="0" w:color="auto"/>
          </w:divBdr>
          <w:divsChild>
            <w:div w:id="2120564168">
              <w:marLeft w:val="0"/>
              <w:marRight w:val="0"/>
              <w:marTop w:val="0"/>
              <w:marBottom w:val="0"/>
              <w:divBdr>
                <w:top w:val="none" w:sz="0" w:space="0" w:color="auto"/>
                <w:left w:val="none" w:sz="0" w:space="0" w:color="auto"/>
                <w:bottom w:val="none" w:sz="0" w:space="0" w:color="auto"/>
                <w:right w:val="none" w:sz="0" w:space="0" w:color="auto"/>
              </w:divBdr>
            </w:div>
            <w:div w:id="940527308">
              <w:marLeft w:val="0"/>
              <w:marRight w:val="0"/>
              <w:marTop w:val="0"/>
              <w:marBottom w:val="0"/>
              <w:divBdr>
                <w:top w:val="none" w:sz="0" w:space="0" w:color="auto"/>
                <w:left w:val="none" w:sz="0" w:space="0" w:color="auto"/>
                <w:bottom w:val="none" w:sz="0" w:space="0" w:color="auto"/>
                <w:right w:val="none" w:sz="0" w:space="0" w:color="auto"/>
              </w:divBdr>
              <w:divsChild>
                <w:div w:id="1658146152">
                  <w:marLeft w:val="0"/>
                  <w:marRight w:val="0"/>
                  <w:marTop w:val="0"/>
                  <w:marBottom w:val="0"/>
                  <w:divBdr>
                    <w:top w:val="none" w:sz="0" w:space="0" w:color="auto"/>
                    <w:left w:val="none" w:sz="0" w:space="0" w:color="auto"/>
                    <w:bottom w:val="none" w:sz="0" w:space="0" w:color="auto"/>
                    <w:right w:val="none" w:sz="0" w:space="0" w:color="auto"/>
                  </w:divBdr>
                  <w:divsChild>
                    <w:div w:id="115456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16630">
              <w:marLeft w:val="0"/>
              <w:marRight w:val="0"/>
              <w:marTop w:val="0"/>
              <w:marBottom w:val="0"/>
              <w:divBdr>
                <w:top w:val="none" w:sz="0" w:space="0" w:color="auto"/>
                <w:left w:val="none" w:sz="0" w:space="0" w:color="auto"/>
                <w:bottom w:val="none" w:sz="0" w:space="0" w:color="auto"/>
                <w:right w:val="none" w:sz="0" w:space="0" w:color="auto"/>
              </w:divBdr>
            </w:div>
          </w:divsChild>
        </w:div>
        <w:div w:id="1708136535">
          <w:marLeft w:val="0"/>
          <w:marRight w:val="0"/>
          <w:marTop w:val="0"/>
          <w:marBottom w:val="0"/>
          <w:divBdr>
            <w:top w:val="none" w:sz="0" w:space="0" w:color="auto"/>
            <w:left w:val="none" w:sz="0" w:space="0" w:color="auto"/>
            <w:bottom w:val="none" w:sz="0" w:space="0" w:color="auto"/>
            <w:right w:val="none" w:sz="0" w:space="0" w:color="auto"/>
          </w:divBdr>
          <w:divsChild>
            <w:div w:id="2124301709">
              <w:marLeft w:val="0"/>
              <w:marRight w:val="0"/>
              <w:marTop w:val="0"/>
              <w:marBottom w:val="0"/>
              <w:divBdr>
                <w:top w:val="none" w:sz="0" w:space="0" w:color="auto"/>
                <w:left w:val="none" w:sz="0" w:space="0" w:color="auto"/>
                <w:bottom w:val="none" w:sz="0" w:space="0" w:color="auto"/>
                <w:right w:val="none" w:sz="0" w:space="0" w:color="auto"/>
              </w:divBdr>
            </w:div>
            <w:div w:id="1817332797">
              <w:marLeft w:val="0"/>
              <w:marRight w:val="0"/>
              <w:marTop w:val="0"/>
              <w:marBottom w:val="0"/>
              <w:divBdr>
                <w:top w:val="none" w:sz="0" w:space="0" w:color="auto"/>
                <w:left w:val="none" w:sz="0" w:space="0" w:color="auto"/>
                <w:bottom w:val="none" w:sz="0" w:space="0" w:color="auto"/>
                <w:right w:val="none" w:sz="0" w:space="0" w:color="auto"/>
              </w:divBdr>
              <w:divsChild>
                <w:div w:id="2112815187">
                  <w:marLeft w:val="0"/>
                  <w:marRight w:val="0"/>
                  <w:marTop w:val="0"/>
                  <w:marBottom w:val="0"/>
                  <w:divBdr>
                    <w:top w:val="none" w:sz="0" w:space="0" w:color="auto"/>
                    <w:left w:val="none" w:sz="0" w:space="0" w:color="auto"/>
                    <w:bottom w:val="none" w:sz="0" w:space="0" w:color="auto"/>
                    <w:right w:val="none" w:sz="0" w:space="0" w:color="auto"/>
                  </w:divBdr>
                  <w:divsChild>
                    <w:div w:id="12133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53379">
              <w:marLeft w:val="0"/>
              <w:marRight w:val="0"/>
              <w:marTop w:val="0"/>
              <w:marBottom w:val="0"/>
              <w:divBdr>
                <w:top w:val="none" w:sz="0" w:space="0" w:color="auto"/>
                <w:left w:val="none" w:sz="0" w:space="0" w:color="auto"/>
                <w:bottom w:val="none" w:sz="0" w:space="0" w:color="auto"/>
                <w:right w:val="none" w:sz="0" w:space="0" w:color="auto"/>
              </w:divBdr>
            </w:div>
          </w:divsChild>
        </w:div>
        <w:div w:id="1368946883">
          <w:marLeft w:val="0"/>
          <w:marRight w:val="0"/>
          <w:marTop w:val="0"/>
          <w:marBottom w:val="0"/>
          <w:divBdr>
            <w:top w:val="none" w:sz="0" w:space="0" w:color="auto"/>
            <w:left w:val="none" w:sz="0" w:space="0" w:color="auto"/>
            <w:bottom w:val="none" w:sz="0" w:space="0" w:color="auto"/>
            <w:right w:val="none" w:sz="0" w:space="0" w:color="auto"/>
          </w:divBdr>
          <w:divsChild>
            <w:div w:id="1222904372">
              <w:marLeft w:val="0"/>
              <w:marRight w:val="0"/>
              <w:marTop w:val="0"/>
              <w:marBottom w:val="0"/>
              <w:divBdr>
                <w:top w:val="none" w:sz="0" w:space="0" w:color="auto"/>
                <w:left w:val="none" w:sz="0" w:space="0" w:color="auto"/>
                <w:bottom w:val="none" w:sz="0" w:space="0" w:color="auto"/>
                <w:right w:val="none" w:sz="0" w:space="0" w:color="auto"/>
              </w:divBdr>
            </w:div>
            <w:div w:id="137650173">
              <w:marLeft w:val="0"/>
              <w:marRight w:val="0"/>
              <w:marTop w:val="0"/>
              <w:marBottom w:val="0"/>
              <w:divBdr>
                <w:top w:val="none" w:sz="0" w:space="0" w:color="auto"/>
                <w:left w:val="none" w:sz="0" w:space="0" w:color="auto"/>
                <w:bottom w:val="none" w:sz="0" w:space="0" w:color="auto"/>
                <w:right w:val="none" w:sz="0" w:space="0" w:color="auto"/>
              </w:divBdr>
              <w:divsChild>
                <w:div w:id="898707156">
                  <w:marLeft w:val="0"/>
                  <w:marRight w:val="0"/>
                  <w:marTop w:val="0"/>
                  <w:marBottom w:val="0"/>
                  <w:divBdr>
                    <w:top w:val="none" w:sz="0" w:space="0" w:color="auto"/>
                    <w:left w:val="none" w:sz="0" w:space="0" w:color="auto"/>
                    <w:bottom w:val="none" w:sz="0" w:space="0" w:color="auto"/>
                    <w:right w:val="none" w:sz="0" w:space="0" w:color="auto"/>
                  </w:divBdr>
                  <w:divsChild>
                    <w:div w:id="203923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4410">
              <w:marLeft w:val="0"/>
              <w:marRight w:val="0"/>
              <w:marTop w:val="0"/>
              <w:marBottom w:val="0"/>
              <w:divBdr>
                <w:top w:val="none" w:sz="0" w:space="0" w:color="auto"/>
                <w:left w:val="none" w:sz="0" w:space="0" w:color="auto"/>
                <w:bottom w:val="none" w:sz="0" w:space="0" w:color="auto"/>
                <w:right w:val="none" w:sz="0" w:space="0" w:color="auto"/>
              </w:divBdr>
            </w:div>
          </w:divsChild>
        </w:div>
        <w:div w:id="650016173">
          <w:marLeft w:val="0"/>
          <w:marRight w:val="0"/>
          <w:marTop w:val="0"/>
          <w:marBottom w:val="0"/>
          <w:divBdr>
            <w:top w:val="none" w:sz="0" w:space="0" w:color="auto"/>
            <w:left w:val="none" w:sz="0" w:space="0" w:color="auto"/>
            <w:bottom w:val="none" w:sz="0" w:space="0" w:color="auto"/>
            <w:right w:val="none" w:sz="0" w:space="0" w:color="auto"/>
          </w:divBdr>
          <w:divsChild>
            <w:div w:id="73018606">
              <w:marLeft w:val="0"/>
              <w:marRight w:val="0"/>
              <w:marTop w:val="0"/>
              <w:marBottom w:val="0"/>
              <w:divBdr>
                <w:top w:val="none" w:sz="0" w:space="0" w:color="auto"/>
                <w:left w:val="none" w:sz="0" w:space="0" w:color="auto"/>
                <w:bottom w:val="none" w:sz="0" w:space="0" w:color="auto"/>
                <w:right w:val="none" w:sz="0" w:space="0" w:color="auto"/>
              </w:divBdr>
            </w:div>
            <w:div w:id="55519341">
              <w:marLeft w:val="0"/>
              <w:marRight w:val="0"/>
              <w:marTop w:val="0"/>
              <w:marBottom w:val="0"/>
              <w:divBdr>
                <w:top w:val="none" w:sz="0" w:space="0" w:color="auto"/>
                <w:left w:val="none" w:sz="0" w:space="0" w:color="auto"/>
                <w:bottom w:val="none" w:sz="0" w:space="0" w:color="auto"/>
                <w:right w:val="none" w:sz="0" w:space="0" w:color="auto"/>
              </w:divBdr>
              <w:divsChild>
                <w:div w:id="1358656103">
                  <w:marLeft w:val="0"/>
                  <w:marRight w:val="0"/>
                  <w:marTop w:val="0"/>
                  <w:marBottom w:val="0"/>
                  <w:divBdr>
                    <w:top w:val="none" w:sz="0" w:space="0" w:color="auto"/>
                    <w:left w:val="none" w:sz="0" w:space="0" w:color="auto"/>
                    <w:bottom w:val="none" w:sz="0" w:space="0" w:color="auto"/>
                    <w:right w:val="none" w:sz="0" w:space="0" w:color="auto"/>
                  </w:divBdr>
                  <w:divsChild>
                    <w:div w:id="10588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1272">
              <w:marLeft w:val="0"/>
              <w:marRight w:val="0"/>
              <w:marTop w:val="0"/>
              <w:marBottom w:val="0"/>
              <w:divBdr>
                <w:top w:val="none" w:sz="0" w:space="0" w:color="auto"/>
                <w:left w:val="none" w:sz="0" w:space="0" w:color="auto"/>
                <w:bottom w:val="none" w:sz="0" w:space="0" w:color="auto"/>
                <w:right w:val="none" w:sz="0" w:space="0" w:color="auto"/>
              </w:divBdr>
            </w:div>
          </w:divsChild>
        </w:div>
        <w:div w:id="2011835792">
          <w:marLeft w:val="0"/>
          <w:marRight w:val="0"/>
          <w:marTop w:val="0"/>
          <w:marBottom w:val="0"/>
          <w:divBdr>
            <w:top w:val="none" w:sz="0" w:space="0" w:color="auto"/>
            <w:left w:val="none" w:sz="0" w:space="0" w:color="auto"/>
            <w:bottom w:val="none" w:sz="0" w:space="0" w:color="auto"/>
            <w:right w:val="none" w:sz="0" w:space="0" w:color="auto"/>
          </w:divBdr>
          <w:divsChild>
            <w:div w:id="515660748">
              <w:marLeft w:val="0"/>
              <w:marRight w:val="0"/>
              <w:marTop w:val="0"/>
              <w:marBottom w:val="0"/>
              <w:divBdr>
                <w:top w:val="none" w:sz="0" w:space="0" w:color="auto"/>
                <w:left w:val="none" w:sz="0" w:space="0" w:color="auto"/>
                <w:bottom w:val="none" w:sz="0" w:space="0" w:color="auto"/>
                <w:right w:val="none" w:sz="0" w:space="0" w:color="auto"/>
              </w:divBdr>
            </w:div>
            <w:div w:id="786969393">
              <w:marLeft w:val="0"/>
              <w:marRight w:val="0"/>
              <w:marTop w:val="0"/>
              <w:marBottom w:val="0"/>
              <w:divBdr>
                <w:top w:val="none" w:sz="0" w:space="0" w:color="auto"/>
                <w:left w:val="none" w:sz="0" w:space="0" w:color="auto"/>
                <w:bottom w:val="none" w:sz="0" w:space="0" w:color="auto"/>
                <w:right w:val="none" w:sz="0" w:space="0" w:color="auto"/>
              </w:divBdr>
              <w:divsChild>
                <w:div w:id="446585466">
                  <w:marLeft w:val="0"/>
                  <w:marRight w:val="0"/>
                  <w:marTop w:val="0"/>
                  <w:marBottom w:val="0"/>
                  <w:divBdr>
                    <w:top w:val="none" w:sz="0" w:space="0" w:color="auto"/>
                    <w:left w:val="none" w:sz="0" w:space="0" w:color="auto"/>
                    <w:bottom w:val="none" w:sz="0" w:space="0" w:color="auto"/>
                    <w:right w:val="none" w:sz="0" w:space="0" w:color="auto"/>
                  </w:divBdr>
                  <w:divsChild>
                    <w:div w:id="98324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21205">
              <w:marLeft w:val="0"/>
              <w:marRight w:val="0"/>
              <w:marTop w:val="0"/>
              <w:marBottom w:val="0"/>
              <w:divBdr>
                <w:top w:val="none" w:sz="0" w:space="0" w:color="auto"/>
                <w:left w:val="none" w:sz="0" w:space="0" w:color="auto"/>
                <w:bottom w:val="none" w:sz="0" w:space="0" w:color="auto"/>
                <w:right w:val="none" w:sz="0" w:space="0" w:color="auto"/>
              </w:divBdr>
            </w:div>
          </w:divsChild>
        </w:div>
        <w:div w:id="2000301146">
          <w:marLeft w:val="0"/>
          <w:marRight w:val="0"/>
          <w:marTop w:val="0"/>
          <w:marBottom w:val="0"/>
          <w:divBdr>
            <w:top w:val="none" w:sz="0" w:space="0" w:color="auto"/>
            <w:left w:val="none" w:sz="0" w:space="0" w:color="auto"/>
            <w:bottom w:val="none" w:sz="0" w:space="0" w:color="auto"/>
            <w:right w:val="none" w:sz="0" w:space="0" w:color="auto"/>
          </w:divBdr>
          <w:divsChild>
            <w:div w:id="1938828641">
              <w:marLeft w:val="0"/>
              <w:marRight w:val="0"/>
              <w:marTop w:val="0"/>
              <w:marBottom w:val="0"/>
              <w:divBdr>
                <w:top w:val="none" w:sz="0" w:space="0" w:color="auto"/>
                <w:left w:val="none" w:sz="0" w:space="0" w:color="auto"/>
                <w:bottom w:val="none" w:sz="0" w:space="0" w:color="auto"/>
                <w:right w:val="none" w:sz="0" w:space="0" w:color="auto"/>
              </w:divBdr>
            </w:div>
            <w:div w:id="601303419">
              <w:marLeft w:val="0"/>
              <w:marRight w:val="0"/>
              <w:marTop w:val="0"/>
              <w:marBottom w:val="0"/>
              <w:divBdr>
                <w:top w:val="none" w:sz="0" w:space="0" w:color="auto"/>
                <w:left w:val="none" w:sz="0" w:space="0" w:color="auto"/>
                <w:bottom w:val="none" w:sz="0" w:space="0" w:color="auto"/>
                <w:right w:val="none" w:sz="0" w:space="0" w:color="auto"/>
              </w:divBdr>
              <w:divsChild>
                <w:div w:id="1133451330">
                  <w:marLeft w:val="0"/>
                  <w:marRight w:val="0"/>
                  <w:marTop w:val="0"/>
                  <w:marBottom w:val="0"/>
                  <w:divBdr>
                    <w:top w:val="none" w:sz="0" w:space="0" w:color="auto"/>
                    <w:left w:val="none" w:sz="0" w:space="0" w:color="auto"/>
                    <w:bottom w:val="none" w:sz="0" w:space="0" w:color="auto"/>
                    <w:right w:val="none" w:sz="0" w:space="0" w:color="auto"/>
                  </w:divBdr>
                  <w:divsChild>
                    <w:div w:id="182053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71896">
              <w:marLeft w:val="0"/>
              <w:marRight w:val="0"/>
              <w:marTop w:val="0"/>
              <w:marBottom w:val="0"/>
              <w:divBdr>
                <w:top w:val="none" w:sz="0" w:space="0" w:color="auto"/>
                <w:left w:val="none" w:sz="0" w:space="0" w:color="auto"/>
                <w:bottom w:val="none" w:sz="0" w:space="0" w:color="auto"/>
                <w:right w:val="none" w:sz="0" w:space="0" w:color="auto"/>
              </w:divBdr>
            </w:div>
          </w:divsChild>
        </w:div>
        <w:div w:id="1415010175">
          <w:marLeft w:val="0"/>
          <w:marRight w:val="0"/>
          <w:marTop w:val="0"/>
          <w:marBottom w:val="0"/>
          <w:divBdr>
            <w:top w:val="none" w:sz="0" w:space="0" w:color="auto"/>
            <w:left w:val="none" w:sz="0" w:space="0" w:color="auto"/>
            <w:bottom w:val="none" w:sz="0" w:space="0" w:color="auto"/>
            <w:right w:val="none" w:sz="0" w:space="0" w:color="auto"/>
          </w:divBdr>
          <w:divsChild>
            <w:div w:id="195167002">
              <w:marLeft w:val="0"/>
              <w:marRight w:val="0"/>
              <w:marTop w:val="0"/>
              <w:marBottom w:val="0"/>
              <w:divBdr>
                <w:top w:val="none" w:sz="0" w:space="0" w:color="auto"/>
                <w:left w:val="none" w:sz="0" w:space="0" w:color="auto"/>
                <w:bottom w:val="none" w:sz="0" w:space="0" w:color="auto"/>
                <w:right w:val="none" w:sz="0" w:space="0" w:color="auto"/>
              </w:divBdr>
            </w:div>
            <w:div w:id="1668943965">
              <w:marLeft w:val="0"/>
              <w:marRight w:val="0"/>
              <w:marTop w:val="0"/>
              <w:marBottom w:val="0"/>
              <w:divBdr>
                <w:top w:val="none" w:sz="0" w:space="0" w:color="auto"/>
                <w:left w:val="none" w:sz="0" w:space="0" w:color="auto"/>
                <w:bottom w:val="none" w:sz="0" w:space="0" w:color="auto"/>
                <w:right w:val="none" w:sz="0" w:space="0" w:color="auto"/>
              </w:divBdr>
              <w:divsChild>
                <w:div w:id="1510831959">
                  <w:marLeft w:val="0"/>
                  <w:marRight w:val="0"/>
                  <w:marTop w:val="0"/>
                  <w:marBottom w:val="0"/>
                  <w:divBdr>
                    <w:top w:val="none" w:sz="0" w:space="0" w:color="auto"/>
                    <w:left w:val="none" w:sz="0" w:space="0" w:color="auto"/>
                    <w:bottom w:val="none" w:sz="0" w:space="0" w:color="auto"/>
                    <w:right w:val="none" w:sz="0" w:space="0" w:color="auto"/>
                  </w:divBdr>
                  <w:divsChild>
                    <w:div w:id="5088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72356">
              <w:marLeft w:val="0"/>
              <w:marRight w:val="0"/>
              <w:marTop w:val="0"/>
              <w:marBottom w:val="0"/>
              <w:divBdr>
                <w:top w:val="none" w:sz="0" w:space="0" w:color="auto"/>
                <w:left w:val="none" w:sz="0" w:space="0" w:color="auto"/>
                <w:bottom w:val="none" w:sz="0" w:space="0" w:color="auto"/>
                <w:right w:val="none" w:sz="0" w:space="0" w:color="auto"/>
              </w:divBdr>
            </w:div>
          </w:divsChild>
        </w:div>
        <w:div w:id="1635140635">
          <w:marLeft w:val="0"/>
          <w:marRight w:val="0"/>
          <w:marTop w:val="0"/>
          <w:marBottom w:val="0"/>
          <w:divBdr>
            <w:top w:val="none" w:sz="0" w:space="0" w:color="auto"/>
            <w:left w:val="none" w:sz="0" w:space="0" w:color="auto"/>
            <w:bottom w:val="none" w:sz="0" w:space="0" w:color="auto"/>
            <w:right w:val="none" w:sz="0" w:space="0" w:color="auto"/>
          </w:divBdr>
          <w:divsChild>
            <w:div w:id="1305503225">
              <w:marLeft w:val="0"/>
              <w:marRight w:val="0"/>
              <w:marTop w:val="0"/>
              <w:marBottom w:val="0"/>
              <w:divBdr>
                <w:top w:val="none" w:sz="0" w:space="0" w:color="auto"/>
                <w:left w:val="none" w:sz="0" w:space="0" w:color="auto"/>
                <w:bottom w:val="none" w:sz="0" w:space="0" w:color="auto"/>
                <w:right w:val="none" w:sz="0" w:space="0" w:color="auto"/>
              </w:divBdr>
            </w:div>
            <w:div w:id="2038266315">
              <w:marLeft w:val="0"/>
              <w:marRight w:val="0"/>
              <w:marTop w:val="0"/>
              <w:marBottom w:val="0"/>
              <w:divBdr>
                <w:top w:val="none" w:sz="0" w:space="0" w:color="auto"/>
                <w:left w:val="none" w:sz="0" w:space="0" w:color="auto"/>
                <w:bottom w:val="none" w:sz="0" w:space="0" w:color="auto"/>
                <w:right w:val="none" w:sz="0" w:space="0" w:color="auto"/>
              </w:divBdr>
              <w:divsChild>
                <w:div w:id="221063648">
                  <w:marLeft w:val="0"/>
                  <w:marRight w:val="0"/>
                  <w:marTop w:val="0"/>
                  <w:marBottom w:val="0"/>
                  <w:divBdr>
                    <w:top w:val="none" w:sz="0" w:space="0" w:color="auto"/>
                    <w:left w:val="none" w:sz="0" w:space="0" w:color="auto"/>
                    <w:bottom w:val="none" w:sz="0" w:space="0" w:color="auto"/>
                    <w:right w:val="none" w:sz="0" w:space="0" w:color="auto"/>
                  </w:divBdr>
                  <w:divsChild>
                    <w:div w:id="49807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04208">
              <w:marLeft w:val="0"/>
              <w:marRight w:val="0"/>
              <w:marTop w:val="0"/>
              <w:marBottom w:val="0"/>
              <w:divBdr>
                <w:top w:val="none" w:sz="0" w:space="0" w:color="auto"/>
                <w:left w:val="none" w:sz="0" w:space="0" w:color="auto"/>
                <w:bottom w:val="none" w:sz="0" w:space="0" w:color="auto"/>
                <w:right w:val="none" w:sz="0" w:space="0" w:color="auto"/>
              </w:divBdr>
            </w:div>
          </w:divsChild>
        </w:div>
        <w:div w:id="116602293">
          <w:marLeft w:val="0"/>
          <w:marRight w:val="0"/>
          <w:marTop w:val="0"/>
          <w:marBottom w:val="0"/>
          <w:divBdr>
            <w:top w:val="none" w:sz="0" w:space="0" w:color="auto"/>
            <w:left w:val="none" w:sz="0" w:space="0" w:color="auto"/>
            <w:bottom w:val="none" w:sz="0" w:space="0" w:color="auto"/>
            <w:right w:val="none" w:sz="0" w:space="0" w:color="auto"/>
          </w:divBdr>
          <w:divsChild>
            <w:div w:id="1685356252">
              <w:marLeft w:val="0"/>
              <w:marRight w:val="0"/>
              <w:marTop w:val="0"/>
              <w:marBottom w:val="0"/>
              <w:divBdr>
                <w:top w:val="none" w:sz="0" w:space="0" w:color="auto"/>
                <w:left w:val="none" w:sz="0" w:space="0" w:color="auto"/>
                <w:bottom w:val="none" w:sz="0" w:space="0" w:color="auto"/>
                <w:right w:val="none" w:sz="0" w:space="0" w:color="auto"/>
              </w:divBdr>
            </w:div>
            <w:div w:id="342633726">
              <w:marLeft w:val="0"/>
              <w:marRight w:val="0"/>
              <w:marTop w:val="0"/>
              <w:marBottom w:val="0"/>
              <w:divBdr>
                <w:top w:val="none" w:sz="0" w:space="0" w:color="auto"/>
                <w:left w:val="none" w:sz="0" w:space="0" w:color="auto"/>
                <w:bottom w:val="none" w:sz="0" w:space="0" w:color="auto"/>
                <w:right w:val="none" w:sz="0" w:space="0" w:color="auto"/>
              </w:divBdr>
              <w:divsChild>
                <w:div w:id="392627651">
                  <w:marLeft w:val="0"/>
                  <w:marRight w:val="0"/>
                  <w:marTop w:val="0"/>
                  <w:marBottom w:val="0"/>
                  <w:divBdr>
                    <w:top w:val="none" w:sz="0" w:space="0" w:color="auto"/>
                    <w:left w:val="none" w:sz="0" w:space="0" w:color="auto"/>
                    <w:bottom w:val="none" w:sz="0" w:space="0" w:color="auto"/>
                    <w:right w:val="none" w:sz="0" w:space="0" w:color="auto"/>
                  </w:divBdr>
                  <w:divsChild>
                    <w:div w:id="158191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9741">
              <w:marLeft w:val="0"/>
              <w:marRight w:val="0"/>
              <w:marTop w:val="0"/>
              <w:marBottom w:val="0"/>
              <w:divBdr>
                <w:top w:val="none" w:sz="0" w:space="0" w:color="auto"/>
                <w:left w:val="none" w:sz="0" w:space="0" w:color="auto"/>
                <w:bottom w:val="none" w:sz="0" w:space="0" w:color="auto"/>
                <w:right w:val="none" w:sz="0" w:space="0" w:color="auto"/>
              </w:divBdr>
            </w:div>
          </w:divsChild>
        </w:div>
        <w:div w:id="568078925">
          <w:marLeft w:val="0"/>
          <w:marRight w:val="0"/>
          <w:marTop w:val="0"/>
          <w:marBottom w:val="0"/>
          <w:divBdr>
            <w:top w:val="none" w:sz="0" w:space="0" w:color="auto"/>
            <w:left w:val="none" w:sz="0" w:space="0" w:color="auto"/>
            <w:bottom w:val="none" w:sz="0" w:space="0" w:color="auto"/>
            <w:right w:val="none" w:sz="0" w:space="0" w:color="auto"/>
          </w:divBdr>
          <w:divsChild>
            <w:div w:id="1756239505">
              <w:marLeft w:val="0"/>
              <w:marRight w:val="0"/>
              <w:marTop w:val="0"/>
              <w:marBottom w:val="0"/>
              <w:divBdr>
                <w:top w:val="none" w:sz="0" w:space="0" w:color="auto"/>
                <w:left w:val="none" w:sz="0" w:space="0" w:color="auto"/>
                <w:bottom w:val="none" w:sz="0" w:space="0" w:color="auto"/>
                <w:right w:val="none" w:sz="0" w:space="0" w:color="auto"/>
              </w:divBdr>
            </w:div>
            <w:div w:id="1680741396">
              <w:marLeft w:val="0"/>
              <w:marRight w:val="0"/>
              <w:marTop w:val="0"/>
              <w:marBottom w:val="0"/>
              <w:divBdr>
                <w:top w:val="none" w:sz="0" w:space="0" w:color="auto"/>
                <w:left w:val="none" w:sz="0" w:space="0" w:color="auto"/>
                <w:bottom w:val="none" w:sz="0" w:space="0" w:color="auto"/>
                <w:right w:val="none" w:sz="0" w:space="0" w:color="auto"/>
              </w:divBdr>
              <w:divsChild>
                <w:div w:id="1430271009">
                  <w:marLeft w:val="0"/>
                  <w:marRight w:val="0"/>
                  <w:marTop w:val="0"/>
                  <w:marBottom w:val="0"/>
                  <w:divBdr>
                    <w:top w:val="none" w:sz="0" w:space="0" w:color="auto"/>
                    <w:left w:val="none" w:sz="0" w:space="0" w:color="auto"/>
                    <w:bottom w:val="none" w:sz="0" w:space="0" w:color="auto"/>
                    <w:right w:val="none" w:sz="0" w:space="0" w:color="auto"/>
                  </w:divBdr>
                  <w:divsChild>
                    <w:div w:id="124861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6202">
              <w:marLeft w:val="0"/>
              <w:marRight w:val="0"/>
              <w:marTop w:val="0"/>
              <w:marBottom w:val="0"/>
              <w:divBdr>
                <w:top w:val="none" w:sz="0" w:space="0" w:color="auto"/>
                <w:left w:val="none" w:sz="0" w:space="0" w:color="auto"/>
                <w:bottom w:val="none" w:sz="0" w:space="0" w:color="auto"/>
                <w:right w:val="none" w:sz="0" w:space="0" w:color="auto"/>
              </w:divBdr>
            </w:div>
          </w:divsChild>
        </w:div>
        <w:div w:id="491918833">
          <w:marLeft w:val="0"/>
          <w:marRight w:val="0"/>
          <w:marTop w:val="0"/>
          <w:marBottom w:val="0"/>
          <w:divBdr>
            <w:top w:val="none" w:sz="0" w:space="0" w:color="auto"/>
            <w:left w:val="none" w:sz="0" w:space="0" w:color="auto"/>
            <w:bottom w:val="none" w:sz="0" w:space="0" w:color="auto"/>
            <w:right w:val="none" w:sz="0" w:space="0" w:color="auto"/>
          </w:divBdr>
          <w:divsChild>
            <w:div w:id="1394816444">
              <w:marLeft w:val="0"/>
              <w:marRight w:val="0"/>
              <w:marTop w:val="0"/>
              <w:marBottom w:val="0"/>
              <w:divBdr>
                <w:top w:val="none" w:sz="0" w:space="0" w:color="auto"/>
                <w:left w:val="none" w:sz="0" w:space="0" w:color="auto"/>
                <w:bottom w:val="none" w:sz="0" w:space="0" w:color="auto"/>
                <w:right w:val="none" w:sz="0" w:space="0" w:color="auto"/>
              </w:divBdr>
            </w:div>
            <w:div w:id="655650200">
              <w:marLeft w:val="0"/>
              <w:marRight w:val="0"/>
              <w:marTop w:val="0"/>
              <w:marBottom w:val="0"/>
              <w:divBdr>
                <w:top w:val="none" w:sz="0" w:space="0" w:color="auto"/>
                <w:left w:val="none" w:sz="0" w:space="0" w:color="auto"/>
                <w:bottom w:val="none" w:sz="0" w:space="0" w:color="auto"/>
                <w:right w:val="none" w:sz="0" w:space="0" w:color="auto"/>
              </w:divBdr>
              <w:divsChild>
                <w:div w:id="1478524004">
                  <w:marLeft w:val="0"/>
                  <w:marRight w:val="0"/>
                  <w:marTop w:val="0"/>
                  <w:marBottom w:val="0"/>
                  <w:divBdr>
                    <w:top w:val="none" w:sz="0" w:space="0" w:color="auto"/>
                    <w:left w:val="none" w:sz="0" w:space="0" w:color="auto"/>
                    <w:bottom w:val="none" w:sz="0" w:space="0" w:color="auto"/>
                    <w:right w:val="none" w:sz="0" w:space="0" w:color="auto"/>
                  </w:divBdr>
                  <w:divsChild>
                    <w:div w:id="38568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2596">
              <w:marLeft w:val="0"/>
              <w:marRight w:val="0"/>
              <w:marTop w:val="0"/>
              <w:marBottom w:val="0"/>
              <w:divBdr>
                <w:top w:val="none" w:sz="0" w:space="0" w:color="auto"/>
                <w:left w:val="none" w:sz="0" w:space="0" w:color="auto"/>
                <w:bottom w:val="none" w:sz="0" w:space="0" w:color="auto"/>
                <w:right w:val="none" w:sz="0" w:space="0" w:color="auto"/>
              </w:divBdr>
            </w:div>
          </w:divsChild>
        </w:div>
        <w:div w:id="1318804989">
          <w:marLeft w:val="0"/>
          <w:marRight w:val="0"/>
          <w:marTop w:val="0"/>
          <w:marBottom w:val="0"/>
          <w:divBdr>
            <w:top w:val="none" w:sz="0" w:space="0" w:color="auto"/>
            <w:left w:val="none" w:sz="0" w:space="0" w:color="auto"/>
            <w:bottom w:val="none" w:sz="0" w:space="0" w:color="auto"/>
            <w:right w:val="none" w:sz="0" w:space="0" w:color="auto"/>
          </w:divBdr>
          <w:divsChild>
            <w:div w:id="1460883091">
              <w:marLeft w:val="0"/>
              <w:marRight w:val="0"/>
              <w:marTop w:val="0"/>
              <w:marBottom w:val="0"/>
              <w:divBdr>
                <w:top w:val="none" w:sz="0" w:space="0" w:color="auto"/>
                <w:left w:val="none" w:sz="0" w:space="0" w:color="auto"/>
                <w:bottom w:val="none" w:sz="0" w:space="0" w:color="auto"/>
                <w:right w:val="none" w:sz="0" w:space="0" w:color="auto"/>
              </w:divBdr>
            </w:div>
            <w:div w:id="1702902307">
              <w:marLeft w:val="0"/>
              <w:marRight w:val="0"/>
              <w:marTop w:val="0"/>
              <w:marBottom w:val="0"/>
              <w:divBdr>
                <w:top w:val="none" w:sz="0" w:space="0" w:color="auto"/>
                <w:left w:val="none" w:sz="0" w:space="0" w:color="auto"/>
                <w:bottom w:val="none" w:sz="0" w:space="0" w:color="auto"/>
                <w:right w:val="none" w:sz="0" w:space="0" w:color="auto"/>
              </w:divBdr>
              <w:divsChild>
                <w:div w:id="565191622">
                  <w:marLeft w:val="0"/>
                  <w:marRight w:val="0"/>
                  <w:marTop w:val="0"/>
                  <w:marBottom w:val="0"/>
                  <w:divBdr>
                    <w:top w:val="none" w:sz="0" w:space="0" w:color="auto"/>
                    <w:left w:val="none" w:sz="0" w:space="0" w:color="auto"/>
                    <w:bottom w:val="none" w:sz="0" w:space="0" w:color="auto"/>
                    <w:right w:val="none" w:sz="0" w:space="0" w:color="auto"/>
                  </w:divBdr>
                  <w:divsChild>
                    <w:div w:id="208156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4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61939">
      <w:bodyDiv w:val="1"/>
      <w:marLeft w:val="0"/>
      <w:marRight w:val="0"/>
      <w:marTop w:val="0"/>
      <w:marBottom w:val="0"/>
      <w:divBdr>
        <w:top w:val="none" w:sz="0" w:space="0" w:color="auto"/>
        <w:left w:val="none" w:sz="0" w:space="0" w:color="auto"/>
        <w:bottom w:val="none" w:sz="0" w:space="0" w:color="auto"/>
        <w:right w:val="none" w:sz="0" w:space="0" w:color="auto"/>
      </w:divBdr>
    </w:div>
    <w:div w:id="1873759359">
      <w:bodyDiv w:val="1"/>
      <w:marLeft w:val="0"/>
      <w:marRight w:val="0"/>
      <w:marTop w:val="0"/>
      <w:marBottom w:val="0"/>
      <w:divBdr>
        <w:top w:val="none" w:sz="0" w:space="0" w:color="auto"/>
        <w:left w:val="none" w:sz="0" w:space="0" w:color="auto"/>
        <w:bottom w:val="none" w:sz="0" w:space="0" w:color="auto"/>
        <w:right w:val="none" w:sz="0" w:space="0" w:color="auto"/>
      </w:divBdr>
    </w:div>
    <w:div w:id="1920409259">
      <w:bodyDiv w:val="1"/>
      <w:marLeft w:val="0"/>
      <w:marRight w:val="0"/>
      <w:marTop w:val="0"/>
      <w:marBottom w:val="0"/>
      <w:divBdr>
        <w:top w:val="none" w:sz="0" w:space="0" w:color="auto"/>
        <w:left w:val="none" w:sz="0" w:space="0" w:color="auto"/>
        <w:bottom w:val="none" w:sz="0" w:space="0" w:color="auto"/>
        <w:right w:val="none" w:sz="0" w:space="0" w:color="auto"/>
      </w:divBdr>
    </w:div>
    <w:div w:id="1933394186">
      <w:bodyDiv w:val="1"/>
      <w:marLeft w:val="0"/>
      <w:marRight w:val="0"/>
      <w:marTop w:val="0"/>
      <w:marBottom w:val="0"/>
      <w:divBdr>
        <w:top w:val="none" w:sz="0" w:space="0" w:color="auto"/>
        <w:left w:val="none" w:sz="0" w:space="0" w:color="auto"/>
        <w:bottom w:val="none" w:sz="0" w:space="0" w:color="auto"/>
        <w:right w:val="none" w:sz="0" w:space="0" w:color="auto"/>
      </w:divBdr>
    </w:div>
    <w:div w:id="2136557767">
      <w:bodyDiv w:val="1"/>
      <w:marLeft w:val="0"/>
      <w:marRight w:val="0"/>
      <w:marTop w:val="0"/>
      <w:marBottom w:val="0"/>
      <w:divBdr>
        <w:top w:val="none" w:sz="0" w:space="0" w:color="auto"/>
        <w:left w:val="none" w:sz="0" w:space="0" w:color="auto"/>
        <w:bottom w:val="none" w:sz="0" w:space="0" w:color="auto"/>
        <w:right w:val="none" w:sz="0" w:space="0" w:color="auto"/>
      </w:divBdr>
    </w:div>
    <w:div w:id="2145927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13</TotalTime>
  <Pages>27</Pages>
  <Words>5230</Words>
  <Characters>29812</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2</cp:revision>
  <dcterms:created xsi:type="dcterms:W3CDTF">2024-10-09T02:30:00Z</dcterms:created>
  <dcterms:modified xsi:type="dcterms:W3CDTF">2024-10-23T07:45:00Z</dcterms:modified>
</cp:coreProperties>
</file>