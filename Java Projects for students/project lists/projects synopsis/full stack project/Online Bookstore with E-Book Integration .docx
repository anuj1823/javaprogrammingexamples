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2615AC" w14:textId="77777777" w:rsidR="003D7556" w:rsidRPr="003D7556" w:rsidRDefault="003D7556" w:rsidP="003D7556">
      <w:pPr>
        <w:rPr>
          <w:b/>
          <w:bCs/>
        </w:rPr>
      </w:pPr>
      <w:r w:rsidRPr="003D7556">
        <w:rPr>
          <w:b/>
          <w:bCs/>
        </w:rPr>
        <w:t>Online Bookstore with E-Book Integration - Requirement Analysis</w:t>
      </w:r>
    </w:p>
    <w:p w14:paraId="771A5374" w14:textId="77777777" w:rsidR="003D7556" w:rsidRPr="003D7556" w:rsidRDefault="003D7556" w:rsidP="003D7556">
      <w:pPr>
        <w:rPr>
          <w:b/>
          <w:bCs/>
        </w:rPr>
      </w:pPr>
      <w:r w:rsidRPr="003D7556">
        <w:rPr>
          <w:b/>
          <w:bCs/>
        </w:rPr>
        <w:t>Objective:</w:t>
      </w:r>
    </w:p>
    <w:p w14:paraId="48007F87" w14:textId="77777777" w:rsidR="003D7556" w:rsidRPr="003D7556" w:rsidRDefault="003D7556" w:rsidP="003D7556">
      <w:r w:rsidRPr="003D7556">
        <w:t>Develop an Online Bookstore that allows users to purchase both physical and e-books. The system will support secure payments, order management, and a built-in e-book reader for e-books.</w:t>
      </w:r>
    </w:p>
    <w:p w14:paraId="56293795" w14:textId="77777777" w:rsidR="003D7556" w:rsidRPr="003D7556" w:rsidRDefault="003D7556" w:rsidP="003D7556">
      <w:r w:rsidRPr="003D7556">
        <w:pict w14:anchorId="30C018C8">
          <v:rect id="_x0000_i1037" style="width:0;height:1.5pt" o:hralign="center" o:hrstd="t" o:hr="t" fillcolor="#a0a0a0" stroked="f"/>
        </w:pict>
      </w:r>
    </w:p>
    <w:p w14:paraId="06462B4B" w14:textId="77777777" w:rsidR="003D7556" w:rsidRPr="003D7556" w:rsidRDefault="003D7556" w:rsidP="003D7556">
      <w:pPr>
        <w:rPr>
          <w:b/>
          <w:bCs/>
        </w:rPr>
      </w:pPr>
      <w:r w:rsidRPr="003D7556">
        <w:rPr>
          <w:b/>
          <w:bCs/>
        </w:rPr>
        <w:t>Functional Requirements:</w:t>
      </w:r>
    </w:p>
    <w:p w14:paraId="4CF79FC2" w14:textId="77777777" w:rsidR="003D7556" w:rsidRPr="003D7556" w:rsidRDefault="003D7556" w:rsidP="003D7556">
      <w:pPr>
        <w:rPr>
          <w:b/>
          <w:bCs/>
        </w:rPr>
      </w:pPr>
      <w:r w:rsidRPr="003D7556">
        <w:rPr>
          <w:b/>
          <w:bCs/>
        </w:rPr>
        <w:t>1. User Management:</w:t>
      </w:r>
    </w:p>
    <w:p w14:paraId="52B8A234" w14:textId="77777777" w:rsidR="003D7556" w:rsidRPr="003D7556" w:rsidRDefault="003D7556" w:rsidP="003D7556">
      <w:pPr>
        <w:numPr>
          <w:ilvl w:val="0"/>
          <w:numId w:val="1"/>
        </w:numPr>
      </w:pPr>
      <w:r w:rsidRPr="003D7556">
        <w:rPr>
          <w:b/>
          <w:bCs/>
        </w:rPr>
        <w:t>Entities:</w:t>
      </w:r>
    </w:p>
    <w:p w14:paraId="10337EBC" w14:textId="77777777" w:rsidR="003D7556" w:rsidRPr="003D7556" w:rsidRDefault="003D7556" w:rsidP="003D7556">
      <w:pPr>
        <w:numPr>
          <w:ilvl w:val="1"/>
          <w:numId w:val="1"/>
        </w:numPr>
      </w:pPr>
      <w:r w:rsidRPr="003D7556">
        <w:t>User (User ID, Name, Email, Password, Role [Customer/Admin], Contact Number)</w:t>
      </w:r>
    </w:p>
    <w:p w14:paraId="22919D9C" w14:textId="77777777" w:rsidR="003D7556" w:rsidRPr="003D7556" w:rsidRDefault="003D7556" w:rsidP="003D7556">
      <w:pPr>
        <w:numPr>
          <w:ilvl w:val="1"/>
          <w:numId w:val="1"/>
        </w:numPr>
      </w:pPr>
      <w:r w:rsidRPr="003D7556">
        <w:t>Address (Address ID, User ID, Address Line, City, State, Postal Code, Country)</w:t>
      </w:r>
    </w:p>
    <w:p w14:paraId="47581CB3" w14:textId="77777777" w:rsidR="003D7556" w:rsidRPr="003D7556" w:rsidRDefault="003D7556" w:rsidP="003D7556">
      <w:pPr>
        <w:numPr>
          <w:ilvl w:val="0"/>
          <w:numId w:val="1"/>
        </w:numPr>
      </w:pPr>
      <w:r w:rsidRPr="003D7556">
        <w:rPr>
          <w:b/>
          <w:bCs/>
        </w:rPr>
        <w:t>Features:</w:t>
      </w:r>
    </w:p>
    <w:p w14:paraId="1A51CD41" w14:textId="77777777" w:rsidR="003D7556" w:rsidRPr="003D7556" w:rsidRDefault="003D7556" w:rsidP="003D7556">
      <w:pPr>
        <w:numPr>
          <w:ilvl w:val="1"/>
          <w:numId w:val="1"/>
        </w:numPr>
      </w:pPr>
      <w:r w:rsidRPr="003D7556">
        <w:t>User registration, login, and logout.</w:t>
      </w:r>
    </w:p>
    <w:p w14:paraId="4F3C025D" w14:textId="77777777" w:rsidR="003D7556" w:rsidRPr="003D7556" w:rsidRDefault="003D7556" w:rsidP="003D7556">
      <w:pPr>
        <w:numPr>
          <w:ilvl w:val="1"/>
          <w:numId w:val="1"/>
        </w:numPr>
      </w:pPr>
      <w:r w:rsidRPr="003D7556">
        <w:t>User profile management (view/edit user details and addresses).</w:t>
      </w:r>
    </w:p>
    <w:p w14:paraId="4C339C20" w14:textId="77777777" w:rsidR="003D7556" w:rsidRPr="003D7556" w:rsidRDefault="003D7556" w:rsidP="003D7556">
      <w:pPr>
        <w:numPr>
          <w:ilvl w:val="1"/>
          <w:numId w:val="1"/>
        </w:numPr>
      </w:pPr>
      <w:r w:rsidRPr="003D7556">
        <w:t>Role-based access control (admin for managing inventory, customers for browsing and purchasing).</w:t>
      </w:r>
    </w:p>
    <w:p w14:paraId="72F95881" w14:textId="77777777" w:rsidR="003D7556" w:rsidRPr="003D7556" w:rsidRDefault="003D7556" w:rsidP="003D7556">
      <w:pPr>
        <w:numPr>
          <w:ilvl w:val="1"/>
          <w:numId w:val="1"/>
        </w:numPr>
      </w:pPr>
      <w:r w:rsidRPr="003D7556">
        <w:t>Password management (forgot/reset password).</w:t>
      </w:r>
    </w:p>
    <w:p w14:paraId="62C547BE" w14:textId="77777777" w:rsidR="003D7556" w:rsidRPr="003D7556" w:rsidRDefault="003D7556" w:rsidP="003D7556">
      <w:pPr>
        <w:rPr>
          <w:b/>
          <w:bCs/>
        </w:rPr>
      </w:pPr>
      <w:r w:rsidRPr="003D7556">
        <w:rPr>
          <w:b/>
          <w:bCs/>
        </w:rPr>
        <w:t>2. Book Management:</w:t>
      </w:r>
    </w:p>
    <w:p w14:paraId="455E4008" w14:textId="77777777" w:rsidR="003D7556" w:rsidRPr="003D7556" w:rsidRDefault="003D7556" w:rsidP="003D7556">
      <w:pPr>
        <w:numPr>
          <w:ilvl w:val="0"/>
          <w:numId w:val="2"/>
        </w:numPr>
      </w:pPr>
      <w:r w:rsidRPr="003D7556">
        <w:rPr>
          <w:b/>
          <w:bCs/>
        </w:rPr>
        <w:t>Entities:</w:t>
      </w:r>
    </w:p>
    <w:p w14:paraId="4BCB3DFC" w14:textId="77777777" w:rsidR="003D7556" w:rsidRPr="003D7556" w:rsidRDefault="003D7556" w:rsidP="003D7556">
      <w:pPr>
        <w:numPr>
          <w:ilvl w:val="1"/>
          <w:numId w:val="2"/>
        </w:numPr>
      </w:pPr>
      <w:r w:rsidRPr="003D7556">
        <w:t xml:space="preserve">Book (Book ID, Title, Author, Publisher, ISBN, Price, Stock, Description, Category, Book Type [Physical/E-book], Cover Image, </w:t>
      </w:r>
      <w:proofErr w:type="spellStart"/>
      <w:r w:rsidRPr="003D7556">
        <w:t>EBook</w:t>
      </w:r>
      <w:proofErr w:type="spellEnd"/>
      <w:r w:rsidRPr="003D7556">
        <w:t xml:space="preserve"> File)</w:t>
      </w:r>
    </w:p>
    <w:p w14:paraId="4F15C689" w14:textId="77777777" w:rsidR="003D7556" w:rsidRPr="003D7556" w:rsidRDefault="003D7556" w:rsidP="003D7556">
      <w:pPr>
        <w:numPr>
          <w:ilvl w:val="1"/>
          <w:numId w:val="2"/>
        </w:numPr>
      </w:pPr>
      <w:r w:rsidRPr="003D7556">
        <w:t>Author (Author ID, Name, Biography)</w:t>
      </w:r>
    </w:p>
    <w:p w14:paraId="116E5562" w14:textId="77777777" w:rsidR="003D7556" w:rsidRPr="003D7556" w:rsidRDefault="003D7556" w:rsidP="003D7556">
      <w:pPr>
        <w:numPr>
          <w:ilvl w:val="1"/>
          <w:numId w:val="2"/>
        </w:numPr>
      </w:pPr>
      <w:r w:rsidRPr="003D7556">
        <w:t>Category (Category ID, Name, Description)</w:t>
      </w:r>
    </w:p>
    <w:p w14:paraId="50CE3B63" w14:textId="77777777" w:rsidR="003D7556" w:rsidRPr="003D7556" w:rsidRDefault="003D7556" w:rsidP="003D7556">
      <w:pPr>
        <w:numPr>
          <w:ilvl w:val="1"/>
          <w:numId w:val="2"/>
        </w:numPr>
      </w:pPr>
      <w:r w:rsidRPr="003D7556">
        <w:t>Publisher (Publisher ID, Name, Contact Information)</w:t>
      </w:r>
    </w:p>
    <w:p w14:paraId="12C913F1" w14:textId="77777777" w:rsidR="003D7556" w:rsidRPr="003D7556" w:rsidRDefault="003D7556" w:rsidP="003D7556">
      <w:pPr>
        <w:numPr>
          <w:ilvl w:val="1"/>
          <w:numId w:val="2"/>
        </w:numPr>
      </w:pPr>
      <w:proofErr w:type="spellStart"/>
      <w:r w:rsidRPr="003D7556">
        <w:t>EBook</w:t>
      </w:r>
      <w:proofErr w:type="spellEnd"/>
      <w:r w:rsidRPr="003D7556">
        <w:t xml:space="preserve"> (</w:t>
      </w:r>
      <w:proofErr w:type="spellStart"/>
      <w:r w:rsidRPr="003D7556">
        <w:t>EBook</w:t>
      </w:r>
      <w:proofErr w:type="spellEnd"/>
      <w:r w:rsidRPr="003D7556">
        <w:t xml:space="preserve"> ID, Book ID, File Format, File Path, License)</w:t>
      </w:r>
    </w:p>
    <w:p w14:paraId="470EC943" w14:textId="77777777" w:rsidR="003D7556" w:rsidRPr="003D7556" w:rsidRDefault="003D7556" w:rsidP="003D7556">
      <w:pPr>
        <w:numPr>
          <w:ilvl w:val="0"/>
          <w:numId w:val="2"/>
        </w:numPr>
      </w:pPr>
      <w:r w:rsidRPr="003D7556">
        <w:rPr>
          <w:b/>
          <w:bCs/>
        </w:rPr>
        <w:t>Features:</w:t>
      </w:r>
    </w:p>
    <w:p w14:paraId="1D4BD879" w14:textId="77777777" w:rsidR="003D7556" w:rsidRPr="003D7556" w:rsidRDefault="003D7556" w:rsidP="003D7556">
      <w:pPr>
        <w:numPr>
          <w:ilvl w:val="1"/>
          <w:numId w:val="2"/>
        </w:numPr>
      </w:pPr>
      <w:r w:rsidRPr="003D7556">
        <w:t>Admin can add, update, and delete books.</w:t>
      </w:r>
    </w:p>
    <w:p w14:paraId="01BC583A" w14:textId="77777777" w:rsidR="003D7556" w:rsidRPr="003D7556" w:rsidRDefault="003D7556" w:rsidP="003D7556">
      <w:pPr>
        <w:numPr>
          <w:ilvl w:val="1"/>
          <w:numId w:val="2"/>
        </w:numPr>
      </w:pPr>
      <w:r w:rsidRPr="003D7556">
        <w:t>Support for managing both physical and e-books.</w:t>
      </w:r>
    </w:p>
    <w:p w14:paraId="31915A60" w14:textId="77777777" w:rsidR="003D7556" w:rsidRPr="003D7556" w:rsidRDefault="003D7556" w:rsidP="003D7556">
      <w:pPr>
        <w:numPr>
          <w:ilvl w:val="1"/>
          <w:numId w:val="2"/>
        </w:numPr>
      </w:pPr>
      <w:r w:rsidRPr="003D7556">
        <w:t>Books can be categorized under different genres.</w:t>
      </w:r>
    </w:p>
    <w:p w14:paraId="3044DC49" w14:textId="77777777" w:rsidR="003D7556" w:rsidRPr="003D7556" w:rsidRDefault="003D7556" w:rsidP="003D7556">
      <w:pPr>
        <w:numPr>
          <w:ilvl w:val="1"/>
          <w:numId w:val="2"/>
        </w:numPr>
      </w:pPr>
      <w:r w:rsidRPr="003D7556">
        <w:t>Search and filter books by title, author, category, and price.</w:t>
      </w:r>
    </w:p>
    <w:p w14:paraId="5CC3AAF8" w14:textId="77777777" w:rsidR="003D7556" w:rsidRPr="003D7556" w:rsidRDefault="003D7556" w:rsidP="003D7556">
      <w:pPr>
        <w:numPr>
          <w:ilvl w:val="1"/>
          <w:numId w:val="2"/>
        </w:numPr>
      </w:pPr>
      <w:r w:rsidRPr="003D7556">
        <w:t>Ability to list new arrivals and top-rated books.</w:t>
      </w:r>
    </w:p>
    <w:p w14:paraId="5982CCC0" w14:textId="77777777" w:rsidR="003D7556" w:rsidRPr="003D7556" w:rsidRDefault="003D7556" w:rsidP="003D7556">
      <w:pPr>
        <w:numPr>
          <w:ilvl w:val="1"/>
          <w:numId w:val="2"/>
        </w:numPr>
      </w:pPr>
      <w:r w:rsidRPr="003D7556">
        <w:t>E-books must have a license associated with them to control access.</w:t>
      </w:r>
    </w:p>
    <w:p w14:paraId="09F5C7BB" w14:textId="77777777" w:rsidR="003D7556" w:rsidRPr="003D7556" w:rsidRDefault="003D7556" w:rsidP="003D7556">
      <w:pPr>
        <w:rPr>
          <w:b/>
          <w:bCs/>
        </w:rPr>
      </w:pPr>
      <w:r w:rsidRPr="003D7556">
        <w:rPr>
          <w:b/>
          <w:bCs/>
        </w:rPr>
        <w:t>3. Cart and Checkout:</w:t>
      </w:r>
    </w:p>
    <w:p w14:paraId="34FC0C94" w14:textId="77777777" w:rsidR="003D7556" w:rsidRPr="003D7556" w:rsidRDefault="003D7556" w:rsidP="003D7556">
      <w:pPr>
        <w:numPr>
          <w:ilvl w:val="0"/>
          <w:numId w:val="3"/>
        </w:numPr>
      </w:pPr>
      <w:r w:rsidRPr="003D7556">
        <w:rPr>
          <w:b/>
          <w:bCs/>
        </w:rPr>
        <w:t>Entities:</w:t>
      </w:r>
    </w:p>
    <w:p w14:paraId="447B53B8" w14:textId="77777777" w:rsidR="003D7556" w:rsidRPr="003D7556" w:rsidRDefault="003D7556" w:rsidP="003D7556">
      <w:pPr>
        <w:numPr>
          <w:ilvl w:val="1"/>
          <w:numId w:val="3"/>
        </w:numPr>
      </w:pPr>
      <w:r w:rsidRPr="003D7556">
        <w:t>Cart (Cart ID, User ID, Book ID, Quantity)</w:t>
      </w:r>
    </w:p>
    <w:p w14:paraId="4A479E66" w14:textId="77777777" w:rsidR="003D7556" w:rsidRPr="003D7556" w:rsidRDefault="003D7556" w:rsidP="003D7556">
      <w:pPr>
        <w:numPr>
          <w:ilvl w:val="1"/>
          <w:numId w:val="3"/>
        </w:numPr>
      </w:pPr>
      <w:r w:rsidRPr="003D7556">
        <w:t>Discount (Discount ID, Code, Percentage, Validity)</w:t>
      </w:r>
    </w:p>
    <w:p w14:paraId="38947FC1" w14:textId="77777777" w:rsidR="003D7556" w:rsidRPr="003D7556" w:rsidRDefault="003D7556" w:rsidP="003D7556">
      <w:pPr>
        <w:numPr>
          <w:ilvl w:val="0"/>
          <w:numId w:val="3"/>
        </w:numPr>
      </w:pPr>
      <w:r w:rsidRPr="003D7556">
        <w:rPr>
          <w:b/>
          <w:bCs/>
        </w:rPr>
        <w:t>Features:</w:t>
      </w:r>
    </w:p>
    <w:p w14:paraId="33F5DAA4" w14:textId="77777777" w:rsidR="003D7556" w:rsidRPr="003D7556" w:rsidRDefault="003D7556" w:rsidP="003D7556">
      <w:pPr>
        <w:numPr>
          <w:ilvl w:val="1"/>
          <w:numId w:val="3"/>
        </w:numPr>
      </w:pPr>
      <w:r w:rsidRPr="003D7556">
        <w:lastRenderedPageBreak/>
        <w:t>Users can add/remove books (physical/e-books) to/from the cart.</w:t>
      </w:r>
    </w:p>
    <w:p w14:paraId="79D1A303" w14:textId="77777777" w:rsidR="003D7556" w:rsidRPr="003D7556" w:rsidRDefault="003D7556" w:rsidP="003D7556">
      <w:pPr>
        <w:numPr>
          <w:ilvl w:val="1"/>
          <w:numId w:val="3"/>
        </w:numPr>
      </w:pPr>
      <w:r w:rsidRPr="003D7556">
        <w:t>Coupon/discount code application.</w:t>
      </w:r>
    </w:p>
    <w:p w14:paraId="7A679755" w14:textId="77777777" w:rsidR="003D7556" w:rsidRPr="003D7556" w:rsidRDefault="003D7556" w:rsidP="003D7556">
      <w:pPr>
        <w:numPr>
          <w:ilvl w:val="1"/>
          <w:numId w:val="3"/>
        </w:numPr>
      </w:pPr>
      <w:r w:rsidRPr="003D7556">
        <w:t>Checkout process (review cart, apply discounts, and confirm order).</w:t>
      </w:r>
    </w:p>
    <w:p w14:paraId="732591C9" w14:textId="77777777" w:rsidR="003D7556" w:rsidRPr="003D7556" w:rsidRDefault="003D7556" w:rsidP="003D7556">
      <w:pPr>
        <w:numPr>
          <w:ilvl w:val="1"/>
          <w:numId w:val="3"/>
        </w:numPr>
      </w:pPr>
      <w:r w:rsidRPr="003D7556">
        <w:t>Shipping address selection for physical books.</w:t>
      </w:r>
    </w:p>
    <w:p w14:paraId="0356BA3E" w14:textId="77777777" w:rsidR="003D7556" w:rsidRPr="003D7556" w:rsidRDefault="003D7556" w:rsidP="003D7556">
      <w:pPr>
        <w:rPr>
          <w:b/>
          <w:bCs/>
        </w:rPr>
      </w:pPr>
      <w:r w:rsidRPr="003D7556">
        <w:rPr>
          <w:b/>
          <w:bCs/>
        </w:rPr>
        <w:t>4. Order Management:</w:t>
      </w:r>
    </w:p>
    <w:p w14:paraId="3133977E" w14:textId="77777777" w:rsidR="003D7556" w:rsidRPr="003D7556" w:rsidRDefault="003D7556" w:rsidP="003D7556">
      <w:pPr>
        <w:numPr>
          <w:ilvl w:val="0"/>
          <w:numId w:val="4"/>
        </w:numPr>
      </w:pPr>
      <w:r w:rsidRPr="003D7556">
        <w:rPr>
          <w:b/>
          <w:bCs/>
        </w:rPr>
        <w:t>Entities:</w:t>
      </w:r>
    </w:p>
    <w:p w14:paraId="234794BE" w14:textId="77777777" w:rsidR="003D7556" w:rsidRPr="003D7556" w:rsidRDefault="003D7556" w:rsidP="003D7556">
      <w:pPr>
        <w:numPr>
          <w:ilvl w:val="1"/>
          <w:numId w:val="4"/>
        </w:numPr>
      </w:pPr>
      <w:r w:rsidRPr="003D7556">
        <w:t>Order (Order ID, User ID, Total Amount, Status [Pending, Shipped, Delivered, Cancelled], Payment Status)</w:t>
      </w:r>
    </w:p>
    <w:p w14:paraId="0C21F9F2" w14:textId="77777777" w:rsidR="003D7556" w:rsidRPr="003D7556" w:rsidRDefault="003D7556" w:rsidP="003D7556">
      <w:pPr>
        <w:numPr>
          <w:ilvl w:val="1"/>
          <w:numId w:val="4"/>
        </w:numPr>
      </w:pPr>
      <w:r w:rsidRPr="003D7556">
        <w:t>Order Items (Order Item ID, Order ID, Book ID, Quantity, Price)</w:t>
      </w:r>
    </w:p>
    <w:p w14:paraId="0E7E5FE1" w14:textId="77777777" w:rsidR="003D7556" w:rsidRPr="003D7556" w:rsidRDefault="003D7556" w:rsidP="003D7556">
      <w:pPr>
        <w:numPr>
          <w:ilvl w:val="1"/>
          <w:numId w:val="4"/>
        </w:numPr>
      </w:pPr>
      <w:r w:rsidRPr="003D7556">
        <w:t>Invoice (Invoice ID, Order ID, Payment ID, Invoice Date, Amount)</w:t>
      </w:r>
    </w:p>
    <w:p w14:paraId="2130FF99" w14:textId="77777777" w:rsidR="003D7556" w:rsidRPr="003D7556" w:rsidRDefault="003D7556" w:rsidP="003D7556">
      <w:pPr>
        <w:numPr>
          <w:ilvl w:val="0"/>
          <w:numId w:val="4"/>
        </w:numPr>
      </w:pPr>
      <w:r w:rsidRPr="003D7556">
        <w:rPr>
          <w:b/>
          <w:bCs/>
        </w:rPr>
        <w:t>Features:</w:t>
      </w:r>
    </w:p>
    <w:p w14:paraId="6FCA67A5" w14:textId="77777777" w:rsidR="003D7556" w:rsidRPr="003D7556" w:rsidRDefault="003D7556" w:rsidP="003D7556">
      <w:pPr>
        <w:numPr>
          <w:ilvl w:val="1"/>
          <w:numId w:val="4"/>
        </w:numPr>
      </w:pPr>
      <w:r w:rsidRPr="003D7556">
        <w:t>Order processing for both physical and e-books.</w:t>
      </w:r>
    </w:p>
    <w:p w14:paraId="42F727B1" w14:textId="77777777" w:rsidR="003D7556" w:rsidRPr="003D7556" w:rsidRDefault="003D7556" w:rsidP="003D7556">
      <w:pPr>
        <w:numPr>
          <w:ilvl w:val="1"/>
          <w:numId w:val="4"/>
        </w:numPr>
      </w:pPr>
      <w:r w:rsidRPr="003D7556">
        <w:t>Physical book order tracking (from placed to delivery).</w:t>
      </w:r>
    </w:p>
    <w:p w14:paraId="1EBA89CB" w14:textId="77777777" w:rsidR="003D7556" w:rsidRPr="003D7556" w:rsidRDefault="003D7556" w:rsidP="003D7556">
      <w:pPr>
        <w:numPr>
          <w:ilvl w:val="1"/>
          <w:numId w:val="4"/>
        </w:numPr>
      </w:pPr>
      <w:r w:rsidRPr="003D7556">
        <w:t>E-books become available for download/reading after purchase.</w:t>
      </w:r>
    </w:p>
    <w:p w14:paraId="7544F813" w14:textId="77777777" w:rsidR="003D7556" w:rsidRPr="003D7556" w:rsidRDefault="003D7556" w:rsidP="003D7556">
      <w:pPr>
        <w:numPr>
          <w:ilvl w:val="1"/>
          <w:numId w:val="4"/>
        </w:numPr>
      </w:pPr>
      <w:r w:rsidRPr="003D7556">
        <w:t>Users can view their order history, download invoices, and reorder books.</w:t>
      </w:r>
    </w:p>
    <w:p w14:paraId="71EDEE1B" w14:textId="77777777" w:rsidR="003D7556" w:rsidRPr="003D7556" w:rsidRDefault="003D7556" w:rsidP="003D7556">
      <w:pPr>
        <w:rPr>
          <w:b/>
          <w:bCs/>
        </w:rPr>
      </w:pPr>
      <w:r w:rsidRPr="003D7556">
        <w:rPr>
          <w:b/>
          <w:bCs/>
        </w:rPr>
        <w:t>5. E-Book Reader:</w:t>
      </w:r>
    </w:p>
    <w:p w14:paraId="4FD46FBA" w14:textId="77777777" w:rsidR="003D7556" w:rsidRPr="003D7556" w:rsidRDefault="003D7556" w:rsidP="003D7556">
      <w:pPr>
        <w:numPr>
          <w:ilvl w:val="0"/>
          <w:numId w:val="5"/>
        </w:numPr>
      </w:pPr>
      <w:r w:rsidRPr="003D7556">
        <w:rPr>
          <w:b/>
          <w:bCs/>
        </w:rPr>
        <w:t>Entities:</w:t>
      </w:r>
    </w:p>
    <w:p w14:paraId="23CF1E65" w14:textId="77777777" w:rsidR="003D7556" w:rsidRPr="003D7556" w:rsidRDefault="003D7556" w:rsidP="003D7556">
      <w:pPr>
        <w:numPr>
          <w:ilvl w:val="1"/>
          <w:numId w:val="5"/>
        </w:numPr>
      </w:pPr>
      <w:r w:rsidRPr="003D7556">
        <w:t xml:space="preserve">License (License ID, User ID, </w:t>
      </w:r>
      <w:proofErr w:type="spellStart"/>
      <w:r w:rsidRPr="003D7556">
        <w:t>EBook</w:t>
      </w:r>
      <w:proofErr w:type="spellEnd"/>
      <w:r w:rsidRPr="003D7556">
        <w:t xml:space="preserve"> ID, Validity, Access Rights)</w:t>
      </w:r>
    </w:p>
    <w:p w14:paraId="5BCDCAC7" w14:textId="77777777" w:rsidR="003D7556" w:rsidRPr="003D7556" w:rsidRDefault="003D7556" w:rsidP="003D7556">
      <w:pPr>
        <w:numPr>
          <w:ilvl w:val="0"/>
          <w:numId w:val="5"/>
        </w:numPr>
      </w:pPr>
      <w:r w:rsidRPr="003D7556">
        <w:rPr>
          <w:b/>
          <w:bCs/>
        </w:rPr>
        <w:t>Features:</w:t>
      </w:r>
    </w:p>
    <w:p w14:paraId="00E91614" w14:textId="77777777" w:rsidR="003D7556" w:rsidRPr="003D7556" w:rsidRDefault="003D7556" w:rsidP="003D7556">
      <w:pPr>
        <w:numPr>
          <w:ilvl w:val="1"/>
          <w:numId w:val="5"/>
        </w:numPr>
      </w:pPr>
      <w:r w:rsidRPr="003D7556">
        <w:t>Allow users to read purchased e-books online through an integrated reader within the platform.</w:t>
      </w:r>
    </w:p>
    <w:p w14:paraId="0900B252" w14:textId="77777777" w:rsidR="003D7556" w:rsidRPr="003D7556" w:rsidRDefault="003D7556" w:rsidP="003D7556">
      <w:pPr>
        <w:numPr>
          <w:ilvl w:val="1"/>
          <w:numId w:val="5"/>
        </w:numPr>
      </w:pPr>
      <w:r w:rsidRPr="003D7556">
        <w:t>E-book download option for offline reading (with DRM protection).</w:t>
      </w:r>
    </w:p>
    <w:p w14:paraId="7AC597FA" w14:textId="77777777" w:rsidR="003D7556" w:rsidRPr="003D7556" w:rsidRDefault="003D7556" w:rsidP="003D7556">
      <w:pPr>
        <w:numPr>
          <w:ilvl w:val="1"/>
          <w:numId w:val="5"/>
        </w:numPr>
      </w:pPr>
      <w:r w:rsidRPr="003D7556">
        <w:t>License management to control e-book access.</w:t>
      </w:r>
    </w:p>
    <w:p w14:paraId="09645343" w14:textId="77777777" w:rsidR="003D7556" w:rsidRPr="003D7556" w:rsidRDefault="003D7556" w:rsidP="003D7556">
      <w:pPr>
        <w:rPr>
          <w:b/>
          <w:bCs/>
        </w:rPr>
      </w:pPr>
      <w:r w:rsidRPr="003D7556">
        <w:rPr>
          <w:b/>
          <w:bCs/>
        </w:rPr>
        <w:t>6. Payment Gateway:</w:t>
      </w:r>
    </w:p>
    <w:p w14:paraId="68DAEFC1" w14:textId="77777777" w:rsidR="003D7556" w:rsidRPr="003D7556" w:rsidRDefault="003D7556" w:rsidP="003D7556">
      <w:pPr>
        <w:numPr>
          <w:ilvl w:val="0"/>
          <w:numId w:val="6"/>
        </w:numPr>
      </w:pPr>
      <w:r w:rsidRPr="003D7556">
        <w:rPr>
          <w:b/>
          <w:bCs/>
        </w:rPr>
        <w:t>Entities:</w:t>
      </w:r>
    </w:p>
    <w:p w14:paraId="322CA4B8" w14:textId="77777777" w:rsidR="003D7556" w:rsidRPr="003D7556" w:rsidRDefault="003D7556" w:rsidP="003D7556">
      <w:pPr>
        <w:numPr>
          <w:ilvl w:val="1"/>
          <w:numId w:val="6"/>
        </w:numPr>
      </w:pPr>
      <w:r w:rsidRPr="003D7556">
        <w:t>Payment (Payment ID, User ID, Order ID, Amount, Payment Method [Credit/Debit, PayPal, Net Banking], Status [Success, Failed])</w:t>
      </w:r>
    </w:p>
    <w:p w14:paraId="75B7E601" w14:textId="77777777" w:rsidR="003D7556" w:rsidRPr="003D7556" w:rsidRDefault="003D7556" w:rsidP="003D7556">
      <w:pPr>
        <w:numPr>
          <w:ilvl w:val="0"/>
          <w:numId w:val="6"/>
        </w:numPr>
      </w:pPr>
      <w:r w:rsidRPr="003D7556">
        <w:rPr>
          <w:b/>
          <w:bCs/>
        </w:rPr>
        <w:t>Features:</w:t>
      </w:r>
    </w:p>
    <w:p w14:paraId="2AFFB94A" w14:textId="77777777" w:rsidR="003D7556" w:rsidRPr="003D7556" w:rsidRDefault="003D7556" w:rsidP="003D7556">
      <w:pPr>
        <w:numPr>
          <w:ilvl w:val="1"/>
          <w:numId w:val="6"/>
        </w:numPr>
      </w:pPr>
      <w:r w:rsidRPr="003D7556">
        <w:t>Secure payment integration for various methods (cards, online banking, UPI).</w:t>
      </w:r>
    </w:p>
    <w:p w14:paraId="2F74085A" w14:textId="77777777" w:rsidR="003D7556" w:rsidRPr="003D7556" w:rsidRDefault="003D7556" w:rsidP="003D7556">
      <w:pPr>
        <w:numPr>
          <w:ilvl w:val="1"/>
          <w:numId w:val="6"/>
        </w:numPr>
      </w:pPr>
      <w:r w:rsidRPr="003D7556">
        <w:t>Refunds in case of cancellations or returns.</w:t>
      </w:r>
    </w:p>
    <w:p w14:paraId="11712E94" w14:textId="77777777" w:rsidR="003D7556" w:rsidRPr="003D7556" w:rsidRDefault="003D7556" w:rsidP="003D7556">
      <w:pPr>
        <w:numPr>
          <w:ilvl w:val="1"/>
          <w:numId w:val="6"/>
        </w:numPr>
      </w:pPr>
      <w:r w:rsidRPr="003D7556">
        <w:t>Payment success/failure notification.</w:t>
      </w:r>
    </w:p>
    <w:p w14:paraId="3E149AFD" w14:textId="77777777" w:rsidR="003D7556" w:rsidRPr="003D7556" w:rsidRDefault="003D7556" w:rsidP="003D7556">
      <w:pPr>
        <w:rPr>
          <w:b/>
          <w:bCs/>
        </w:rPr>
      </w:pPr>
      <w:r w:rsidRPr="003D7556">
        <w:rPr>
          <w:b/>
          <w:bCs/>
        </w:rPr>
        <w:t>7. Review and Feedback:</w:t>
      </w:r>
    </w:p>
    <w:p w14:paraId="378AB0BB" w14:textId="77777777" w:rsidR="003D7556" w:rsidRPr="003D7556" w:rsidRDefault="003D7556" w:rsidP="003D7556">
      <w:pPr>
        <w:numPr>
          <w:ilvl w:val="0"/>
          <w:numId w:val="7"/>
        </w:numPr>
      </w:pPr>
      <w:r w:rsidRPr="003D7556">
        <w:rPr>
          <w:b/>
          <w:bCs/>
        </w:rPr>
        <w:t>Entities:</w:t>
      </w:r>
    </w:p>
    <w:p w14:paraId="5EAAC116" w14:textId="77777777" w:rsidR="003D7556" w:rsidRPr="003D7556" w:rsidRDefault="003D7556" w:rsidP="003D7556">
      <w:pPr>
        <w:numPr>
          <w:ilvl w:val="1"/>
          <w:numId w:val="7"/>
        </w:numPr>
      </w:pPr>
      <w:r w:rsidRPr="003D7556">
        <w:t>Review (Review ID, Book ID, User ID, Rating, Comments)</w:t>
      </w:r>
    </w:p>
    <w:p w14:paraId="57BE49F3" w14:textId="77777777" w:rsidR="003D7556" w:rsidRPr="003D7556" w:rsidRDefault="003D7556" w:rsidP="003D7556">
      <w:pPr>
        <w:numPr>
          <w:ilvl w:val="1"/>
          <w:numId w:val="7"/>
        </w:numPr>
      </w:pPr>
      <w:r w:rsidRPr="003D7556">
        <w:t>Feedback (Feedback ID, User ID, Comments, Rating)</w:t>
      </w:r>
    </w:p>
    <w:p w14:paraId="3A27CAC4" w14:textId="77777777" w:rsidR="003D7556" w:rsidRPr="003D7556" w:rsidRDefault="003D7556" w:rsidP="003D7556">
      <w:pPr>
        <w:numPr>
          <w:ilvl w:val="0"/>
          <w:numId w:val="7"/>
        </w:numPr>
      </w:pPr>
      <w:r w:rsidRPr="003D7556">
        <w:rPr>
          <w:b/>
          <w:bCs/>
        </w:rPr>
        <w:t>Features:</w:t>
      </w:r>
    </w:p>
    <w:p w14:paraId="239A92BA" w14:textId="77777777" w:rsidR="003D7556" w:rsidRPr="003D7556" w:rsidRDefault="003D7556" w:rsidP="003D7556">
      <w:pPr>
        <w:numPr>
          <w:ilvl w:val="1"/>
          <w:numId w:val="7"/>
        </w:numPr>
      </w:pPr>
      <w:r w:rsidRPr="003D7556">
        <w:t>Users can rate and review books they’ve purchased.</w:t>
      </w:r>
    </w:p>
    <w:p w14:paraId="7BFBB505" w14:textId="77777777" w:rsidR="003D7556" w:rsidRPr="003D7556" w:rsidRDefault="003D7556" w:rsidP="003D7556">
      <w:pPr>
        <w:numPr>
          <w:ilvl w:val="1"/>
          <w:numId w:val="7"/>
        </w:numPr>
      </w:pPr>
      <w:r w:rsidRPr="003D7556">
        <w:lastRenderedPageBreak/>
        <w:t>Admin moderation of reviews.</w:t>
      </w:r>
    </w:p>
    <w:p w14:paraId="025C7DA7" w14:textId="77777777" w:rsidR="003D7556" w:rsidRPr="003D7556" w:rsidRDefault="003D7556" w:rsidP="003D7556">
      <w:pPr>
        <w:numPr>
          <w:ilvl w:val="1"/>
          <w:numId w:val="7"/>
        </w:numPr>
      </w:pPr>
      <w:r w:rsidRPr="003D7556">
        <w:t>Users can provide feedback on the platform and its services.</w:t>
      </w:r>
    </w:p>
    <w:p w14:paraId="314D1476" w14:textId="77777777" w:rsidR="003D7556" w:rsidRPr="003D7556" w:rsidRDefault="003D7556" w:rsidP="003D7556">
      <w:pPr>
        <w:rPr>
          <w:b/>
          <w:bCs/>
        </w:rPr>
      </w:pPr>
      <w:r w:rsidRPr="003D7556">
        <w:rPr>
          <w:b/>
          <w:bCs/>
        </w:rPr>
        <w:t>8. Reporting Module:</w:t>
      </w:r>
    </w:p>
    <w:p w14:paraId="7516AD76" w14:textId="77777777" w:rsidR="003D7556" w:rsidRPr="003D7556" w:rsidRDefault="003D7556" w:rsidP="003D7556">
      <w:pPr>
        <w:numPr>
          <w:ilvl w:val="0"/>
          <w:numId w:val="8"/>
        </w:numPr>
      </w:pPr>
      <w:r w:rsidRPr="003D7556">
        <w:rPr>
          <w:b/>
          <w:bCs/>
        </w:rPr>
        <w:t>Entities:</w:t>
      </w:r>
    </w:p>
    <w:p w14:paraId="02097A5D" w14:textId="77777777" w:rsidR="003D7556" w:rsidRPr="003D7556" w:rsidRDefault="003D7556" w:rsidP="003D7556">
      <w:pPr>
        <w:numPr>
          <w:ilvl w:val="1"/>
          <w:numId w:val="8"/>
        </w:numPr>
      </w:pPr>
      <w:r w:rsidRPr="003D7556">
        <w:t>Report (Report ID, Report Type, Date, Data)</w:t>
      </w:r>
    </w:p>
    <w:p w14:paraId="40A7E3E1" w14:textId="77777777" w:rsidR="003D7556" w:rsidRPr="003D7556" w:rsidRDefault="003D7556" w:rsidP="003D7556">
      <w:pPr>
        <w:numPr>
          <w:ilvl w:val="0"/>
          <w:numId w:val="8"/>
        </w:numPr>
      </w:pPr>
      <w:r w:rsidRPr="003D7556">
        <w:rPr>
          <w:b/>
          <w:bCs/>
        </w:rPr>
        <w:t>Features:</w:t>
      </w:r>
    </w:p>
    <w:p w14:paraId="03DDFB06" w14:textId="77777777" w:rsidR="003D7556" w:rsidRPr="003D7556" w:rsidRDefault="003D7556" w:rsidP="003D7556">
      <w:pPr>
        <w:numPr>
          <w:ilvl w:val="1"/>
          <w:numId w:val="8"/>
        </w:numPr>
      </w:pPr>
      <w:r w:rsidRPr="003D7556">
        <w:t>Generate sales reports based on date ranges.</w:t>
      </w:r>
    </w:p>
    <w:p w14:paraId="75F3B5D8" w14:textId="77777777" w:rsidR="003D7556" w:rsidRPr="003D7556" w:rsidRDefault="003D7556" w:rsidP="003D7556">
      <w:pPr>
        <w:numPr>
          <w:ilvl w:val="1"/>
          <w:numId w:val="8"/>
        </w:numPr>
      </w:pPr>
      <w:r w:rsidRPr="003D7556">
        <w:t>Track popular books, bestsellers, and most-reviewed books.</w:t>
      </w:r>
    </w:p>
    <w:p w14:paraId="2194272B" w14:textId="77777777" w:rsidR="003D7556" w:rsidRPr="003D7556" w:rsidRDefault="003D7556" w:rsidP="003D7556">
      <w:pPr>
        <w:numPr>
          <w:ilvl w:val="1"/>
          <w:numId w:val="8"/>
        </w:numPr>
      </w:pPr>
      <w:r w:rsidRPr="003D7556">
        <w:t xml:space="preserve">Customer purchase </w:t>
      </w:r>
      <w:proofErr w:type="spellStart"/>
      <w:r w:rsidRPr="003D7556">
        <w:t>behavior</w:t>
      </w:r>
      <w:proofErr w:type="spellEnd"/>
      <w:r w:rsidRPr="003D7556">
        <w:t xml:space="preserve"> and preferences.</w:t>
      </w:r>
    </w:p>
    <w:p w14:paraId="4BAF4E4C" w14:textId="77777777" w:rsidR="003D7556" w:rsidRPr="003D7556" w:rsidRDefault="003D7556" w:rsidP="003D7556">
      <w:pPr>
        <w:numPr>
          <w:ilvl w:val="1"/>
          <w:numId w:val="8"/>
        </w:numPr>
      </w:pPr>
      <w:r w:rsidRPr="003D7556">
        <w:t>Inventory reports showing stock levels of physical books.</w:t>
      </w:r>
    </w:p>
    <w:p w14:paraId="1F5BA3DC" w14:textId="77777777" w:rsidR="003D7556" w:rsidRPr="003D7556" w:rsidRDefault="003D7556" w:rsidP="003D7556">
      <w:r w:rsidRPr="003D7556">
        <w:pict w14:anchorId="54837B82">
          <v:rect id="_x0000_i1038" style="width:0;height:1.5pt" o:hralign="center" o:hrstd="t" o:hr="t" fillcolor="#a0a0a0" stroked="f"/>
        </w:pict>
      </w:r>
    </w:p>
    <w:p w14:paraId="19A9F821" w14:textId="77777777" w:rsidR="003D7556" w:rsidRPr="003D7556" w:rsidRDefault="003D7556" w:rsidP="003D7556">
      <w:pPr>
        <w:rPr>
          <w:b/>
          <w:bCs/>
        </w:rPr>
      </w:pPr>
      <w:r w:rsidRPr="003D7556">
        <w:rPr>
          <w:b/>
          <w:bCs/>
        </w:rPr>
        <w:t>Non-Functional Requirements:</w:t>
      </w:r>
    </w:p>
    <w:p w14:paraId="28A0CF39" w14:textId="77777777" w:rsidR="003D7556" w:rsidRPr="003D7556" w:rsidRDefault="003D7556" w:rsidP="003D7556">
      <w:pPr>
        <w:rPr>
          <w:b/>
          <w:bCs/>
        </w:rPr>
      </w:pPr>
      <w:r w:rsidRPr="003D7556">
        <w:rPr>
          <w:b/>
          <w:bCs/>
        </w:rPr>
        <w:t>1. Security:</w:t>
      </w:r>
    </w:p>
    <w:p w14:paraId="3C3A9141" w14:textId="77777777" w:rsidR="003D7556" w:rsidRPr="003D7556" w:rsidRDefault="003D7556" w:rsidP="003D7556">
      <w:pPr>
        <w:numPr>
          <w:ilvl w:val="0"/>
          <w:numId w:val="9"/>
        </w:numPr>
      </w:pPr>
      <w:r w:rsidRPr="003D7556">
        <w:t>Use of encryption for storing sensitive data (passwords, payment details).</w:t>
      </w:r>
    </w:p>
    <w:p w14:paraId="2DE33265" w14:textId="77777777" w:rsidR="003D7556" w:rsidRPr="003D7556" w:rsidRDefault="003D7556" w:rsidP="003D7556">
      <w:pPr>
        <w:numPr>
          <w:ilvl w:val="0"/>
          <w:numId w:val="9"/>
        </w:numPr>
      </w:pPr>
      <w:r w:rsidRPr="003D7556">
        <w:t>Role-based access control to secure admin functionalities.</w:t>
      </w:r>
    </w:p>
    <w:p w14:paraId="001126FC" w14:textId="77777777" w:rsidR="003D7556" w:rsidRPr="003D7556" w:rsidRDefault="003D7556" w:rsidP="003D7556">
      <w:pPr>
        <w:numPr>
          <w:ilvl w:val="0"/>
          <w:numId w:val="9"/>
        </w:numPr>
      </w:pPr>
      <w:r w:rsidRPr="003D7556">
        <w:t>Implement SSL for secure transactions.</w:t>
      </w:r>
    </w:p>
    <w:p w14:paraId="2D11404E" w14:textId="77777777" w:rsidR="003D7556" w:rsidRPr="003D7556" w:rsidRDefault="003D7556" w:rsidP="003D7556">
      <w:pPr>
        <w:rPr>
          <w:b/>
          <w:bCs/>
        </w:rPr>
      </w:pPr>
      <w:r w:rsidRPr="003D7556">
        <w:rPr>
          <w:b/>
          <w:bCs/>
        </w:rPr>
        <w:t>2. Performance:</w:t>
      </w:r>
    </w:p>
    <w:p w14:paraId="09DCB101" w14:textId="77777777" w:rsidR="003D7556" w:rsidRPr="003D7556" w:rsidRDefault="003D7556" w:rsidP="003D7556">
      <w:pPr>
        <w:numPr>
          <w:ilvl w:val="0"/>
          <w:numId w:val="10"/>
        </w:numPr>
      </w:pPr>
      <w:r w:rsidRPr="003D7556">
        <w:t>Efficient handling of large book collections with pagination for browsing.</w:t>
      </w:r>
    </w:p>
    <w:p w14:paraId="727F2B1B" w14:textId="77777777" w:rsidR="003D7556" w:rsidRPr="003D7556" w:rsidRDefault="003D7556" w:rsidP="003D7556">
      <w:pPr>
        <w:numPr>
          <w:ilvl w:val="0"/>
          <w:numId w:val="10"/>
        </w:numPr>
      </w:pPr>
      <w:r w:rsidRPr="003D7556">
        <w:t>Quick response for searching, filtering, and accessing the e-book reader.</w:t>
      </w:r>
    </w:p>
    <w:p w14:paraId="13A5B069" w14:textId="77777777" w:rsidR="003D7556" w:rsidRPr="003D7556" w:rsidRDefault="003D7556" w:rsidP="003D7556">
      <w:pPr>
        <w:numPr>
          <w:ilvl w:val="0"/>
          <w:numId w:val="10"/>
        </w:numPr>
      </w:pPr>
      <w:r w:rsidRPr="003D7556">
        <w:t>Scalability to support growing numbers of users and book entries.</w:t>
      </w:r>
    </w:p>
    <w:p w14:paraId="566D5A86" w14:textId="77777777" w:rsidR="003D7556" w:rsidRPr="003D7556" w:rsidRDefault="003D7556" w:rsidP="003D7556">
      <w:pPr>
        <w:rPr>
          <w:b/>
          <w:bCs/>
        </w:rPr>
      </w:pPr>
      <w:r w:rsidRPr="003D7556">
        <w:rPr>
          <w:b/>
          <w:bCs/>
        </w:rPr>
        <w:t>3. Usability:</w:t>
      </w:r>
    </w:p>
    <w:p w14:paraId="3C36B13A" w14:textId="77777777" w:rsidR="003D7556" w:rsidRPr="003D7556" w:rsidRDefault="003D7556" w:rsidP="003D7556">
      <w:pPr>
        <w:numPr>
          <w:ilvl w:val="0"/>
          <w:numId w:val="11"/>
        </w:numPr>
      </w:pPr>
      <w:r w:rsidRPr="003D7556">
        <w:t>User-friendly interface for both admin and customers.</w:t>
      </w:r>
    </w:p>
    <w:p w14:paraId="1939E327" w14:textId="77777777" w:rsidR="003D7556" w:rsidRPr="003D7556" w:rsidRDefault="003D7556" w:rsidP="003D7556">
      <w:pPr>
        <w:numPr>
          <w:ilvl w:val="0"/>
          <w:numId w:val="11"/>
        </w:numPr>
      </w:pPr>
      <w:r w:rsidRPr="003D7556">
        <w:t>Mobile responsiveness to enable access across devices.</w:t>
      </w:r>
    </w:p>
    <w:p w14:paraId="5CCC03EB" w14:textId="77777777" w:rsidR="003D7556" w:rsidRPr="003D7556" w:rsidRDefault="003D7556" w:rsidP="003D7556">
      <w:pPr>
        <w:numPr>
          <w:ilvl w:val="0"/>
          <w:numId w:val="11"/>
        </w:numPr>
      </w:pPr>
      <w:r w:rsidRPr="003D7556">
        <w:t>Simple and intuitive navigation for finding books and making purchases.</w:t>
      </w:r>
    </w:p>
    <w:p w14:paraId="19BF236B" w14:textId="77777777" w:rsidR="003D7556" w:rsidRPr="003D7556" w:rsidRDefault="003D7556" w:rsidP="003D7556">
      <w:pPr>
        <w:rPr>
          <w:b/>
          <w:bCs/>
        </w:rPr>
      </w:pPr>
      <w:r w:rsidRPr="003D7556">
        <w:rPr>
          <w:b/>
          <w:bCs/>
        </w:rPr>
        <w:t>4. Reliability:</w:t>
      </w:r>
    </w:p>
    <w:p w14:paraId="54BE7991" w14:textId="77777777" w:rsidR="003D7556" w:rsidRPr="003D7556" w:rsidRDefault="003D7556" w:rsidP="003D7556">
      <w:pPr>
        <w:numPr>
          <w:ilvl w:val="0"/>
          <w:numId w:val="12"/>
        </w:numPr>
      </w:pPr>
      <w:r w:rsidRPr="003D7556">
        <w:t>Backup and recovery system for order data and e-book files.</w:t>
      </w:r>
    </w:p>
    <w:p w14:paraId="2A4A8445" w14:textId="77777777" w:rsidR="003D7556" w:rsidRPr="003D7556" w:rsidRDefault="003D7556" w:rsidP="003D7556">
      <w:pPr>
        <w:numPr>
          <w:ilvl w:val="0"/>
          <w:numId w:val="12"/>
        </w:numPr>
      </w:pPr>
      <w:r w:rsidRPr="003D7556">
        <w:t>Ensure uptime and availability of e-book content after purchase.</w:t>
      </w:r>
    </w:p>
    <w:p w14:paraId="07C127AE" w14:textId="77777777" w:rsidR="003D7556" w:rsidRPr="003D7556" w:rsidRDefault="003D7556" w:rsidP="003D7556">
      <w:pPr>
        <w:rPr>
          <w:b/>
          <w:bCs/>
        </w:rPr>
      </w:pPr>
      <w:r w:rsidRPr="003D7556">
        <w:rPr>
          <w:b/>
          <w:bCs/>
        </w:rPr>
        <w:t>5. Maintainability:</w:t>
      </w:r>
    </w:p>
    <w:p w14:paraId="181C052C" w14:textId="77777777" w:rsidR="003D7556" w:rsidRPr="003D7556" w:rsidRDefault="003D7556" w:rsidP="003D7556">
      <w:pPr>
        <w:numPr>
          <w:ilvl w:val="0"/>
          <w:numId w:val="13"/>
        </w:numPr>
      </w:pPr>
      <w:r w:rsidRPr="003D7556">
        <w:t>Modular code structure using Core Java, Collections, and Hibernate for easier maintenance and updates.</w:t>
      </w:r>
    </w:p>
    <w:p w14:paraId="05FF1CFD" w14:textId="77777777" w:rsidR="003D7556" w:rsidRPr="003D7556" w:rsidRDefault="003D7556" w:rsidP="003D7556">
      <w:pPr>
        <w:numPr>
          <w:ilvl w:val="0"/>
          <w:numId w:val="13"/>
        </w:numPr>
      </w:pPr>
      <w:r w:rsidRPr="003D7556">
        <w:t>Clear documentation and comments in the codebase to aid future development.</w:t>
      </w:r>
    </w:p>
    <w:p w14:paraId="27FB9BE1" w14:textId="77777777" w:rsidR="00072402" w:rsidRDefault="00072402"/>
    <w:p w14:paraId="7A97BEEE" w14:textId="77777777" w:rsidR="00072402" w:rsidRDefault="00072402">
      <w:r>
        <w:br w:type="page"/>
      </w:r>
    </w:p>
    <w:p w14:paraId="2A73010D" w14:textId="77777777" w:rsidR="003D7556" w:rsidRPr="003D7556" w:rsidRDefault="003D7556" w:rsidP="003D7556">
      <w:pPr>
        <w:rPr>
          <w:b/>
          <w:bCs/>
        </w:rPr>
      </w:pPr>
      <w:r w:rsidRPr="003D7556">
        <w:rPr>
          <w:b/>
          <w:bCs/>
        </w:rPr>
        <w:lastRenderedPageBreak/>
        <w:t>Detailed Module Descriptions for Online Bookstore with E-Book Integration</w:t>
      </w:r>
    </w:p>
    <w:p w14:paraId="18FC1808" w14:textId="77777777" w:rsidR="003D7556" w:rsidRPr="003D7556" w:rsidRDefault="003D7556" w:rsidP="003D7556">
      <w:r w:rsidRPr="003D7556">
        <w:t>The project will be broken into the following core modules to ensure organized development and modular functionality. Each module serves a specific purpose and interacts with others for a seamless user experience.</w:t>
      </w:r>
    </w:p>
    <w:p w14:paraId="1A32A940" w14:textId="77777777" w:rsidR="003D7556" w:rsidRPr="003D7556" w:rsidRDefault="003D7556" w:rsidP="003D7556">
      <w:r w:rsidRPr="003D7556">
        <w:pict w14:anchorId="2FE4F726">
          <v:rect id="_x0000_i1101" style="width:0;height:1.5pt" o:hralign="center" o:hrstd="t" o:hr="t" fillcolor="#a0a0a0" stroked="f"/>
        </w:pict>
      </w:r>
    </w:p>
    <w:p w14:paraId="2493B486" w14:textId="77777777" w:rsidR="003D7556" w:rsidRPr="003D7556" w:rsidRDefault="003D7556" w:rsidP="003D7556">
      <w:pPr>
        <w:rPr>
          <w:b/>
          <w:bCs/>
        </w:rPr>
      </w:pPr>
      <w:r w:rsidRPr="003D7556">
        <w:rPr>
          <w:b/>
          <w:bCs/>
        </w:rPr>
        <w:t>1. User Management Module</w:t>
      </w:r>
    </w:p>
    <w:p w14:paraId="51813BF7" w14:textId="77777777" w:rsidR="003D7556" w:rsidRPr="003D7556" w:rsidRDefault="003D7556" w:rsidP="003D7556">
      <w:r w:rsidRPr="003D7556">
        <w:t>This module handles everything related to user interaction and account management. It allows users to register, log in, manage profiles, and view order history.</w:t>
      </w:r>
    </w:p>
    <w:p w14:paraId="65E650EA" w14:textId="77777777" w:rsidR="003D7556" w:rsidRPr="003D7556" w:rsidRDefault="003D7556" w:rsidP="003D7556">
      <w:pPr>
        <w:numPr>
          <w:ilvl w:val="0"/>
          <w:numId w:val="14"/>
        </w:numPr>
      </w:pPr>
      <w:r w:rsidRPr="003D7556">
        <w:rPr>
          <w:b/>
          <w:bCs/>
        </w:rPr>
        <w:t>Features:</w:t>
      </w:r>
    </w:p>
    <w:p w14:paraId="4FBB0736" w14:textId="77777777" w:rsidR="003D7556" w:rsidRPr="003D7556" w:rsidRDefault="003D7556" w:rsidP="003D7556">
      <w:pPr>
        <w:numPr>
          <w:ilvl w:val="1"/>
          <w:numId w:val="14"/>
        </w:numPr>
      </w:pPr>
      <w:r w:rsidRPr="003D7556">
        <w:rPr>
          <w:b/>
          <w:bCs/>
        </w:rPr>
        <w:t>User Registration</w:t>
      </w:r>
      <w:r w:rsidRPr="003D7556">
        <w:t>: New users can sign up by providing personal details such as name, email, password, and contact information.</w:t>
      </w:r>
    </w:p>
    <w:p w14:paraId="5510732A" w14:textId="77777777" w:rsidR="003D7556" w:rsidRPr="003D7556" w:rsidRDefault="003D7556" w:rsidP="003D7556">
      <w:pPr>
        <w:numPr>
          <w:ilvl w:val="1"/>
          <w:numId w:val="14"/>
        </w:numPr>
      </w:pPr>
      <w:r w:rsidRPr="003D7556">
        <w:rPr>
          <w:b/>
          <w:bCs/>
        </w:rPr>
        <w:t>Login/Logout</w:t>
      </w:r>
      <w:r w:rsidRPr="003D7556">
        <w:t>: Registered users can log in using their credentials. Sessions are managed to ensure security.</w:t>
      </w:r>
    </w:p>
    <w:p w14:paraId="731EF636" w14:textId="77777777" w:rsidR="003D7556" w:rsidRPr="003D7556" w:rsidRDefault="003D7556" w:rsidP="003D7556">
      <w:pPr>
        <w:numPr>
          <w:ilvl w:val="1"/>
          <w:numId w:val="14"/>
        </w:numPr>
      </w:pPr>
      <w:r w:rsidRPr="003D7556">
        <w:rPr>
          <w:b/>
          <w:bCs/>
        </w:rPr>
        <w:t>Profile Management</w:t>
      </w:r>
      <w:r w:rsidRPr="003D7556">
        <w:t>: Users can update their profile, including their contact information and saved addresses.</w:t>
      </w:r>
    </w:p>
    <w:p w14:paraId="05D85B4C" w14:textId="77777777" w:rsidR="003D7556" w:rsidRPr="003D7556" w:rsidRDefault="003D7556" w:rsidP="003D7556">
      <w:pPr>
        <w:numPr>
          <w:ilvl w:val="1"/>
          <w:numId w:val="14"/>
        </w:numPr>
      </w:pPr>
      <w:r w:rsidRPr="003D7556">
        <w:rPr>
          <w:b/>
          <w:bCs/>
        </w:rPr>
        <w:t>Address Management</w:t>
      </w:r>
      <w:r w:rsidRPr="003D7556">
        <w:t>: Users can save multiple shipping addresses and select one during checkout.</w:t>
      </w:r>
    </w:p>
    <w:p w14:paraId="583338D1" w14:textId="77777777" w:rsidR="003D7556" w:rsidRPr="003D7556" w:rsidRDefault="003D7556" w:rsidP="003D7556">
      <w:pPr>
        <w:numPr>
          <w:ilvl w:val="1"/>
          <w:numId w:val="14"/>
        </w:numPr>
      </w:pPr>
      <w:r w:rsidRPr="003D7556">
        <w:rPr>
          <w:b/>
          <w:bCs/>
        </w:rPr>
        <w:t>Role-Based Access</w:t>
      </w:r>
      <w:r w:rsidRPr="003D7556">
        <w:t>: Users are categorized into roles (e.g., Customer, Admin), with different privileges.</w:t>
      </w:r>
    </w:p>
    <w:p w14:paraId="40178B55" w14:textId="77777777" w:rsidR="003D7556" w:rsidRPr="003D7556" w:rsidRDefault="003D7556" w:rsidP="003D7556">
      <w:pPr>
        <w:numPr>
          <w:ilvl w:val="1"/>
          <w:numId w:val="14"/>
        </w:numPr>
      </w:pPr>
      <w:r w:rsidRPr="003D7556">
        <w:rPr>
          <w:b/>
          <w:bCs/>
        </w:rPr>
        <w:t>Order History</w:t>
      </w:r>
      <w:r w:rsidRPr="003D7556">
        <w:t>: Users can view a list of their past purchases, including both physical and e-books.</w:t>
      </w:r>
    </w:p>
    <w:p w14:paraId="62491AD0" w14:textId="77777777" w:rsidR="003D7556" w:rsidRPr="003D7556" w:rsidRDefault="003D7556" w:rsidP="003D7556">
      <w:r w:rsidRPr="003D7556">
        <w:pict w14:anchorId="7DEA3734">
          <v:rect id="_x0000_i1102" style="width:0;height:1.5pt" o:hralign="center" o:hrstd="t" o:hr="t" fillcolor="#a0a0a0" stroked="f"/>
        </w:pict>
      </w:r>
    </w:p>
    <w:p w14:paraId="29967CB9" w14:textId="77777777" w:rsidR="003D7556" w:rsidRPr="003D7556" w:rsidRDefault="003D7556" w:rsidP="003D7556">
      <w:pPr>
        <w:rPr>
          <w:b/>
          <w:bCs/>
        </w:rPr>
      </w:pPr>
      <w:r w:rsidRPr="003D7556">
        <w:rPr>
          <w:b/>
          <w:bCs/>
        </w:rPr>
        <w:t>2. Book Management Module</w:t>
      </w:r>
    </w:p>
    <w:p w14:paraId="0D3B92E9" w14:textId="77777777" w:rsidR="003D7556" w:rsidRPr="003D7556" w:rsidRDefault="003D7556" w:rsidP="003D7556">
      <w:r w:rsidRPr="003D7556">
        <w:t>This module allows the bookstore admin to manage the inventory of books, including both physical and e-books. It covers the entire lifecycle of a book, from listing it to managing reviews and ratings.</w:t>
      </w:r>
    </w:p>
    <w:p w14:paraId="417FB5FB" w14:textId="77777777" w:rsidR="003D7556" w:rsidRPr="003D7556" w:rsidRDefault="003D7556" w:rsidP="003D7556">
      <w:pPr>
        <w:numPr>
          <w:ilvl w:val="0"/>
          <w:numId w:val="15"/>
        </w:numPr>
      </w:pPr>
      <w:r w:rsidRPr="003D7556">
        <w:rPr>
          <w:b/>
          <w:bCs/>
        </w:rPr>
        <w:t>Entities Involved</w:t>
      </w:r>
      <w:r w:rsidRPr="003D7556">
        <w:t xml:space="preserve">: Book, Author, Category, Publisher, </w:t>
      </w:r>
      <w:proofErr w:type="spellStart"/>
      <w:r w:rsidRPr="003D7556">
        <w:t>EBook</w:t>
      </w:r>
      <w:proofErr w:type="spellEnd"/>
    </w:p>
    <w:p w14:paraId="5B754702" w14:textId="77777777" w:rsidR="003D7556" w:rsidRPr="003D7556" w:rsidRDefault="003D7556" w:rsidP="003D7556">
      <w:pPr>
        <w:numPr>
          <w:ilvl w:val="0"/>
          <w:numId w:val="15"/>
        </w:numPr>
      </w:pPr>
      <w:r w:rsidRPr="003D7556">
        <w:rPr>
          <w:b/>
          <w:bCs/>
        </w:rPr>
        <w:t>Features:</w:t>
      </w:r>
    </w:p>
    <w:p w14:paraId="3D31F5FD" w14:textId="77777777" w:rsidR="003D7556" w:rsidRPr="003D7556" w:rsidRDefault="003D7556" w:rsidP="003D7556">
      <w:pPr>
        <w:numPr>
          <w:ilvl w:val="1"/>
          <w:numId w:val="15"/>
        </w:numPr>
      </w:pPr>
      <w:r w:rsidRPr="003D7556">
        <w:rPr>
          <w:b/>
          <w:bCs/>
        </w:rPr>
        <w:t>Add/Update/Delete Books</w:t>
      </w:r>
      <w:r w:rsidRPr="003D7556">
        <w:t>: Admins can add new books to the store, edit existing book details (price, stock, description, etc.), or remove books.</w:t>
      </w:r>
    </w:p>
    <w:p w14:paraId="40B6B1B8" w14:textId="77777777" w:rsidR="003D7556" w:rsidRPr="003D7556" w:rsidRDefault="003D7556" w:rsidP="003D7556">
      <w:pPr>
        <w:numPr>
          <w:ilvl w:val="1"/>
          <w:numId w:val="15"/>
        </w:numPr>
      </w:pPr>
      <w:r w:rsidRPr="003D7556">
        <w:rPr>
          <w:b/>
          <w:bCs/>
        </w:rPr>
        <w:t>E-Book Management</w:t>
      </w:r>
      <w:r w:rsidRPr="003D7556">
        <w:t>: Upload and manage e-book files, define licensing terms for e-books.</w:t>
      </w:r>
    </w:p>
    <w:p w14:paraId="3BCCAC45" w14:textId="77777777" w:rsidR="003D7556" w:rsidRPr="003D7556" w:rsidRDefault="003D7556" w:rsidP="003D7556">
      <w:pPr>
        <w:numPr>
          <w:ilvl w:val="1"/>
          <w:numId w:val="15"/>
        </w:numPr>
      </w:pPr>
      <w:r w:rsidRPr="003D7556">
        <w:rPr>
          <w:b/>
          <w:bCs/>
        </w:rPr>
        <w:t>Category Management</w:t>
      </w:r>
      <w:r w:rsidRPr="003D7556">
        <w:t>: Organize books by categories like fiction, non-fiction, educational, etc., for easy browsing.</w:t>
      </w:r>
    </w:p>
    <w:p w14:paraId="35F9B765" w14:textId="77777777" w:rsidR="003D7556" w:rsidRPr="003D7556" w:rsidRDefault="003D7556" w:rsidP="003D7556">
      <w:pPr>
        <w:numPr>
          <w:ilvl w:val="1"/>
          <w:numId w:val="15"/>
        </w:numPr>
      </w:pPr>
      <w:r w:rsidRPr="003D7556">
        <w:rPr>
          <w:b/>
          <w:bCs/>
        </w:rPr>
        <w:t>Author and Publisher Management</w:t>
      </w:r>
      <w:r w:rsidRPr="003D7556">
        <w:t>: Admins can manage authors and publishers, linking them to relevant books.</w:t>
      </w:r>
    </w:p>
    <w:p w14:paraId="47FD7FD9" w14:textId="77777777" w:rsidR="003D7556" w:rsidRPr="003D7556" w:rsidRDefault="003D7556" w:rsidP="003D7556">
      <w:pPr>
        <w:numPr>
          <w:ilvl w:val="1"/>
          <w:numId w:val="15"/>
        </w:numPr>
      </w:pPr>
      <w:r w:rsidRPr="003D7556">
        <w:rPr>
          <w:b/>
          <w:bCs/>
        </w:rPr>
        <w:t>Review Moderation</w:t>
      </w:r>
      <w:r w:rsidRPr="003D7556">
        <w:t>: Admins can approve, delete, or respond to user reviews on books.</w:t>
      </w:r>
    </w:p>
    <w:p w14:paraId="631E7FB9" w14:textId="77777777" w:rsidR="003D7556" w:rsidRPr="003D7556" w:rsidRDefault="003D7556" w:rsidP="003D7556">
      <w:pPr>
        <w:numPr>
          <w:ilvl w:val="1"/>
          <w:numId w:val="15"/>
        </w:numPr>
      </w:pPr>
      <w:r w:rsidRPr="003D7556">
        <w:rPr>
          <w:b/>
          <w:bCs/>
        </w:rPr>
        <w:t>Search and Filter</w:t>
      </w:r>
      <w:r w:rsidRPr="003D7556">
        <w:t>: Users can search books by title, author, category, price range, etc.</w:t>
      </w:r>
    </w:p>
    <w:p w14:paraId="2416B885" w14:textId="77777777" w:rsidR="003D7556" w:rsidRPr="003D7556" w:rsidRDefault="003D7556" w:rsidP="003D7556">
      <w:pPr>
        <w:numPr>
          <w:ilvl w:val="1"/>
          <w:numId w:val="15"/>
        </w:numPr>
      </w:pPr>
      <w:r w:rsidRPr="003D7556">
        <w:rPr>
          <w:b/>
          <w:bCs/>
        </w:rPr>
        <w:t>Book Ratings and Reviews</w:t>
      </w:r>
      <w:r w:rsidRPr="003D7556">
        <w:t>: Users can leave ratings and reviews for books they've purchased, providing feedback to other buyers.</w:t>
      </w:r>
    </w:p>
    <w:p w14:paraId="16B197C4" w14:textId="77777777" w:rsidR="003D7556" w:rsidRPr="003D7556" w:rsidRDefault="003D7556" w:rsidP="003D7556">
      <w:r w:rsidRPr="003D7556">
        <w:pict w14:anchorId="1D54D442">
          <v:rect id="_x0000_i1103" style="width:0;height:1.5pt" o:hralign="center" o:hrstd="t" o:hr="t" fillcolor="#a0a0a0" stroked="f"/>
        </w:pict>
      </w:r>
    </w:p>
    <w:p w14:paraId="3617FEB0" w14:textId="77777777" w:rsidR="003D7556" w:rsidRPr="003D7556" w:rsidRDefault="003D7556" w:rsidP="003D7556">
      <w:pPr>
        <w:rPr>
          <w:b/>
          <w:bCs/>
        </w:rPr>
      </w:pPr>
      <w:r w:rsidRPr="003D7556">
        <w:rPr>
          <w:b/>
          <w:bCs/>
        </w:rPr>
        <w:t>3. Cart and Checkout Module</w:t>
      </w:r>
    </w:p>
    <w:p w14:paraId="51928086" w14:textId="77777777" w:rsidR="003D7556" w:rsidRPr="003D7556" w:rsidRDefault="003D7556" w:rsidP="003D7556">
      <w:r w:rsidRPr="003D7556">
        <w:lastRenderedPageBreak/>
        <w:t>This module deals with the shopping cart functionality, allowing users to add books to their cart, apply discounts, and proceed with the checkout.</w:t>
      </w:r>
    </w:p>
    <w:p w14:paraId="7C5985AB" w14:textId="77777777" w:rsidR="003D7556" w:rsidRPr="003D7556" w:rsidRDefault="003D7556" w:rsidP="003D7556">
      <w:pPr>
        <w:numPr>
          <w:ilvl w:val="0"/>
          <w:numId w:val="16"/>
        </w:numPr>
      </w:pPr>
      <w:r w:rsidRPr="003D7556">
        <w:rPr>
          <w:b/>
          <w:bCs/>
        </w:rPr>
        <w:t>Entities Involved</w:t>
      </w:r>
      <w:r w:rsidRPr="003D7556">
        <w:t>: Cart, Discount, Order, Address, Payment</w:t>
      </w:r>
    </w:p>
    <w:p w14:paraId="1169EE08" w14:textId="77777777" w:rsidR="003D7556" w:rsidRPr="003D7556" w:rsidRDefault="003D7556" w:rsidP="003D7556">
      <w:pPr>
        <w:numPr>
          <w:ilvl w:val="0"/>
          <w:numId w:val="16"/>
        </w:numPr>
      </w:pPr>
      <w:r w:rsidRPr="003D7556">
        <w:rPr>
          <w:b/>
          <w:bCs/>
        </w:rPr>
        <w:t>Features:</w:t>
      </w:r>
    </w:p>
    <w:p w14:paraId="27DD5497" w14:textId="77777777" w:rsidR="003D7556" w:rsidRPr="003D7556" w:rsidRDefault="003D7556" w:rsidP="003D7556">
      <w:pPr>
        <w:numPr>
          <w:ilvl w:val="1"/>
          <w:numId w:val="16"/>
        </w:numPr>
      </w:pPr>
      <w:r w:rsidRPr="003D7556">
        <w:rPr>
          <w:b/>
          <w:bCs/>
        </w:rPr>
        <w:t>Cart Management</w:t>
      </w:r>
      <w:r w:rsidRPr="003D7556">
        <w:t>: Users can add, update, or remove books from their shopping cart. Each item in the cart shows the price, quantity, and total cost.</w:t>
      </w:r>
    </w:p>
    <w:p w14:paraId="7102FAB8" w14:textId="77777777" w:rsidR="003D7556" w:rsidRPr="003D7556" w:rsidRDefault="003D7556" w:rsidP="003D7556">
      <w:pPr>
        <w:numPr>
          <w:ilvl w:val="1"/>
          <w:numId w:val="16"/>
        </w:numPr>
      </w:pPr>
      <w:r w:rsidRPr="003D7556">
        <w:rPr>
          <w:b/>
          <w:bCs/>
        </w:rPr>
        <w:t>Coupon Code Application</w:t>
      </w:r>
      <w:r w:rsidRPr="003D7556">
        <w:t>: Users can apply discount codes to reduce the total order cost before checkout.</w:t>
      </w:r>
    </w:p>
    <w:p w14:paraId="1A596B31" w14:textId="77777777" w:rsidR="003D7556" w:rsidRPr="003D7556" w:rsidRDefault="003D7556" w:rsidP="003D7556">
      <w:pPr>
        <w:numPr>
          <w:ilvl w:val="1"/>
          <w:numId w:val="16"/>
        </w:numPr>
      </w:pPr>
      <w:r w:rsidRPr="003D7556">
        <w:rPr>
          <w:b/>
          <w:bCs/>
        </w:rPr>
        <w:t>Checkout Process</w:t>
      </w:r>
      <w:r w:rsidRPr="003D7556">
        <w:t>: Guides users through reviewing their cart, selecting a shipping address, and choosing a payment method.</w:t>
      </w:r>
    </w:p>
    <w:p w14:paraId="73720480" w14:textId="77777777" w:rsidR="003D7556" w:rsidRPr="003D7556" w:rsidRDefault="003D7556" w:rsidP="003D7556">
      <w:pPr>
        <w:numPr>
          <w:ilvl w:val="1"/>
          <w:numId w:val="16"/>
        </w:numPr>
      </w:pPr>
      <w:r w:rsidRPr="003D7556">
        <w:rPr>
          <w:b/>
          <w:bCs/>
        </w:rPr>
        <w:t>Shipping Address Selection</w:t>
      </w:r>
      <w:r w:rsidRPr="003D7556">
        <w:t>: Users can choose from saved addresses or add a new address during checkout.</w:t>
      </w:r>
    </w:p>
    <w:p w14:paraId="78238A33" w14:textId="77777777" w:rsidR="003D7556" w:rsidRPr="003D7556" w:rsidRDefault="003D7556" w:rsidP="003D7556">
      <w:r w:rsidRPr="003D7556">
        <w:pict w14:anchorId="5A5F9FF2">
          <v:rect id="_x0000_i1104" style="width:0;height:1.5pt" o:hralign="center" o:hrstd="t" o:hr="t" fillcolor="#a0a0a0" stroked="f"/>
        </w:pict>
      </w:r>
    </w:p>
    <w:p w14:paraId="0679AF5B" w14:textId="77777777" w:rsidR="003D7556" w:rsidRPr="003D7556" w:rsidRDefault="003D7556" w:rsidP="003D7556">
      <w:pPr>
        <w:rPr>
          <w:b/>
          <w:bCs/>
        </w:rPr>
      </w:pPr>
      <w:r w:rsidRPr="003D7556">
        <w:rPr>
          <w:b/>
          <w:bCs/>
        </w:rPr>
        <w:t>4. Order Management Module</w:t>
      </w:r>
    </w:p>
    <w:p w14:paraId="0548EE09" w14:textId="77777777" w:rsidR="003D7556" w:rsidRPr="003D7556" w:rsidRDefault="003D7556" w:rsidP="003D7556">
      <w:r w:rsidRPr="003D7556">
        <w:t>This module oversees the entire order process, from order placement to shipment (for physical books) or providing access to e-books.</w:t>
      </w:r>
    </w:p>
    <w:p w14:paraId="59E076AE" w14:textId="77777777" w:rsidR="003D7556" w:rsidRPr="003D7556" w:rsidRDefault="003D7556" w:rsidP="003D7556">
      <w:pPr>
        <w:numPr>
          <w:ilvl w:val="0"/>
          <w:numId w:val="17"/>
        </w:numPr>
      </w:pPr>
      <w:r w:rsidRPr="003D7556">
        <w:rPr>
          <w:b/>
          <w:bCs/>
        </w:rPr>
        <w:t>Entities Involved</w:t>
      </w:r>
      <w:r w:rsidRPr="003D7556">
        <w:t>: Order, Order Items, Payment, Invoice, Address</w:t>
      </w:r>
    </w:p>
    <w:p w14:paraId="1335DFE2" w14:textId="77777777" w:rsidR="003D7556" w:rsidRPr="003D7556" w:rsidRDefault="003D7556" w:rsidP="003D7556">
      <w:pPr>
        <w:numPr>
          <w:ilvl w:val="0"/>
          <w:numId w:val="17"/>
        </w:numPr>
      </w:pPr>
      <w:r w:rsidRPr="003D7556">
        <w:rPr>
          <w:b/>
          <w:bCs/>
        </w:rPr>
        <w:t>Features:</w:t>
      </w:r>
    </w:p>
    <w:p w14:paraId="14DA9F72" w14:textId="77777777" w:rsidR="003D7556" w:rsidRPr="003D7556" w:rsidRDefault="003D7556" w:rsidP="003D7556">
      <w:pPr>
        <w:numPr>
          <w:ilvl w:val="1"/>
          <w:numId w:val="17"/>
        </w:numPr>
      </w:pPr>
      <w:r w:rsidRPr="003D7556">
        <w:rPr>
          <w:b/>
          <w:bCs/>
        </w:rPr>
        <w:t>Order Placement</w:t>
      </w:r>
      <w:r w:rsidRPr="003D7556">
        <w:t>: Once an order is confirmed at checkout, it gets recorded in the system. The system generates an order ID and initiates the processing.</w:t>
      </w:r>
    </w:p>
    <w:p w14:paraId="222390B0" w14:textId="77777777" w:rsidR="003D7556" w:rsidRPr="003D7556" w:rsidRDefault="003D7556" w:rsidP="003D7556">
      <w:pPr>
        <w:numPr>
          <w:ilvl w:val="1"/>
          <w:numId w:val="17"/>
        </w:numPr>
      </w:pPr>
      <w:r w:rsidRPr="003D7556">
        <w:rPr>
          <w:b/>
          <w:bCs/>
        </w:rPr>
        <w:t>Order Tracking</w:t>
      </w:r>
      <w:r w:rsidRPr="003D7556">
        <w:t xml:space="preserve"> (for physical books): Users can track their orders and see updates like processing, shipped, or delivered.</w:t>
      </w:r>
    </w:p>
    <w:p w14:paraId="49727339" w14:textId="77777777" w:rsidR="003D7556" w:rsidRPr="003D7556" w:rsidRDefault="003D7556" w:rsidP="003D7556">
      <w:pPr>
        <w:numPr>
          <w:ilvl w:val="1"/>
          <w:numId w:val="17"/>
        </w:numPr>
      </w:pPr>
      <w:r w:rsidRPr="003D7556">
        <w:rPr>
          <w:b/>
          <w:bCs/>
        </w:rPr>
        <w:t>Order Status Updates</w:t>
      </w:r>
      <w:r w:rsidRPr="003D7556">
        <w:t>: Admins can update the status of orders (pending, shipped, delivered, cancelled, etc.).</w:t>
      </w:r>
    </w:p>
    <w:p w14:paraId="46BB2FE4" w14:textId="77777777" w:rsidR="003D7556" w:rsidRPr="003D7556" w:rsidRDefault="003D7556" w:rsidP="003D7556">
      <w:pPr>
        <w:numPr>
          <w:ilvl w:val="1"/>
          <w:numId w:val="17"/>
        </w:numPr>
      </w:pPr>
      <w:r w:rsidRPr="003D7556">
        <w:rPr>
          <w:b/>
          <w:bCs/>
        </w:rPr>
        <w:t>E-Book Access</w:t>
      </w:r>
      <w:r w:rsidRPr="003D7556">
        <w:t>: Once a user purchases an e-book, it becomes immediately available in their account for reading or downloading.</w:t>
      </w:r>
    </w:p>
    <w:p w14:paraId="16292408" w14:textId="77777777" w:rsidR="003D7556" w:rsidRPr="003D7556" w:rsidRDefault="003D7556" w:rsidP="003D7556">
      <w:pPr>
        <w:numPr>
          <w:ilvl w:val="1"/>
          <w:numId w:val="17"/>
        </w:numPr>
      </w:pPr>
      <w:r w:rsidRPr="003D7556">
        <w:rPr>
          <w:b/>
          <w:bCs/>
        </w:rPr>
        <w:t>Order History</w:t>
      </w:r>
      <w:r w:rsidRPr="003D7556">
        <w:t>: Users can view their past orders and download invoices.</w:t>
      </w:r>
    </w:p>
    <w:p w14:paraId="43581774" w14:textId="77777777" w:rsidR="003D7556" w:rsidRPr="003D7556" w:rsidRDefault="003D7556" w:rsidP="003D7556">
      <w:pPr>
        <w:numPr>
          <w:ilvl w:val="1"/>
          <w:numId w:val="17"/>
        </w:numPr>
      </w:pPr>
      <w:r w:rsidRPr="003D7556">
        <w:rPr>
          <w:b/>
          <w:bCs/>
        </w:rPr>
        <w:t>Invoice Generation</w:t>
      </w:r>
      <w:r w:rsidRPr="003D7556">
        <w:t>: For every order, an invoice is automatically generated and available for download by the user.</w:t>
      </w:r>
    </w:p>
    <w:p w14:paraId="2588A119" w14:textId="77777777" w:rsidR="003D7556" w:rsidRPr="003D7556" w:rsidRDefault="003D7556" w:rsidP="003D7556">
      <w:r w:rsidRPr="003D7556">
        <w:pict w14:anchorId="2187FB0E">
          <v:rect id="_x0000_i1105" style="width:0;height:1.5pt" o:hralign="center" o:hrstd="t" o:hr="t" fillcolor="#a0a0a0" stroked="f"/>
        </w:pict>
      </w:r>
    </w:p>
    <w:p w14:paraId="0598FB66" w14:textId="77777777" w:rsidR="003D7556" w:rsidRPr="003D7556" w:rsidRDefault="003D7556" w:rsidP="003D7556">
      <w:pPr>
        <w:rPr>
          <w:b/>
          <w:bCs/>
        </w:rPr>
      </w:pPr>
      <w:r w:rsidRPr="003D7556">
        <w:rPr>
          <w:b/>
          <w:bCs/>
        </w:rPr>
        <w:t>5. E-Book Reader Module</w:t>
      </w:r>
    </w:p>
    <w:p w14:paraId="58F13E30" w14:textId="77777777" w:rsidR="003D7556" w:rsidRPr="003D7556" w:rsidRDefault="003D7556" w:rsidP="003D7556">
      <w:r w:rsidRPr="003D7556">
        <w:t>This module is designed to allow users to read e-books directly on the platform.</w:t>
      </w:r>
    </w:p>
    <w:p w14:paraId="39EB91E0" w14:textId="77777777" w:rsidR="003D7556" w:rsidRPr="003D7556" w:rsidRDefault="003D7556" w:rsidP="003D7556">
      <w:pPr>
        <w:numPr>
          <w:ilvl w:val="0"/>
          <w:numId w:val="18"/>
        </w:numPr>
      </w:pPr>
      <w:r w:rsidRPr="003D7556">
        <w:rPr>
          <w:b/>
          <w:bCs/>
        </w:rPr>
        <w:t>Entities Involved</w:t>
      </w:r>
      <w:r w:rsidRPr="003D7556">
        <w:t xml:space="preserve">: </w:t>
      </w:r>
      <w:proofErr w:type="spellStart"/>
      <w:r w:rsidRPr="003D7556">
        <w:t>EBook</w:t>
      </w:r>
      <w:proofErr w:type="spellEnd"/>
      <w:r w:rsidRPr="003D7556">
        <w:t>, License</w:t>
      </w:r>
    </w:p>
    <w:p w14:paraId="1D48216F" w14:textId="77777777" w:rsidR="003D7556" w:rsidRPr="003D7556" w:rsidRDefault="003D7556" w:rsidP="003D7556">
      <w:pPr>
        <w:numPr>
          <w:ilvl w:val="0"/>
          <w:numId w:val="18"/>
        </w:numPr>
      </w:pPr>
      <w:r w:rsidRPr="003D7556">
        <w:rPr>
          <w:b/>
          <w:bCs/>
        </w:rPr>
        <w:t>Features:</w:t>
      </w:r>
    </w:p>
    <w:p w14:paraId="733757BE" w14:textId="77777777" w:rsidR="003D7556" w:rsidRPr="003D7556" w:rsidRDefault="003D7556" w:rsidP="003D7556">
      <w:pPr>
        <w:numPr>
          <w:ilvl w:val="1"/>
          <w:numId w:val="18"/>
        </w:numPr>
      </w:pPr>
      <w:r w:rsidRPr="003D7556">
        <w:rPr>
          <w:b/>
          <w:bCs/>
        </w:rPr>
        <w:t>In-Browser E-Book Reader</w:t>
      </w:r>
      <w:r w:rsidRPr="003D7556">
        <w:t xml:space="preserve">: Users can read purchased e-books directly on the platform using a built-in e-book reader that supports common formats like PDF or </w:t>
      </w:r>
      <w:proofErr w:type="spellStart"/>
      <w:r w:rsidRPr="003D7556">
        <w:t>ePub</w:t>
      </w:r>
      <w:proofErr w:type="spellEnd"/>
      <w:r w:rsidRPr="003D7556">
        <w:t>.</w:t>
      </w:r>
    </w:p>
    <w:p w14:paraId="2D2E0B9C" w14:textId="77777777" w:rsidR="003D7556" w:rsidRPr="003D7556" w:rsidRDefault="003D7556" w:rsidP="003D7556">
      <w:pPr>
        <w:numPr>
          <w:ilvl w:val="1"/>
          <w:numId w:val="18"/>
        </w:numPr>
      </w:pPr>
      <w:r w:rsidRPr="003D7556">
        <w:rPr>
          <w:b/>
          <w:bCs/>
        </w:rPr>
        <w:t>Download Option</w:t>
      </w:r>
      <w:r w:rsidRPr="003D7556">
        <w:t>: Users can download the e-book for offline reading, with DRM or licensing control.</w:t>
      </w:r>
    </w:p>
    <w:p w14:paraId="5A80359D" w14:textId="77777777" w:rsidR="003D7556" w:rsidRPr="003D7556" w:rsidRDefault="003D7556" w:rsidP="003D7556">
      <w:pPr>
        <w:numPr>
          <w:ilvl w:val="1"/>
          <w:numId w:val="18"/>
        </w:numPr>
      </w:pPr>
      <w:r w:rsidRPr="003D7556">
        <w:rPr>
          <w:b/>
          <w:bCs/>
        </w:rPr>
        <w:t>License Management</w:t>
      </w:r>
      <w:r w:rsidRPr="003D7556">
        <w:t>: The system ensures that only users with valid licenses can access the e-books. Licenses are tied to purchases and expire according to predefined terms.</w:t>
      </w:r>
    </w:p>
    <w:p w14:paraId="0395AEFE" w14:textId="77777777" w:rsidR="003D7556" w:rsidRPr="003D7556" w:rsidRDefault="003D7556" w:rsidP="003D7556">
      <w:pPr>
        <w:numPr>
          <w:ilvl w:val="1"/>
          <w:numId w:val="18"/>
        </w:numPr>
      </w:pPr>
      <w:r w:rsidRPr="003D7556">
        <w:rPr>
          <w:b/>
          <w:bCs/>
        </w:rPr>
        <w:lastRenderedPageBreak/>
        <w:t>Reading Progress</w:t>
      </w:r>
      <w:r w:rsidRPr="003D7556">
        <w:t>: The reader can save the user’s place in the e-book, allowing them to continue from where they left off.</w:t>
      </w:r>
    </w:p>
    <w:p w14:paraId="2066E96B" w14:textId="77777777" w:rsidR="003D7556" w:rsidRPr="003D7556" w:rsidRDefault="003D7556" w:rsidP="003D7556">
      <w:r w:rsidRPr="003D7556">
        <w:pict w14:anchorId="78B71063">
          <v:rect id="_x0000_i1106" style="width:0;height:1.5pt" o:hralign="center" o:hrstd="t" o:hr="t" fillcolor="#a0a0a0" stroked="f"/>
        </w:pict>
      </w:r>
    </w:p>
    <w:p w14:paraId="2715689E" w14:textId="77777777" w:rsidR="003D7556" w:rsidRPr="003D7556" w:rsidRDefault="003D7556" w:rsidP="003D7556">
      <w:pPr>
        <w:rPr>
          <w:b/>
          <w:bCs/>
        </w:rPr>
      </w:pPr>
      <w:r w:rsidRPr="003D7556">
        <w:rPr>
          <w:b/>
          <w:bCs/>
        </w:rPr>
        <w:t>6. Payment Gateway Module</w:t>
      </w:r>
    </w:p>
    <w:p w14:paraId="7B5B3875" w14:textId="77777777" w:rsidR="003D7556" w:rsidRPr="003D7556" w:rsidRDefault="003D7556" w:rsidP="003D7556">
      <w:r w:rsidRPr="003D7556">
        <w:t>This module handles the payment process, integrating secure gateways to process transactions for both physical and digital book purchases.</w:t>
      </w:r>
    </w:p>
    <w:p w14:paraId="7591D025" w14:textId="77777777" w:rsidR="003D7556" w:rsidRPr="003D7556" w:rsidRDefault="003D7556" w:rsidP="003D7556">
      <w:pPr>
        <w:numPr>
          <w:ilvl w:val="0"/>
          <w:numId w:val="19"/>
        </w:numPr>
      </w:pPr>
      <w:r w:rsidRPr="003D7556">
        <w:rPr>
          <w:b/>
          <w:bCs/>
        </w:rPr>
        <w:t>Entities Involved</w:t>
      </w:r>
      <w:r w:rsidRPr="003D7556">
        <w:t>: Payment, Order, Invoice</w:t>
      </w:r>
    </w:p>
    <w:p w14:paraId="75EB0E27" w14:textId="77777777" w:rsidR="003D7556" w:rsidRPr="003D7556" w:rsidRDefault="003D7556" w:rsidP="003D7556">
      <w:pPr>
        <w:numPr>
          <w:ilvl w:val="0"/>
          <w:numId w:val="19"/>
        </w:numPr>
      </w:pPr>
      <w:r w:rsidRPr="003D7556">
        <w:rPr>
          <w:b/>
          <w:bCs/>
        </w:rPr>
        <w:t>Features:</w:t>
      </w:r>
    </w:p>
    <w:p w14:paraId="558AF1F7" w14:textId="77777777" w:rsidR="003D7556" w:rsidRPr="003D7556" w:rsidRDefault="003D7556" w:rsidP="003D7556">
      <w:pPr>
        <w:numPr>
          <w:ilvl w:val="1"/>
          <w:numId w:val="19"/>
        </w:numPr>
      </w:pPr>
      <w:r w:rsidRPr="003D7556">
        <w:rPr>
          <w:b/>
          <w:bCs/>
        </w:rPr>
        <w:t>Payment Methods</w:t>
      </w:r>
      <w:r w:rsidRPr="003D7556">
        <w:t>: Support for multiple payment methods, including credit/debit cards, PayPal, and other online payment systems.</w:t>
      </w:r>
    </w:p>
    <w:p w14:paraId="4E717E0D" w14:textId="77777777" w:rsidR="003D7556" w:rsidRPr="003D7556" w:rsidRDefault="003D7556" w:rsidP="003D7556">
      <w:pPr>
        <w:numPr>
          <w:ilvl w:val="1"/>
          <w:numId w:val="19"/>
        </w:numPr>
      </w:pPr>
      <w:r w:rsidRPr="003D7556">
        <w:rPr>
          <w:b/>
          <w:bCs/>
        </w:rPr>
        <w:t>Secure Transactions</w:t>
      </w:r>
      <w:r w:rsidRPr="003D7556">
        <w:t>: All transactions are secured using SSL encryption and tokenized payment information to prevent fraud.</w:t>
      </w:r>
    </w:p>
    <w:p w14:paraId="72FD9315" w14:textId="77777777" w:rsidR="003D7556" w:rsidRPr="003D7556" w:rsidRDefault="003D7556" w:rsidP="003D7556">
      <w:pPr>
        <w:numPr>
          <w:ilvl w:val="1"/>
          <w:numId w:val="19"/>
        </w:numPr>
      </w:pPr>
      <w:r w:rsidRPr="003D7556">
        <w:rPr>
          <w:b/>
          <w:bCs/>
        </w:rPr>
        <w:t>Order Confirmation</w:t>
      </w:r>
      <w:r w:rsidRPr="003D7556">
        <w:t>: Once payment is successful, the order is confirmed, and the user is notified.</w:t>
      </w:r>
    </w:p>
    <w:p w14:paraId="05008F15" w14:textId="77777777" w:rsidR="003D7556" w:rsidRPr="003D7556" w:rsidRDefault="003D7556" w:rsidP="003D7556">
      <w:pPr>
        <w:numPr>
          <w:ilvl w:val="1"/>
          <w:numId w:val="19"/>
        </w:numPr>
      </w:pPr>
      <w:r w:rsidRPr="003D7556">
        <w:rPr>
          <w:b/>
          <w:bCs/>
        </w:rPr>
        <w:t>Refunds and Cancellations</w:t>
      </w:r>
      <w:r w:rsidRPr="003D7556">
        <w:t>: Admins can issue refunds, and users can cancel their orders within a certain timeframe.</w:t>
      </w:r>
    </w:p>
    <w:p w14:paraId="017DD540" w14:textId="77777777" w:rsidR="003D7556" w:rsidRPr="003D7556" w:rsidRDefault="003D7556" w:rsidP="003D7556">
      <w:pPr>
        <w:numPr>
          <w:ilvl w:val="1"/>
          <w:numId w:val="19"/>
        </w:numPr>
      </w:pPr>
      <w:r w:rsidRPr="003D7556">
        <w:rPr>
          <w:b/>
          <w:bCs/>
        </w:rPr>
        <w:t>Payment Status Tracking</w:t>
      </w:r>
      <w:r w:rsidRPr="003D7556">
        <w:t>: Track the status of payments (successful, failed, pending) and inform the user accordingly.</w:t>
      </w:r>
    </w:p>
    <w:p w14:paraId="536AA9B4" w14:textId="77777777" w:rsidR="003D7556" w:rsidRPr="003D7556" w:rsidRDefault="003D7556" w:rsidP="003D7556">
      <w:r w:rsidRPr="003D7556">
        <w:pict w14:anchorId="21FCB109">
          <v:rect id="_x0000_i1107" style="width:0;height:1.5pt" o:hralign="center" o:hrstd="t" o:hr="t" fillcolor="#a0a0a0" stroked="f"/>
        </w:pict>
      </w:r>
    </w:p>
    <w:p w14:paraId="3DFD33BC" w14:textId="77777777" w:rsidR="003D7556" w:rsidRPr="003D7556" w:rsidRDefault="003D7556" w:rsidP="003D7556">
      <w:pPr>
        <w:rPr>
          <w:b/>
          <w:bCs/>
        </w:rPr>
      </w:pPr>
      <w:r w:rsidRPr="003D7556">
        <w:rPr>
          <w:b/>
          <w:bCs/>
        </w:rPr>
        <w:t>7. Review and Feedback Module</w:t>
      </w:r>
    </w:p>
    <w:p w14:paraId="35B69454" w14:textId="77777777" w:rsidR="003D7556" w:rsidRPr="003D7556" w:rsidRDefault="003D7556" w:rsidP="003D7556">
      <w:r w:rsidRPr="003D7556">
        <w:t>This module allows users to share their opinions on books and the overall platform experience.</w:t>
      </w:r>
    </w:p>
    <w:p w14:paraId="38653CF9" w14:textId="77777777" w:rsidR="003D7556" w:rsidRPr="003D7556" w:rsidRDefault="003D7556" w:rsidP="003D7556">
      <w:pPr>
        <w:numPr>
          <w:ilvl w:val="0"/>
          <w:numId w:val="20"/>
        </w:numPr>
      </w:pPr>
      <w:r w:rsidRPr="003D7556">
        <w:rPr>
          <w:b/>
          <w:bCs/>
        </w:rPr>
        <w:t>Entities Involved</w:t>
      </w:r>
      <w:r w:rsidRPr="003D7556">
        <w:t>: Review, Feedback</w:t>
      </w:r>
    </w:p>
    <w:p w14:paraId="1EE0E9DC" w14:textId="77777777" w:rsidR="003D7556" w:rsidRPr="003D7556" w:rsidRDefault="003D7556" w:rsidP="003D7556">
      <w:pPr>
        <w:numPr>
          <w:ilvl w:val="0"/>
          <w:numId w:val="20"/>
        </w:numPr>
      </w:pPr>
      <w:r w:rsidRPr="003D7556">
        <w:rPr>
          <w:b/>
          <w:bCs/>
        </w:rPr>
        <w:t>Features:</w:t>
      </w:r>
    </w:p>
    <w:p w14:paraId="357868C0" w14:textId="77777777" w:rsidR="003D7556" w:rsidRPr="003D7556" w:rsidRDefault="003D7556" w:rsidP="003D7556">
      <w:pPr>
        <w:numPr>
          <w:ilvl w:val="1"/>
          <w:numId w:val="20"/>
        </w:numPr>
      </w:pPr>
      <w:r w:rsidRPr="003D7556">
        <w:rPr>
          <w:b/>
          <w:bCs/>
        </w:rPr>
        <w:t>Book Reviews</w:t>
      </w:r>
      <w:r w:rsidRPr="003D7556">
        <w:t>: After purchasing and reading a book, users can leave ratings (1-5 stars) and write detailed reviews.</w:t>
      </w:r>
    </w:p>
    <w:p w14:paraId="675760B2" w14:textId="77777777" w:rsidR="003D7556" w:rsidRPr="003D7556" w:rsidRDefault="003D7556" w:rsidP="003D7556">
      <w:pPr>
        <w:numPr>
          <w:ilvl w:val="1"/>
          <w:numId w:val="20"/>
        </w:numPr>
      </w:pPr>
      <w:r w:rsidRPr="003D7556">
        <w:rPr>
          <w:b/>
          <w:bCs/>
        </w:rPr>
        <w:t>Review Moderation</w:t>
      </w:r>
      <w:r w:rsidRPr="003D7556">
        <w:t>: Admins can review and moderate feedback to ensure reviews meet community guidelines.</w:t>
      </w:r>
    </w:p>
    <w:p w14:paraId="1E25696D" w14:textId="77777777" w:rsidR="003D7556" w:rsidRPr="003D7556" w:rsidRDefault="003D7556" w:rsidP="003D7556">
      <w:pPr>
        <w:numPr>
          <w:ilvl w:val="1"/>
          <w:numId w:val="20"/>
        </w:numPr>
      </w:pPr>
      <w:r w:rsidRPr="003D7556">
        <w:rPr>
          <w:b/>
          <w:bCs/>
        </w:rPr>
        <w:t>Platform Feedback</w:t>
      </w:r>
      <w:r w:rsidRPr="003D7556">
        <w:t>: Users can provide feedback on the overall platform, suggest improvements, or report issues.</w:t>
      </w:r>
    </w:p>
    <w:p w14:paraId="1C4A4F7E" w14:textId="77777777" w:rsidR="003D7556" w:rsidRPr="003D7556" w:rsidRDefault="003D7556" w:rsidP="003D7556">
      <w:pPr>
        <w:numPr>
          <w:ilvl w:val="1"/>
          <w:numId w:val="20"/>
        </w:numPr>
      </w:pPr>
      <w:r w:rsidRPr="003D7556">
        <w:rPr>
          <w:b/>
          <w:bCs/>
        </w:rPr>
        <w:t>Admin Response</w:t>
      </w:r>
      <w:r w:rsidRPr="003D7556">
        <w:t>: Admins can respond to user reviews or feedback, creating a dialogue for resolving issues.</w:t>
      </w:r>
    </w:p>
    <w:p w14:paraId="69D866E5" w14:textId="77777777" w:rsidR="003D7556" w:rsidRPr="003D7556" w:rsidRDefault="003D7556" w:rsidP="003D7556">
      <w:r w:rsidRPr="003D7556">
        <w:pict w14:anchorId="76205E8A">
          <v:rect id="_x0000_i1108" style="width:0;height:1.5pt" o:hralign="center" o:hrstd="t" o:hr="t" fillcolor="#a0a0a0" stroked="f"/>
        </w:pict>
      </w:r>
    </w:p>
    <w:p w14:paraId="2DF03C07" w14:textId="77777777" w:rsidR="003D7556" w:rsidRPr="003D7556" w:rsidRDefault="003D7556" w:rsidP="003D7556">
      <w:pPr>
        <w:rPr>
          <w:b/>
          <w:bCs/>
        </w:rPr>
      </w:pPr>
      <w:r w:rsidRPr="003D7556">
        <w:rPr>
          <w:b/>
          <w:bCs/>
        </w:rPr>
        <w:t>8. Reporting Module</w:t>
      </w:r>
    </w:p>
    <w:p w14:paraId="743BB467" w14:textId="77777777" w:rsidR="003D7556" w:rsidRPr="003D7556" w:rsidRDefault="003D7556" w:rsidP="003D7556">
      <w:r w:rsidRPr="003D7556">
        <w:t>This module allows admins to generate reports based on various parameters to gain insights into store performance.</w:t>
      </w:r>
    </w:p>
    <w:p w14:paraId="3184C7C8" w14:textId="77777777" w:rsidR="003D7556" w:rsidRPr="003D7556" w:rsidRDefault="003D7556" w:rsidP="003D7556">
      <w:pPr>
        <w:numPr>
          <w:ilvl w:val="0"/>
          <w:numId w:val="21"/>
        </w:numPr>
      </w:pPr>
      <w:r w:rsidRPr="003D7556">
        <w:rPr>
          <w:b/>
          <w:bCs/>
        </w:rPr>
        <w:t>Entities Involved</w:t>
      </w:r>
      <w:r w:rsidRPr="003D7556">
        <w:t>: Report</w:t>
      </w:r>
    </w:p>
    <w:p w14:paraId="4DF120F1" w14:textId="77777777" w:rsidR="003D7556" w:rsidRPr="003D7556" w:rsidRDefault="003D7556" w:rsidP="003D7556">
      <w:pPr>
        <w:numPr>
          <w:ilvl w:val="0"/>
          <w:numId w:val="21"/>
        </w:numPr>
      </w:pPr>
      <w:r w:rsidRPr="003D7556">
        <w:rPr>
          <w:b/>
          <w:bCs/>
        </w:rPr>
        <w:t>Features:</w:t>
      </w:r>
    </w:p>
    <w:p w14:paraId="36899CDC" w14:textId="77777777" w:rsidR="003D7556" w:rsidRPr="003D7556" w:rsidRDefault="003D7556" w:rsidP="003D7556">
      <w:pPr>
        <w:numPr>
          <w:ilvl w:val="1"/>
          <w:numId w:val="21"/>
        </w:numPr>
      </w:pPr>
      <w:r w:rsidRPr="003D7556">
        <w:rPr>
          <w:b/>
          <w:bCs/>
        </w:rPr>
        <w:t>Sales Reports</w:t>
      </w:r>
      <w:r w:rsidRPr="003D7556">
        <w:t>: Track sales by day, week, month, or year, broken down by book type (physical/e-books), category, or author.</w:t>
      </w:r>
    </w:p>
    <w:p w14:paraId="58537F8F" w14:textId="77777777" w:rsidR="003D7556" w:rsidRPr="003D7556" w:rsidRDefault="003D7556" w:rsidP="003D7556">
      <w:pPr>
        <w:numPr>
          <w:ilvl w:val="1"/>
          <w:numId w:val="21"/>
        </w:numPr>
      </w:pPr>
      <w:r w:rsidRPr="003D7556">
        <w:rPr>
          <w:b/>
          <w:bCs/>
        </w:rPr>
        <w:lastRenderedPageBreak/>
        <w:t>Inventory Reports</w:t>
      </w:r>
      <w:r w:rsidRPr="003D7556">
        <w:t>: Generate reports on book stock, highlighting books that are low on stock.</w:t>
      </w:r>
    </w:p>
    <w:p w14:paraId="16517069" w14:textId="77777777" w:rsidR="003D7556" w:rsidRPr="003D7556" w:rsidRDefault="003D7556" w:rsidP="003D7556">
      <w:pPr>
        <w:numPr>
          <w:ilvl w:val="1"/>
          <w:numId w:val="21"/>
        </w:numPr>
      </w:pPr>
      <w:r w:rsidRPr="003D7556">
        <w:rPr>
          <w:b/>
          <w:bCs/>
        </w:rPr>
        <w:t xml:space="preserve">Customer </w:t>
      </w:r>
      <w:proofErr w:type="spellStart"/>
      <w:r w:rsidRPr="003D7556">
        <w:rPr>
          <w:b/>
          <w:bCs/>
        </w:rPr>
        <w:t>Behavior</w:t>
      </w:r>
      <w:proofErr w:type="spellEnd"/>
      <w:r w:rsidRPr="003D7556">
        <w:rPr>
          <w:b/>
          <w:bCs/>
        </w:rPr>
        <w:t xml:space="preserve"> Reports</w:t>
      </w:r>
      <w:r w:rsidRPr="003D7556">
        <w:t xml:space="preserve">: </w:t>
      </w:r>
      <w:proofErr w:type="spellStart"/>
      <w:r w:rsidRPr="003D7556">
        <w:t>Analyze</w:t>
      </w:r>
      <w:proofErr w:type="spellEnd"/>
      <w:r w:rsidRPr="003D7556">
        <w:t xml:space="preserve"> customer preferences based on purchase history, most viewed books, and abandoned carts.</w:t>
      </w:r>
    </w:p>
    <w:p w14:paraId="4D522F5B" w14:textId="77777777" w:rsidR="003D7556" w:rsidRPr="003D7556" w:rsidRDefault="003D7556" w:rsidP="003D7556">
      <w:pPr>
        <w:numPr>
          <w:ilvl w:val="1"/>
          <w:numId w:val="21"/>
        </w:numPr>
      </w:pPr>
      <w:r w:rsidRPr="003D7556">
        <w:rPr>
          <w:b/>
          <w:bCs/>
        </w:rPr>
        <w:t>Discount Usage Reports</w:t>
      </w:r>
      <w:r w:rsidRPr="003D7556">
        <w:t>: Track the usage and effectiveness of coupon codes and discounts.</w:t>
      </w:r>
    </w:p>
    <w:p w14:paraId="64EF8D46" w14:textId="77777777" w:rsidR="003D7556" w:rsidRPr="003D7556" w:rsidRDefault="003D7556" w:rsidP="003D7556">
      <w:pPr>
        <w:numPr>
          <w:ilvl w:val="1"/>
          <w:numId w:val="21"/>
        </w:numPr>
      </w:pPr>
      <w:r w:rsidRPr="003D7556">
        <w:rPr>
          <w:b/>
          <w:bCs/>
        </w:rPr>
        <w:t>Popular Books Reports</w:t>
      </w:r>
      <w:r w:rsidRPr="003D7556">
        <w:t>: Identify best-selling books and top-rated books, giving admins insight into user preferences.</w:t>
      </w:r>
    </w:p>
    <w:p w14:paraId="550BA0C1" w14:textId="77777777" w:rsidR="003D7556" w:rsidRPr="003D7556" w:rsidRDefault="003D7556" w:rsidP="003D7556">
      <w:r w:rsidRPr="003D7556">
        <w:pict w14:anchorId="52D7BDC8">
          <v:rect id="_x0000_i1109" style="width:0;height:1.5pt" o:hralign="center" o:hrstd="t" o:hr="t" fillcolor="#a0a0a0" stroked="f"/>
        </w:pict>
      </w:r>
    </w:p>
    <w:p w14:paraId="3A22DC4A" w14:textId="77777777" w:rsidR="003D7556" w:rsidRPr="003D7556" w:rsidRDefault="003D7556" w:rsidP="003D7556">
      <w:pPr>
        <w:rPr>
          <w:b/>
          <w:bCs/>
        </w:rPr>
      </w:pPr>
      <w:r w:rsidRPr="003D7556">
        <w:rPr>
          <w:b/>
          <w:bCs/>
        </w:rPr>
        <w:t>9. Admin Panel (Dashboard) Module</w:t>
      </w:r>
    </w:p>
    <w:p w14:paraId="6669C3FE" w14:textId="77777777" w:rsidR="003D7556" w:rsidRPr="003D7556" w:rsidRDefault="003D7556" w:rsidP="003D7556">
      <w:r w:rsidRPr="003D7556">
        <w:t>This module provides a centralized interface for admins to manage all aspects of the online bookstore, including books, users, orders, and reports.</w:t>
      </w:r>
    </w:p>
    <w:p w14:paraId="0290E18F" w14:textId="77777777" w:rsidR="003D7556" w:rsidRPr="003D7556" w:rsidRDefault="003D7556" w:rsidP="003D7556">
      <w:pPr>
        <w:numPr>
          <w:ilvl w:val="0"/>
          <w:numId w:val="22"/>
        </w:numPr>
      </w:pPr>
      <w:r w:rsidRPr="003D7556">
        <w:rPr>
          <w:b/>
          <w:bCs/>
        </w:rPr>
        <w:t>Features:</w:t>
      </w:r>
    </w:p>
    <w:p w14:paraId="0B29EF36" w14:textId="77777777" w:rsidR="003D7556" w:rsidRPr="003D7556" w:rsidRDefault="003D7556" w:rsidP="003D7556">
      <w:pPr>
        <w:numPr>
          <w:ilvl w:val="1"/>
          <w:numId w:val="22"/>
        </w:numPr>
      </w:pPr>
      <w:r w:rsidRPr="003D7556">
        <w:rPr>
          <w:b/>
          <w:bCs/>
        </w:rPr>
        <w:t>Book Management Dashboard</w:t>
      </w:r>
      <w:r w:rsidRPr="003D7556">
        <w:t xml:space="preserve">: Admins can add, update, or remove books from the </w:t>
      </w:r>
      <w:proofErr w:type="spellStart"/>
      <w:r w:rsidRPr="003D7556">
        <w:t>catalog</w:t>
      </w:r>
      <w:proofErr w:type="spellEnd"/>
      <w:r w:rsidRPr="003D7556">
        <w:t>.</w:t>
      </w:r>
    </w:p>
    <w:p w14:paraId="62CAB04D" w14:textId="77777777" w:rsidR="003D7556" w:rsidRPr="003D7556" w:rsidRDefault="003D7556" w:rsidP="003D7556">
      <w:pPr>
        <w:numPr>
          <w:ilvl w:val="1"/>
          <w:numId w:val="22"/>
        </w:numPr>
      </w:pPr>
      <w:r w:rsidRPr="003D7556">
        <w:rPr>
          <w:b/>
          <w:bCs/>
        </w:rPr>
        <w:t>User Management Dashboard</w:t>
      </w:r>
      <w:r w:rsidRPr="003D7556">
        <w:t>: Admins can manage users, reset passwords, view customer feedback, and handle user roles.</w:t>
      </w:r>
    </w:p>
    <w:p w14:paraId="14DA67F6" w14:textId="77777777" w:rsidR="003D7556" w:rsidRPr="003D7556" w:rsidRDefault="003D7556" w:rsidP="003D7556">
      <w:pPr>
        <w:numPr>
          <w:ilvl w:val="1"/>
          <w:numId w:val="22"/>
        </w:numPr>
      </w:pPr>
      <w:r w:rsidRPr="003D7556">
        <w:rPr>
          <w:b/>
          <w:bCs/>
        </w:rPr>
        <w:t>Order Management Dashboard</w:t>
      </w:r>
      <w:r w:rsidRPr="003D7556">
        <w:t>: Admins can view, process, or cancel orders, issue refunds, and track shipments for physical books.</w:t>
      </w:r>
    </w:p>
    <w:p w14:paraId="19D30570" w14:textId="77777777" w:rsidR="003D7556" w:rsidRPr="003D7556" w:rsidRDefault="003D7556" w:rsidP="003D7556">
      <w:pPr>
        <w:numPr>
          <w:ilvl w:val="1"/>
          <w:numId w:val="22"/>
        </w:numPr>
      </w:pPr>
      <w:r w:rsidRPr="003D7556">
        <w:rPr>
          <w:b/>
          <w:bCs/>
        </w:rPr>
        <w:t>Reporting Dashboard</w:t>
      </w:r>
      <w:r w:rsidRPr="003D7556">
        <w:t>: A visual representation of key performance indicators (KPIs) such as total sales, top-selling books, and customer acquisition metrics.</w:t>
      </w:r>
    </w:p>
    <w:p w14:paraId="4F844E96" w14:textId="77777777" w:rsidR="003D7556" w:rsidRPr="003D7556" w:rsidRDefault="003D7556" w:rsidP="003D7556">
      <w:r w:rsidRPr="003D7556">
        <w:pict w14:anchorId="39987FFE">
          <v:rect id="_x0000_i1110" style="width:0;height:1.5pt" o:hralign="center" o:hrstd="t" o:hr="t" fillcolor="#a0a0a0" stroked="f"/>
        </w:pict>
      </w:r>
    </w:p>
    <w:p w14:paraId="21C7B37A" w14:textId="77777777" w:rsidR="003D7556" w:rsidRPr="003D7556" w:rsidRDefault="003D7556" w:rsidP="003D7556">
      <w:pPr>
        <w:rPr>
          <w:b/>
          <w:bCs/>
        </w:rPr>
      </w:pPr>
      <w:r w:rsidRPr="003D7556">
        <w:rPr>
          <w:b/>
          <w:bCs/>
        </w:rPr>
        <w:t>Conclusion:</w:t>
      </w:r>
    </w:p>
    <w:p w14:paraId="053D00C7" w14:textId="77777777" w:rsidR="003D7556" w:rsidRPr="003D7556" w:rsidRDefault="003D7556" w:rsidP="003D7556">
      <w:r w:rsidRPr="003D7556">
        <w:t xml:space="preserve">The </w:t>
      </w:r>
      <w:r w:rsidRPr="003D7556">
        <w:rPr>
          <w:b/>
          <w:bCs/>
        </w:rPr>
        <w:t>Online Bookstore with E-Book Integration</w:t>
      </w:r>
      <w:r w:rsidRPr="003D7556">
        <w:t xml:space="preserve"> system provides a robust, scalable solution for managing both physical and e-book sales. Each module is designed to </w:t>
      </w:r>
      <w:proofErr w:type="spellStart"/>
      <w:r w:rsidRPr="003D7556">
        <w:t>fulfill</w:t>
      </w:r>
      <w:proofErr w:type="spellEnd"/>
      <w:r w:rsidRPr="003D7556">
        <w:t xml:space="preserve"> specific functional requirements, ensuring smooth interaction between users and the system, and allowing for efficient admin management. Core Java, Collections, and Hibernate will be used for business logic and data management, ensuring optimal performance and maintainability.</w:t>
      </w:r>
    </w:p>
    <w:p w14:paraId="2A84B982" w14:textId="77777777" w:rsidR="00072402" w:rsidRDefault="00072402"/>
    <w:p w14:paraId="40CD6C3F" w14:textId="77777777" w:rsidR="00072402" w:rsidRDefault="00072402">
      <w:r>
        <w:br w:type="page"/>
      </w:r>
    </w:p>
    <w:p w14:paraId="07F9E865" w14:textId="77777777" w:rsidR="003D7556" w:rsidRPr="003D7556" w:rsidRDefault="003D7556" w:rsidP="003D7556">
      <w:pPr>
        <w:rPr>
          <w:b/>
          <w:bCs/>
        </w:rPr>
      </w:pPr>
      <w:r w:rsidRPr="003D7556">
        <w:rPr>
          <w:b/>
          <w:bCs/>
        </w:rPr>
        <w:lastRenderedPageBreak/>
        <w:t>Detailed Workflow for Online Bookstore with E-Book Integration</w:t>
      </w:r>
    </w:p>
    <w:p w14:paraId="19552716" w14:textId="77777777" w:rsidR="003D7556" w:rsidRPr="003D7556" w:rsidRDefault="003D7556" w:rsidP="003D7556">
      <w:r w:rsidRPr="003D7556">
        <w:t xml:space="preserve">Below is the step-by-step workflow of the </w:t>
      </w:r>
      <w:r w:rsidRPr="003D7556">
        <w:rPr>
          <w:b/>
          <w:bCs/>
        </w:rPr>
        <w:t>Online Bookstore with E-Book Integration</w:t>
      </w:r>
      <w:r w:rsidRPr="003D7556">
        <w:t xml:space="preserve"> system. This workflow outlines the interactions between users, the system's various modules, and entities, covering major functionalities like book browsing, user management, ordering, payment, and more.</w:t>
      </w:r>
    </w:p>
    <w:p w14:paraId="72C939E6" w14:textId="77777777" w:rsidR="003D7556" w:rsidRPr="003D7556" w:rsidRDefault="003D7556" w:rsidP="003D7556">
      <w:r w:rsidRPr="003D7556">
        <w:pict w14:anchorId="103C41CB">
          <v:rect id="_x0000_i1217" style="width:0;height:1.5pt" o:hralign="center" o:hrstd="t" o:hr="t" fillcolor="#a0a0a0" stroked="f"/>
        </w:pict>
      </w:r>
    </w:p>
    <w:p w14:paraId="2CBF34A0" w14:textId="77777777" w:rsidR="003D7556" w:rsidRPr="003D7556" w:rsidRDefault="003D7556" w:rsidP="003D7556">
      <w:pPr>
        <w:rPr>
          <w:b/>
          <w:bCs/>
        </w:rPr>
      </w:pPr>
      <w:r w:rsidRPr="003D7556">
        <w:rPr>
          <w:b/>
          <w:bCs/>
        </w:rPr>
        <w:t>1. User Registration and Authentication Workflow</w:t>
      </w:r>
    </w:p>
    <w:p w14:paraId="3E52B292" w14:textId="77777777" w:rsidR="003D7556" w:rsidRPr="003D7556" w:rsidRDefault="003D7556" w:rsidP="003D7556">
      <w:pPr>
        <w:rPr>
          <w:b/>
          <w:bCs/>
        </w:rPr>
      </w:pPr>
      <w:r w:rsidRPr="003D7556">
        <w:rPr>
          <w:b/>
          <w:bCs/>
        </w:rPr>
        <w:t>a. User Registration:</w:t>
      </w:r>
    </w:p>
    <w:p w14:paraId="059959B8" w14:textId="77777777" w:rsidR="003D7556" w:rsidRPr="003D7556" w:rsidRDefault="003D7556" w:rsidP="003D7556">
      <w:pPr>
        <w:numPr>
          <w:ilvl w:val="0"/>
          <w:numId w:val="23"/>
        </w:numPr>
      </w:pPr>
      <w:r w:rsidRPr="003D7556">
        <w:rPr>
          <w:b/>
          <w:bCs/>
        </w:rPr>
        <w:t>User Action:</w:t>
      </w:r>
    </w:p>
    <w:p w14:paraId="671390AD" w14:textId="77777777" w:rsidR="003D7556" w:rsidRPr="003D7556" w:rsidRDefault="003D7556" w:rsidP="003D7556">
      <w:pPr>
        <w:numPr>
          <w:ilvl w:val="1"/>
          <w:numId w:val="23"/>
        </w:numPr>
      </w:pPr>
      <w:r w:rsidRPr="003D7556">
        <w:t>The user accesses the "Sign Up" page and enters their details (name, email, password, contact information).</w:t>
      </w:r>
    </w:p>
    <w:p w14:paraId="74A23CD3" w14:textId="77777777" w:rsidR="003D7556" w:rsidRPr="003D7556" w:rsidRDefault="003D7556" w:rsidP="003D7556">
      <w:pPr>
        <w:numPr>
          <w:ilvl w:val="1"/>
          <w:numId w:val="23"/>
        </w:numPr>
      </w:pPr>
      <w:r w:rsidRPr="003D7556">
        <w:t>The user submits the registration form.</w:t>
      </w:r>
    </w:p>
    <w:p w14:paraId="0F044DC9" w14:textId="77777777" w:rsidR="003D7556" w:rsidRPr="003D7556" w:rsidRDefault="003D7556" w:rsidP="003D7556">
      <w:pPr>
        <w:numPr>
          <w:ilvl w:val="0"/>
          <w:numId w:val="23"/>
        </w:numPr>
      </w:pPr>
      <w:r w:rsidRPr="003D7556">
        <w:rPr>
          <w:b/>
          <w:bCs/>
        </w:rPr>
        <w:t>System Response:</w:t>
      </w:r>
    </w:p>
    <w:p w14:paraId="3328D77C" w14:textId="77777777" w:rsidR="003D7556" w:rsidRPr="003D7556" w:rsidRDefault="003D7556" w:rsidP="003D7556">
      <w:pPr>
        <w:numPr>
          <w:ilvl w:val="1"/>
          <w:numId w:val="23"/>
        </w:numPr>
      </w:pPr>
      <w:r w:rsidRPr="003D7556">
        <w:t>The system validates the form data (e.g., email format, password strength).</w:t>
      </w:r>
    </w:p>
    <w:p w14:paraId="40DF841E" w14:textId="77777777" w:rsidR="003D7556" w:rsidRPr="003D7556" w:rsidRDefault="003D7556" w:rsidP="003D7556">
      <w:pPr>
        <w:numPr>
          <w:ilvl w:val="1"/>
          <w:numId w:val="23"/>
        </w:numPr>
      </w:pPr>
      <w:r w:rsidRPr="003D7556">
        <w:t>If valid, the user’s data is saved to the database (User entity).</w:t>
      </w:r>
    </w:p>
    <w:p w14:paraId="59DC4518" w14:textId="77777777" w:rsidR="003D7556" w:rsidRPr="003D7556" w:rsidRDefault="003D7556" w:rsidP="003D7556">
      <w:pPr>
        <w:numPr>
          <w:ilvl w:val="1"/>
          <w:numId w:val="23"/>
        </w:numPr>
      </w:pPr>
      <w:r w:rsidRPr="003D7556">
        <w:t>The system sends a confirmation email to the user.</w:t>
      </w:r>
    </w:p>
    <w:p w14:paraId="72538D85" w14:textId="77777777" w:rsidR="003D7556" w:rsidRPr="003D7556" w:rsidRDefault="003D7556" w:rsidP="003D7556">
      <w:pPr>
        <w:numPr>
          <w:ilvl w:val="1"/>
          <w:numId w:val="23"/>
        </w:numPr>
      </w:pPr>
      <w:r w:rsidRPr="003D7556">
        <w:t>The user is redirected to the login page or auto-logged in.</w:t>
      </w:r>
    </w:p>
    <w:p w14:paraId="0A69256D" w14:textId="77777777" w:rsidR="003D7556" w:rsidRPr="003D7556" w:rsidRDefault="003D7556" w:rsidP="003D7556">
      <w:pPr>
        <w:numPr>
          <w:ilvl w:val="0"/>
          <w:numId w:val="23"/>
        </w:numPr>
      </w:pPr>
      <w:r w:rsidRPr="003D7556">
        <w:rPr>
          <w:b/>
          <w:bCs/>
        </w:rPr>
        <w:t>Entities Involved:</w:t>
      </w:r>
    </w:p>
    <w:p w14:paraId="7ECD6EAE" w14:textId="77777777" w:rsidR="003D7556" w:rsidRPr="003D7556" w:rsidRDefault="003D7556" w:rsidP="003D7556">
      <w:pPr>
        <w:numPr>
          <w:ilvl w:val="1"/>
          <w:numId w:val="23"/>
        </w:numPr>
      </w:pPr>
      <w:r w:rsidRPr="003D7556">
        <w:t>User, Address</w:t>
      </w:r>
    </w:p>
    <w:p w14:paraId="2A1C103C" w14:textId="77777777" w:rsidR="003D7556" w:rsidRPr="003D7556" w:rsidRDefault="003D7556" w:rsidP="003D7556">
      <w:r w:rsidRPr="003D7556">
        <w:pict w14:anchorId="72B4B03B">
          <v:rect id="_x0000_i1218" style="width:0;height:1.5pt" o:hralign="center" o:hrstd="t" o:hr="t" fillcolor="#a0a0a0" stroked="f"/>
        </w:pict>
      </w:r>
    </w:p>
    <w:p w14:paraId="11A78D90" w14:textId="77777777" w:rsidR="003D7556" w:rsidRPr="003D7556" w:rsidRDefault="003D7556" w:rsidP="003D7556">
      <w:pPr>
        <w:rPr>
          <w:b/>
          <w:bCs/>
        </w:rPr>
      </w:pPr>
      <w:r w:rsidRPr="003D7556">
        <w:rPr>
          <w:b/>
          <w:bCs/>
        </w:rPr>
        <w:t>b. User Login:</w:t>
      </w:r>
    </w:p>
    <w:p w14:paraId="63EE96E4" w14:textId="77777777" w:rsidR="003D7556" w:rsidRPr="003D7556" w:rsidRDefault="003D7556" w:rsidP="003D7556">
      <w:pPr>
        <w:numPr>
          <w:ilvl w:val="0"/>
          <w:numId w:val="24"/>
        </w:numPr>
      </w:pPr>
      <w:r w:rsidRPr="003D7556">
        <w:rPr>
          <w:b/>
          <w:bCs/>
        </w:rPr>
        <w:t>User Action:</w:t>
      </w:r>
    </w:p>
    <w:p w14:paraId="531F90E7" w14:textId="77777777" w:rsidR="003D7556" w:rsidRPr="003D7556" w:rsidRDefault="003D7556" w:rsidP="003D7556">
      <w:pPr>
        <w:numPr>
          <w:ilvl w:val="1"/>
          <w:numId w:val="24"/>
        </w:numPr>
      </w:pPr>
      <w:r w:rsidRPr="003D7556">
        <w:t>The user enters login credentials (email and password) on the "Login" page.</w:t>
      </w:r>
    </w:p>
    <w:p w14:paraId="7D06D338" w14:textId="77777777" w:rsidR="003D7556" w:rsidRPr="003D7556" w:rsidRDefault="003D7556" w:rsidP="003D7556">
      <w:pPr>
        <w:numPr>
          <w:ilvl w:val="1"/>
          <w:numId w:val="24"/>
        </w:numPr>
      </w:pPr>
      <w:r w:rsidRPr="003D7556">
        <w:t>The user clicks "Login."</w:t>
      </w:r>
    </w:p>
    <w:p w14:paraId="09E1FB5D" w14:textId="77777777" w:rsidR="003D7556" w:rsidRPr="003D7556" w:rsidRDefault="003D7556" w:rsidP="003D7556">
      <w:pPr>
        <w:numPr>
          <w:ilvl w:val="0"/>
          <w:numId w:val="24"/>
        </w:numPr>
      </w:pPr>
      <w:r w:rsidRPr="003D7556">
        <w:rPr>
          <w:b/>
          <w:bCs/>
        </w:rPr>
        <w:t>System Response:</w:t>
      </w:r>
    </w:p>
    <w:p w14:paraId="3D74E78A" w14:textId="77777777" w:rsidR="003D7556" w:rsidRPr="003D7556" w:rsidRDefault="003D7556" w:rsidP="003D7556">
      <w:pPr>
        <w:numPr>
          <w:ilvl w:val="1"/>
          <w:numId w:val="24"/>
        </w:numPr>
      </w:pPr>
      <w:r w:rsidRPr="003D7556">
        <w:t>The system validates the credentials (checking against the database).</w:t>
      </w:r>
    </w:p>
    <w:p w14:paraId="48E38148" w14:textId="77777777" w:rsidR="003D7556" w:rsidRPr="003D7556" w:rsidRDefault="003D7556" w:rsidP="003D7556">
      <w:pPr>
        <w:numPr>
          <w:ilvl w:val="1"/>
          <w:numId w:val="24"/>
        </w:numPr>
      </w:pPr>
      <w:r w:rsidRPr="003D7556">
        <w:t>If valid, the system generates a session or authentication token.</w:t>
      </w:r>
    </w:p>
    <w:p w14:paraId="5AE3936D" w14:textId="77777777" w:rsidR="003D7556" w:rsidRPr="003D7556" w:rsidRDefault="003D7556" w:rsidP="003D7556">
      <w:pPr>
        <w:numPr>
          <w:ilvl w:val="1"/>
          <w:numId w:val="24"/>
        </w:numPr>
      </w:pPr>
      <w:r w:rsidRPr="003D7556">
        <w:t>The user is redirected to the homepage or dashboard.</w:t>
      </w:r>
    </w:p>
    <w:p w14:paraId="679BA87E" w14:textId="77777777" w:rsidR="003D7556" w:rsidRPr="003D7556" w:rsidRDefault="003D7556" w:rsidP="003D7556">
      <w:pPr>
        <w:numPr>
          <w:ilvl w:val="0"/>
          <w:numId w:val="24"/>
        </w:numPr>
      </w:pPr>
      <w:r w:rsidRPr="003D7556">
        <w:rPr>
          <w:b/>
          <w:bCs/>
        </w:rPr>
        <w:t>Entities Involved:</w:t>
      </w:r>
    </w:p>
    <w:p w14:paraId="599BD931" w14:textId="77777777" w:rsidR="003D7556" w:rsidRPr="003D7556" w:rsidRDefault="003D7556" w:rsidP="003D7556">
      <w:pPr>
        <w:numPr>
          <w:ilvl w:val="1"/>
          <w:numId w:val="24"/>
        </w:numPr>
      </w:pPr>
      <w:r w:rsidRPr="003D7556">
        <w:t>User, Session</w:t>
      </w:r>
    </w:p>
    <w:p w14:paraId="4AE80A76" w14:textId="77777777" w:rsidR="003D7556" w:rsidRPr="003D7556" w:rsidRDefault="003D7556" w:rsidP="003D7556">
      <w:r w:rsidRPr="003D7556">
        <w:pict w14:anchorId="18D9BD13">
          <v:rect id="_x0000_i1219" style="width:0;height:1.5pt" o:hralign="center" o:hrstd="t" o:hr="t" fillcolor="#a0a0a0" stroked="f"/>
        </w:pict>
      </w:r>
    </w:p>
    <w:p w14:paraId="42E62CA8" w14:textId="77777777" w:rsidR="003D7556" w:rsidRPr="003D7556" w:rsidRDefault="003D7556" w:rsidP="003D7556">
      <w:pPr>
        <w:rPr>
          <w:b/>
          <w:bCs/>
        </w:rPr>
      </w:pPr>
      <w:r w:rsidRPr="003D7556">
        <w:rPr>
          <w:b/>
          <w:bCs/>
        </w:rPr>
        <w:t>2. Book Browsing and Search Workflow</w:t>
      </w:r>
    </w:p>
    <w:p w14:paraId="134BF011" w14:textId="77777777" w:rsidR="003D7556" w:rsidRPr="003D7556" w:rsidRDefault="003D7556" w:rsidP="003D7556">
      <w:pPr>
        <w:rPr>
          <w:b/>
          <w:bCs/>
        </w:rPr>
      </w:pPr>
      <w:r w:rsidRPr="003D7556">
        <w:rPr>
          <w:b/>
          <w:bCs/>
        </w:rPr>
        <w:t>a. Search and Filter:</w:t>
      </w:r>
    </w:p>
    <w:p w14:paraId="63457724" w14:textId="77777777" w:rsidR="003D7556" w:rsidRPr="003D7556" w:rsidRDefault="003D7556" w:rsidP="003D7556">
      <w:pPr>
        <w:numPr>
          <w:ilvl w:val="0"/>
          <w:numId w:val="25"/>
        </w:numPr>
      </w:pPr>
      <w:r w:rsidRPr="003D7556">
        <w:rPr>
          <w:b/>
          <w:bCs/>
        </w:rPr>
        <w:t>User Action:</w:t>
      </w:r>
    </w:p>
    <w:p w14:paraId="7AF89E67" w14:textId="77777777" w:rsidR="003D7556" w:rsidRPr="003D7556" w:rsidRDefault="003D7556" w:rsidP="003D7556">
      <w:pPr>
        <w:numPr>
          <w:ilvl w:val="1"/>
          <w:numId w:val="25"/>
        </w:numPr>
      </w:pPr>
      <w:r w:rsidRPr="003D7556">
        <w:t xml:space="preserve">The user </w:t>
      </w:r>
      <w:proofErr w:type="gramStart"/>
      <w:r w:rsidRPr="003D7556">
        <w:t>types</w:t>
      </w:r>
      <w:proofErr w:type="gramEnd"/>
      <w:r w:rsidRPr="003D7556">
        <w:t xml:space="preserve"> keywords into the search bar (e.g., book title, author name).</w:t>
      </w:r>
    </w:p>
    <w:p w14:paraId="2EE1DF10" w14:textId="77777777" w:rsidR="003D7556" w:rsidRPr="003D7556" w:rsidRDefault="003D7556" w:rsidP="003D7556">
      <w:pPr>
        <w:numPr>
          <w:ilvl w:val="1"/>
          <w:numId w:val="25"/>
        </w:numPr>
      </w:pPr>
      <w:r w:rsidRPr="003D7556">
        <w:t>The user applies filters (e.g., price range, category, rating) to narrow down the search results.</w:t>
      </w:r>
    </w:p>
    <w:p w14:paraId="2A373637" w14:textId="77777777" w:rsidR="003D7556" w:rsidRPr="003D7556" w:rsidRDefault="003D7556" w:rsidP="003D7556">
      <w:pPr>
        <w:numPr>
          <w:ilvl w:val="0"/>
          <w:numId w:val="25"/>
        </w:numPr>
      </w:pPr>
      <w:r w:rsidRPr="003D7556">
        <w:rPr>
          <w:b/>
          <w:bCs/>
        </w:rPr>
        <w:t>System Response:</w:t>
      </w:r>
    </w:p>
    <w:p w14:paraId="2327A7CF" w14:textId="77777777" w:rsidR="003D7556" w:rsidRPr="003D7556" w:rsidRDefault="003D7556" w:rsidP="003D7556">
      <w:pPr>
        <w:numPr>
          <w:ilvl w:val="1"/>
          <w:numId w:val="25"/>
        </w:numPr>
      </w:pPr>
      <w:r w:rsidRPr="003D7556">
        <w:lastRenderedPageBreak/>
        <w:t>The system queries the database based on search keywords and filters.</w:t>
      </w:r>
    </w:p>
    <w:p w14:paraId="435D8325" w14:textId="77777777" w:rsidR="003D7556" w:rsidRPr="003D7556" w:rsidRDefault="003D7556" w:rsidP="003D7556">
      <w:pPr>
        <w:numPr>
          <w:ilvl w:val="1"/>
          <w:numId w:val="25"/>
        </w:numPr>
      </w:pPr>
      <w:r w:rsidRPr="003D7556">
        <w:t>The relevant books (physical and e-books) are displayed with details like title, author, price, stock status, rating, and review count.</w:t>
      </w:r>
    </w:p>
    <w:p w14:paraId="757CFF33" w14:textId="77777777" w:rsidR="003D7556" w:rsidRPr="003D7556" w:rsidRDefault="003D7556" w:rsidP="003D7556">
      <w:pPr>
        <w:numPr>
          <w:ilvl w:val="0"/>
          <w:numId w:val="25"/>
        </w:numPr>
      </w:pPr>
      <w:r w:rsidRPr="003D7556">
        <w:rPr>
          <w:b/>
          <w:bCs/>
        </w:rPr>
        <w:t>Entities Involved:</w:t>
      </w:r>
    </w:p>
    <w:p w14:paraId="575742C9" w14:textId="77777777" w:rsidR="003D7556" w:rsidRPr="003D7556" w:rsidRDefault="003D7556" w:rsidP="003D7556">
      <w:pPr>
        <w:numPr>
          <w:ilvl w:val="1"/>
          <w:numId w:val="25"/>
        </w:numPr>
      </w:pPr>
      <w:r w:rsidRPr="003D7556">
        <w:t xml:space="preserve">Book, Author, Category, Publisher, </w:t>
      </w:r>
      <w:proofErr w:type="spellStart"/>
      <w:r w:rsidRPr="003D7556">
        <w:t>EBook</w:t>
      </w:r>
      <w:proofErr w:type="spellEnd"/>
    </w:p>
    <w:p w14:paraId="49A9EB37" w14:textId="77777777" w:rsidR="003D7556" w:rsidRPr="003D7556" w:rsidRDefault="003D7556" w:rsidP="003D7556">
      <w:r w:rsidRPr="003D7556">
        <w:pict w14:anchorId="74373C45">
          <v:rect id="_x0000_i1220" style="width:0;height:1.5pt" o:hralign="center" o:hrstd="t" o:hr="t" fillcolor="#a0a0a0" stroked="f"/>
        </w:pict>
      </w:r>
    </w:p>
    <w:p w14:paraId="16B180CA" w14:textId="77777777" w:rsidR="003D7556" w:rsidRPr="003D7556" w:rsidRDefault="003D7556" w:rsidP="003D7556">
      <w:pPr>
        <w:rPr>
          <w:b/>
          <w:bCs/>
        </w:rPr>
      </w:pPr>
      <w:r w:rsidRPr="003D7556">
        <w:rPr>
          <w:b/>
          <w:bCs/>
        </w:rPr>
        <w:t>b. Book Details Viewing:</w:t>
      </w:r>
    </w:p>
    <w:p w14:paraId="32A676C3" w14:textId="77777777" w:rsidR="003D7556" w:rsidRPr="003D7556" w:rsidRDefault="003D7556" w:rsidP="003D7556">
      <w:pPr>
        <w:numPr>
          <w:ilvl w:val="0"/>
          <w:numId w:val="26"/>
        </w:numPr>
      </w:pPr>
      <w:r w:rsidRPr="003D7556">
        <w:rPr>
          <w:b/>
          <w:bCs/>
        </w:rPr>
        <w:t>User Action:</w:t>
      </w:r>
    </w:p>
    <w:p w14:paraId="3726E537" w14:textId="77777777" w:rsidR="003D7556" w:rsidRPr="003D7556" w:rsidRDefault="003D7556" w:rsidP="003D7556">
      <w:pPr>
        <w:numPr>
          <w:ilvl w:val="1"/>
          <w:numId w:val="26"/>
        </w:numPr>
      </w:pPr>
      <w:r w:rsidRPr="003D7556">
        <w:t>The user clicks on a book from the search results or category listing.</w:t>
      </w:r>
    </w:p>
    <w:p w14:paraId="6A3448AB" w14:textId="77777777" w:rsidR="003D7556" w:rsidRPr="003D7556" w:rsidRDefault="003D7556" w:rsidP="003D7556">
      <w:pPr>
        <w:numPr>
          <w:ilvl w:val="0"/>
          <w:numId w:val="26"/>
        </w:numPr>
      </w:pPr>
      <w:r w:rsidRPr="003D7556">
        <w:rPr>
          <w:b/>
          <w:bCs/>
        </w:rPr>
        <w:t>System Response:</w:t>
      </w:r>
    </w:p>
    <w:p w14:paraId="72D4B237" w14:textId="77777777" w:rsidR="003D7556" w:rsidRPr="003D7556" w:rsidRDefault="003D7556" w:rsidP="003D7556">
      <w:pPr>
        <w:numPr>
          <w:ilvl w:val="1"/>
          <w:numId w:val="26"/>
        </w:numPr>
      </w:pPr>
      <w:r w:rsidRPr="003D7556">
        <w:t>The system displays detailed information about the book, including description, author, publisher, price, stock availability, reviews, and ratings.</w:t>
      </w:r>
    </w:p>
    <w:p w14:paraId="64C5EFF9" w14:textId="77777777" w:rsidR="003D7556" w:rsidRPr="003D7556" w:rsidRDefault="003D7556" w:rsidP="003D7556">
      <w:pPr>
        <w:numPr>
          <w:ilvl w:val="1"/>
          <w:numId w:val="26"/>
        </w:numPr>
      </w:pPr>
      <w:r w:rsidRPr="003D7556">
        <w:t>The user has the option to add the book to their cart.</w:t>
      </w:r>
    </w:p>
    <w:p w14:paraId="18941760" w14:textId="77777777" w:rsidR="003D7556" w:rsidRPr="003D7556" w:rsidRDefault="003D7556" w:rsidP="003D7556">
      <w:pPr>
        <w:numPr>
          <w:ilvl w:val="0"/>
          <w:numId w:val="26"/>
        </w:numPr>
      </w:pPr>
      <w:r w:rsidRPr="003D7556">
        <w:rPr>
          <w:b/>
          <w:bCs/>
        </w:rPr>
        <w:t>Entities Involved:</w:t>
      </w:r>
    </w:p>
    <w:p w14:paraId="04517148" w14:textId="77777777" w:rsidR="003D7556" w:rsidRPr="003D7556" w:rsidRDefault="003D7556" w:rsidP="003D7556">
      <w:pPr>
        <w:numPr>
          <w:ilvl w:val="1"/>
          <w:numId w:val="26"/>
        </w:numPr>
      </w:pPr>
      <w:r w:rsidRPr="003D7556">
        <w:t>Book, Review, Rating</w:t>
      </w:r>
    </w:p>
    <w:p w14:paraId="43737B7F" w14:textId="77777777" w:rsidR="003D7556" w:rsidRPr="003D7556" w:rsidRDefault="003D7556" w:rsidP="003D7556">
      <w:r w:rsidRPr="003D7556">
        <w:pict w14:anchorId="06101004">
          <v:rect id="_x0000_i1221" style="width:0;height:1.5pt" o:hralign="center" o:hrstd="t" o:hr="t" fillcolor="#a0a0a0" stroked="f"/>
        </w:pict>
      </w:r>
    </w:p>
    <w:p w14:paraId="405594A6" w14:textId="77777777" w:rsidR="003D7556" w:rsidRPr="003D7556" w:rsidRDefault="003D7556" w:rsidP="003D7556">
      <w:pPr>
        <w:rPr>
          <w:b/>
          <w:bCs/>
        </w:rPr>
      </w:pPr>
      <w:r w:rsidRPr="003D7556">
        <w:rPr>
          <w:b/>
          <w:bCs/>
        </w:rPr>
        <w:t>3. Cart and Checkout Workflow</w:t>
      </w:r>
    </w:p>
    <w:p w14:paraId="2E347228" w14:textId="77777777" w:rsidR="003D7556" w:rsidRPr="003D7556" w:rsidRDefault="003D7556" w:rsidP="003D7556">
      <w:pPr>
        <w:rPr>
          <w:b/>
          <w:bCs/>
        </w:rPr>
      </w:pPr>
      <w:r w:rsidRPr="003D7556">
        <w:rPr>
          <w:b/>
          <w:bCs/>
        </w:rPr>
        <w:t>a. Add to Cart:</w:t>
      </w:r>
    </w:p>
    <w:p w14:paraId="2D0C37CF" w14:textId="77777777" w:rsidR="003D7556" w:rsidRPr="003D7556" w:rsidRDefault="003D7556" w:rsidP="003D7556">
      <w:pPr>
        <w:numPr>
          <w:ilvl w:val="0"/>
          <w:numId w:val="27"/>
        </w:numPr>
      </w:pPr>
      <w:r w:rsidRPr="003D7556">
        <w:rPr>
          <w:b/>
          <w:bCs/>
        </w:rPr>
        <w:t>User Action:</w:t>
      </w:r>
    </w:p>
    <w:p w14:paraId="48C5BA6B" w14:textId="77777777" w:rsidR="003D7556" w:rsidRPr="003D7556" w:rsidRDefault="003D7556" w:rsidP="003D7556">
      <w:pPr>
        <w:numPr>
          <w:ilvl w:val="1"/>
          <w:numId w:val="27"/>
        </w:numPr>
      </w:pPr>
      <w:r w:rsidRPr="003D7556">
        <w:t>The user clicks "Add to Cart" on a book's detail page.</w:t>
      </w:r>
    </w:p>
    <w:p w14:paraId="648D79E1" w14:textId="77777777" w:rsidR="003D7556" w:rsidRPr="003D7556" w:rsidRDefault="003D7556" w:rsidP="003D7556">
      <w:pPr>
        <w:numPr>
          <w:ilvl w:val="0"/>
          <w:numId w:val="27"/>
        </w:numPr>
      </w:pPr>
      <w:r w:rsidRPr="003D7556">
        <w:rPr>
          <w:b/>
          <w:bCs/>
        </w:rPr>
        <w:t>System Response:</w:t>
      </w:r>
    </w:p>
    <w:p w14:paraId="228992DE" w14:textId="77777777" w:rsidR="003D7556" w:rsidRPr="003D7556" w:rsidRDefault="003D7556" w:rsidP="003D7556">
      <w:pPr>
        <w:numPr>
          <w:ilvl w:val="1"/>
          <w:numId w:val="27"/>
        </w:numPr>
      </w:pPr>
      <w:r w:rsidRPr="003D7556">
        <w:t>The system adds the book to the user's cart, updating the cart count.</w:t>
      </w:r>
    </w:p>
    <w:p w14:paraId="12D4183B" w14:textId="77777777" w:rsidR="003D7556" w:rsidRPr="003D7556" w:rsidRDefault="003D7556" w:rsidP="003D7556">
      <w:pPr>
        <w:numPr>
          <w:ilvl w:val="1"/>
          <w:numId w:val="27"/>
        </w:numPr>
      </w:pPr>
      <w:r w:rsidRPr="003D7556">
        <w:t>The user is given the option to continue shopping or proceed to checkout.</w:t>
      </w:r>
    </w:p>
    <w:p w14:paraId="6DB25125" w14:textId="77777777" w:rsidR="003D7556" w:rsidRPr="003D7556" w:rsidRDefault="003D7556" w:rsidP="003D7556">
      <w:pPr>
        <w:numPr>
          <w:ilvl w:val="0"/>
          <w:numId w:val="27"/>
        </w:numPr>
      </w:pPr>
      <w:r w:rsidRPr="003D7556">
        <w:rPr>
          <w:b/>
          <w:bCs/>
        </w:rPr>
        <w:t>Entities Involved:</w:t>
      </w:r>
    </w:p>
    <w:p w14:paraId="6CDFDDBE" w14:textId="77777777" w:rsidR="003D7556" w:rsidRPr="003D7556" w:rsidRDefault="003D7556" w:rsidP="003D7556">
      <w:pPr>
        <w:numPr>
          <w:ilvl w:val="1"/>
          <w:numId w:val="27"/>
        </w:numPr>
      </w:pPr>
      <w:r w:rsidRPr="003D7556">
        <w:t>Cart, Book</w:t>
      </w:r>
    </w:p>
    <w:p w14:paraId="634AB20A" w14:textId="77777777" w:rsidR="003D7556" w:rsidRPr="003D7556" w:rsidRDefault="003D7556" w:rsidP="003D7556">
      <w:r w:rsidRPr="003D7556">
        <w:pict w14:anchorId="31432120">
          <v:rect id="_x0000_i1222" style="width:0;height:1.5pt" o:hralign="center" o:hrstd="t" o:hr="t" fillcolor="#a0a0a0" stroked="f"/>
        </w:pict>
      </w:r>
    </w:p>
    <w:p w14:paraId="439D18C0" w14:textId="77777777" w:rsidR="003D7556" w:rsidRPr="003D7556" w:rsidRDefault="003D7556" w:rsidP="003D7556">
      <w:pPr>
        <w:rPr>
          <w:b/>
          <w:bCs/>
        </w:rPr>
      </w:pPr>
      <w:r w:rsidRPr="003D7556">
        <w:rPr>
          <w:b/>
          <w:bCs/>
        </w:rPr>
        <w:t>b. Apply Coupon/Discount:</w:t>
      </w:r>
    </w:p>
    <w:p w14:paraId="7CCB65E6" w14:textId="77777777" w:rsidR="003D7556" w:rsidRPr="003D7556" w:rsidRDefault="003D7556" w:rsidP="003D7556">
      <w:pPr>
        <w:numPr>
          <w:ilvl w:val="0"/>
          <w:numId w:val="28"/>
        </w:numPr>
      </w:pPr>
      <w:r w:rsidRPr="003D7556">
        <w:rPr>
          <w:b/>
          <w:bCs/>
        </w:rPr>
        <w:t>User Action:</w:t>
      </w:r>
    </w:p>
    <w:p w14:paraId="221114D4" w14:textId="77777777" w:rsidR="003D7556" w:rsidRPr="003D7556" w:rsidRDefault="003D7556" w:rsidP="003D7556">
      <w:pPr>
        <w:numPr>
          <w:ilvl w:val="1"/>
          <w:numId w:val="28"/>
        </w:numPr>
      </w:pPr>
      <w:r w:rsidRPr="003D7556">
        <w:t>Before checkout, the user applies a coupon or discount code.</w:t>
      </w:r>
    </w:p>
    <w:p w14:paraId="0458CEA1" w14:textId="77777777" w:rsidR="003D7556" w:rsidRPr="003D7556" w:rsidRDefault="003D7556" w:rsidP="003D7556">
      <w:pPr>
        <w:numPr>
          <w:ilvl w:val="0"/>
          <w:numId w:val="28"/>
        </w:numPr>
      </w:pPr>
      <w:r w:rsidRPr="003D7556">
        <w:rPr>
          <w:b/>
          <w:bCs/>
        </w:rPr>
        <w:t>System Response:</w:t>
      </w:r>
    </w:p>
    <w:p w14:paraId="5DFBA026" w14:textId="77777777" w:rsidR="003D7556" w:rsidRPr="003D7556" w:rsidRDefault="003D7556" w:rsidP="003D7556">
      <w:pPr>
        <w:numPr>
          <w:ilvl w:val="1"/>
          <w:numId w:val="28"/>
        </w:numPr>
      </w:pPr>
      <w:r w:rsidRPr="003D7556">
        <w:t>The system validates the coupon (checking expiry date, usage limit, applicable products).</w:t>
      </w:r>
    </w:p>
    <w:p w14:paraId="193BAB59" w14:textId="77777777" w:rsidR="003D7556" w:rsidRPr="003D7556" w:rsidRDefault="003D7556" w:rsidP="003D7556">
      <w:pPr>
        <w:numPr>
          <w:ilvl w:val="1"/>
          <w:numId w:val="28"/>
        </w:numPr>
      </w:pPr>
      <w:r w:rsidRPr="003D7556">
        <w:t>If valid, the discount is applied, and the total order cost is updated.</w:t>
      </w:r>
    </w:p>
    <w:p w14:paraId="21292B22" w14:textId="77777777" w:rsidR="003D7556" w:rsidRPr="003D7556" w:rsidRDefault="003D7556" w:rsidP="003D7556">
      <w:pPr>
        <w:numPr>
          <w:ilvl w:val="0"/>
          <w:numId w:val="28"/>
        </w:numPr>
      </w:pPr>
      <w:r w:rsidRPr="003D7556">
        <w:rPr>
          <w:b/>
          <w:bCs/>
        </w:rPr>
        <w:t>Entities Involved:</w:t>
      </w:r>
    </w:p>
    <w:p w14:paraId="43687ADD" w14:textId="77777777" w:rsidR="003D7556" w:rsidRPr="003D7556" w:rsidRDefault="003D7556" w:rsidP="003D7556">
      <w:pPr>
        <w:numPr>
          <w:ilvl w:val="1"/>
          <w:numId w:val="28"/>
        </w:numPr>
      </w:pPr>
      <w:r w:rsidRPr="003D7556">
        <w:t>Cart, Discount</w:t>
      </w:r>
    </w:p>
    <w:p w14:paraId="1A3E3D04" w14:textId="77777777" w:rsidR="003D7556" w:rsidRPr="003D7556" w:rsidRDefault="003D7556" w:rsidP="003D7556">
      <w:r w:rsidRPr="003D7556">
        <w:pict w14:anchorId="775AA0E3">
          <v:rect id="_x0000_i1223" style="width:0;height:1.5pt" o:hralign="center" o:hrstd="t" o:hr="t" fillcolor="#a0a0a0" stroked="f"/>
        </w:pict>
      </w:r>
    </w:p>
    <w:p w14:paraId="60B775ED" w14:textId="77777777" w:rsidR="003D7556" w:rsidRPr="003D7556" w:rsidRDefault="003D7556" w:rsidP="003D7556">
      <w:pPr>
        <w:rPr>
          <w:b/>
          <w:bCs/>
        </w:rPr>
      </w:pPr>
      <w:r w:rsidRPr="003D7556">
        <w:rPr>
          <w:b/>
          <w:bCs/>
        </w:rPr>
        <w:t>c. Checkout Process:</w:t>
      </w:r>
    </w:p>
    <w:p w14:paraId="7933FD21" w14:textId="77777777" w:rsidR="003D7556" w:rsidRPr="003D7556" w:rsidRDefault="003D7556" w:rsidP="003D7556">
      <w:pPr>
        <w:numPr>
          <w:ilvl w:val="0"/>
          <w:numId w:val="29"/>
        </w:numPr>
      </w:pPr>
      <w:r w:rsidRPr="003D7556">
        <w:rPr>
          <w:b/>
          <w:bCs/>
        </w:rPr>
        <w:lastRenderedPageBreak/>
        <w:t>User Action:</w:t>
      </w:r>
    </w:p>
    <w:p w14:paraId="5A82DABD" w14:textId="77777777" w:rsidR="003D7556" w:rsidRPr="003D7556" w:rsidRDefault="003D7556" w:rsidP="003D7556">
      <w:pPr>
        <w:numPr>
          <w:ilvl w:val="1"/>
          <w:numId w:val="29"/>
        </w:numPr>
      </w:pPr>
      <w:r w:rsidRPr="003D7556">
        <w:t>The user proceeds to the checkout page from their cart.</w:t>
      </w:r>
    </w:p>
    <w:p w14:paraId="690E7952" w14:textId="77777777" w:rsidR="003D7556" w:rsidRPr="003D7556" w:rsidRDefault="003D7556" w:rsidP="003D7556">
      <w:pPr>
        <w:numPr>
          <w:ilvl w:val="1"/>
          <w:numId w:val="29"/>
        </w:numPr>
      </w:pPr>
      <w:r w:rsidRPr="003D7556">
        <w:t>The user reviews their cart and confirms the items, quantity, and pricing.</w:t>
      </w:r>
    </w:p>
    <w:p w14:paraId="6B5137DF" w14:textId="77777777" w:rsidR="003D7556" w:rsidRPr="003D7556" w:rsidRDefault="003D7556" w:rsidP="003D7556">
      <w:pPr>
        <w:numPr>
          <w:ilvl w:val="1"/>
          <w:numId w:val="29"/>
        </w:numPr>
      </w:pPr>
      <w:r w:rsidRPr="003D7556">
        <w:t>The user selects a saved address or enters a new shipping address.</w:t>
      </w:r>
    </w:p>
    <w:p w14:paraId="25D9543C" w14:textId="77777777" w:rsidR="003D7556" w:rsidRPr="003D7556" w:rsidRDefault="003D7556" w:rsidP="003D7556">
      <w:pPr>
        <w:numPr>
          <w:ilvl w:val="1"/>
          <w:numId w:val="29"/>
        </w:numPr>
      </w:pPr>
      <w:r w:rsidRPr="003D7556">
        <w:t>The user selects a payment method.</w:t>
      </w:r>
    </w:p>
    <w:p w14:paraId="1D813CC5" w14:textId="77777777" w:rsidR="003D7556" w:rsidRPr="003D7556" w:rsidRDefault="003D7556" w:rsidP="003D7556">
      <w:pPr>
        <w:numPr>
          <w:ilvl w:val="0"/>
          <w:numId w:val="29"/>
        </w:numPr>
      </w:pPr>
      <w:r w:rsidRPr="003D7556">
        <w:rPr>
          <w:b/>
          <w:bCs/>
        </w:rPr>
        <w:t>System Response:</w:t>
      </w:r>
    </w:p>
    <w:p w14:paraId="0205032C" w14:textId="77777777" w:rsidR="003D7556" w:rsidRPr="003D7556" w:rsidRDefault="003D7556" w:rsidP="003D7556">
      <w:pPr>
        <w:numPr>
          <w:ilvl w:val="1"/>
          <w:numId w:val="29"/>
        </w:numPr>
      </w:pPr>
      <w:r w:rsidRPr="003D7556">
        <w:t>The system validates all checkout information (address, items in stock, coupon).</w:t>
      </w:r>
    </w:p>
    <w:p w14:paraId="15576BE7" w14:textId="77777777" w:rsidR="003D7556" w:rsidRPr="003D7556" w:rsidRDefault="003D7556" w:rsidP="003D7556">
      <w:pPr>
        <w:numPr>
          <w:ilvl w:val="1"/>
          <w:numId w:val="29"/>
        </w:numPr>
      </w:pPr>
      <w:r w:rsidRPr="003D7556">
        <w:t>If valid, the order is confirmed and a new order is created in the system.</w:t>
      </w:r>
    </w:p>
    <w:p w14:paraId="55D34A3F" w14:textId="77777777" w:rsidR="003D7556" w:rsidRPr="003D7556" w:rsidRDefault="003D7556" w:rsidP="003D7556">
      <w:pPr>
        <w:numPr>
          <w:ilvl w:val="0"/>
          <w:numId w:val="29"/>
        </w:numPr>
      </w:pPr>
      <w:r w:rsidRPr="003D7556">
        <w:rPr>
          <w:b/>
          <w:bCs/>
        </w:rPr>
        <w:t>Entities Involved:</w:t>
      </w:r>
    </w:p>
    <w:p w14:paraId="25D42EC0" w14:textId="77777777" w:rsidR="003D7556" w:rsidRPr="003D7556" w:rsidRDefault="003D7556" w:rsidP="003D7556">
      <w:pPr>
        <w:numPr>
          <w:ilvl w:val="1"/>
          <w:numId w:val="29"/>
        </w:numPr>
      </w:pPr>
      <w:r w:rsidRPr="003D7556">
        <w:t>Order, Order Items, Address</w:t>
      </w:r>
    </w:p>
    <w:p w14:paraId="581249C0" w14:textId="77777777" w:rsidR="003D7556" w:rsidRPr="003D7556" w:rsidRDefault="003D7556" w:rsidP="003D7556">
      <w:r w:rsidRPr="003D7556">
        <w:pict w14:anchorId="6ADB239E">
          <v:rect id="_x0000_i1224" style="width:0;height:1.5pt" o:hralign="center" o:hrstd="t" o:hr="t" fillcolor="#a0a0a0" stroked="f"/>
        </w:pict>
      </w:r>
    </w:p>
    <w:p w14:paraId="50A427F6" w14:textId="77777777" w:rsidR="003D7556" w:rsidRPr="003D7556" w:rsidRDefault="003D7556" w:rsidP="003D7556">
      <w:pPr>
        <w:rPr>
          <w:b/>
          <w:bCs/>
        </w:rPr>
      </w:pPr>
      <w:r w:rsidRPr="003D7556">
        <w:rPr>
          <w:b/>
          <w:bCs/>
        </w:rPr>
        <w:t>4. Order and Payment Workflow</w:t>
      </w:r>
    </w:p>
    <w:p w14:paraId="449DE0B5" w14:textId="77777777" w:rsidR="003D7556" w:rsidRPr="003D7556" w:rsidRDefault="003D7556" w:rsidP="003D7556">
      <w:pPr>
        <w:rPr>
          <w:b/>
          <w:bCs/>
        </w:rPr>
      </w:pPr>
      <w:r w:rsidRPr="003D7556">
        <w:rPr>
          <w:b/>
          <w:bCs/>
        </w:rPr>
        <w:t>a. Payment Process:</w:t>
      </w:r>
    </w:p>
    <w:p w14:paraId="77C25F82" w14:textId="77777777" w:rsidR="003D7556" w:rsidRPr="003D7556" w:rsidRDefault="003D7556" w:rsidP="003D7556">
      <w:pPr>
        <w:numPr>
          <w:ilvl w:val="0"/>
          <w:numId w:val="30"/>
        </w:numPr>
      </w:pPr>
      <w:r w:rsidRPr="003D7556">
        <w:rPr>
          <w:b/>
          <w:bCs/>
        </w:rPr>
        <w:t>User Action:</w:t>
      </w:r>
    </w:p>
    <w:p w14:paraId="76D703AC" w14:textId="77777777" w:rsidR="003D7556" w:rsidRPr="003D7556" w:rsidRDefault="003D7556" w:rsidP="003D7556">
      <w:pPr>
        <w:numPr>
          <w:ilvl w:val="1"/>
          <w:numId w:val="30"/>
        </w:numPr>
      </w:pPr>
      <w:r w:rsidRPr="003D7556">
        <w:t>The user selects their preferred payment method (credit/debit card, PayPal, etc.).</w:t>
      </w:r>
    </w:p>
    <w:p w14:paraId="31B4CAA8" w14:textId="77777777" w:rsidR="003D7556" w:rsidRPr="003D7556" w:rsidRDefault="003D7556" w:rsidP="003D7556">
      <w:pPr>
        <w:numPr>
          <w:ilvl w:val="1"/>
          <w:numId w:val="30"/>
        </w:numPr>
      </w:pPr>
      <w:r w:rsidRPr="003D7556">
        <w:t>The user enters payment details and submits the payment.</w:t>
      </w:r>
    </w:p>
    <w:p w14:paraId="7FCF5B88" w14:textId="77777777" w:rsidR="003D7556" w:rsidRPr="003D7556" w:rsidRDefault="003D7556" w:rsidP="003D7556">
      <w:pPr>
        <w:numPr>
          <w:ilvl w:val="0"/>
          <w:numId w:val="30"/>
        </w:numPr>
      </w:pPr>
      <w:r w:rsidRPr="003D7556">
        <w:rPr>
          <w:b/>
          <w:bCs/>
        </w:rPr>
        <w:t>System Response:</w:t>
      </w:r>
    </w:p>
    <w:p w14:paraId="50F75BB4" w14:textId="77777777" w:rsidR="003D7556" w:rsidRPr="003D7556" w:rsidRDefault="003D7556" w:rsidP="003D7556">
      <w:pPr>
        <w:numPr>
          <w:ilvl w:val="1"/>
          <w:numId w:val="30"/>
        </w:numPr>
      </w:pPr>
      <w:r w:rsidRPr="003D7556">
        <w:t>The system securely processes the payment through an integrated payment gateway.</w:t>
      </w:r>
    </w:p>
    <w:p w14:paraId="3C85E66D" w14:textId="77777777" w:rsidR="003D7556" w:rsidRPr="003D7556" w:rsidRDefault="003D7556" w:rsidP="003D7556">
      <w:pPr>
        <w:numPr>
          <w:ilvl w:val="1"/>
          <w:numId w:val="30"/>
        </w:numPr>
      </w:pPr>
      <w:r w:rsidRPr="003D7556">
        <w:t>Upon successful payment, an order confirmation is shown.</w:t>
      </w:r>
    </w:p>
    <w:p w14:paraId="77E5BBDC" w14:textId="77777777" w:rsidR="003D7556" w:rsidRPr="003D7556" w:rsidRDefault="003D7556" w:rsidP="003D7556">
      <w:pPr>
        <w:numPr>
          <w:ilvl w:val="1"/>
          <w:numId w:val="30"/>
        </w:numPr>
      </w:pPr>
      <w:r w:rsidRPr="003D7556">
        <w:t>The system generates an invoice and sends a confirmation email to the user.</w:t>
      </w:r>
    </w:p>
    <w:p w14:paraId="4364E613" w14:textId="77777777" w:rsidR="003D7556" w:rsidRPr="003D7556" w:rsidRDefault="003D7556" w:rsidP="003D7556">
      <w:pPr>
        <w:numPr>
          <w:ilvl w:val="0"/>
          <w:numId w:val="30"/>
        </w:numPr>
      </w:pPr>
      <w:r w:rsidRPr="003D7556">
        <w:rPr>
          <w:b/>
          <w:bCs/>
        </w:rPr>
        <w:t>Entities Involved:</w:t>
      </w:r>
    </w:p>
    <w:p w14:paraId="10DB4A2F" w14:textId="77777777" w:rsidR="003D7556" w:rsidRPr="003D7556" w:rsidRDefault="003D7556" w:rsidP="003D7556">
      <w:pPr>
        <w:numPr>
          <w:ilvl w:val="1"/>
          <w:numId w:val="30"/>
        </w:numPr>
      </w:pPr>
      <w:r w:rsidRPr="003D7556">
        <w:t>Payment, Order, Invoice</w:t>
      </w:r>
    </w:p>
    <w:p w14:paraId="47B9BA66" w14:textId="77777777" w:rsidR="003D7556" w:rsidRPr="003D7556" w:rsidRDefault="003D7556" w:rsidP="003D7556">
      <w:r w:rsidRPr="003D7556">
        <w:pict w14:anchorId="73F247AD">
          <v:rect id="_x0000_i1225" style="width:0;height:1.5pt" o:hralign="center" o:hrstd="t" o:hr="t" fillcolor="#a0a0a0" stroked="f"/>
        </w:pict>
      </w:r>
    </w:p>
    <w:p w14:paraId="3B30C647" w14:textId="77777777" w:rsidR="003D7556" w:rsidRPr="003D7556" w:rsidRDefault="003D7556" w:rsidP="003D7556">
      <w:pPr>
        <w:rPr>
          <w:b/>
          <w:bCs/>
        </w:rPr>
      </w:pPr>
      <w:r w:rsidRPr="003D7556">
        <w:rPr>
          <w:b/>
          <w:bCs/>
        </w:rPr>
        <w:t xml:space="preserve">b. Order </w:t>
      </w:r>
      <w:proofErr w:type="spellStart"/>
      <w:r w:rsidRPr="003D7556">
        <w:rPr>
          <w:b/>
          <w:bCs/>
        </w:rPr>
        <w:t>Fulfillment</w:t>
      </w:r>
      <w:proofErr w:type="spellEnd"/>
      <w:r w:rsidRPr="003D7556">
        <w:rPr>
          <w:b/>
          <w:bCs/>
        </w:rPr>
        <w:t>:</w:t>
      </w:r>
    </w:p>
    <w:p w14:paraId="593368DC" w14:textId="77777777" w:rsidR="003D7556" w:rsidRPr="003D7556" w:rsidRDefault="003D7556" w:rsidP="003D7556">
      <w:pPr>
        <w:numPr>
          <w:ilvl w:val="0"/>
          <w:numId w:val="31"/>
        </w:numPr>
      </w:pPr>
      <w:r w:rsidRPr="003D7556">
        <w:rPr>
          <w:b/>
          <w:bCs/>
        </w:rPr>
        <w:t>Physical Book (Order Shipment)</w:t>
      </w:r>
      <w:r w:rsidRPr="003D7556">
        <w:t>:</w:t>
      </w:r>
    </w:p>
    <w:p w14:paraId="244A9C4F" w14:textId="77777777" w:rsidR="003D7556" w:rsidRPr="003D7556" w:rsidRDefault="003D7556" w:rsidP="003D7556">
      <w:pPr>
        <w:numPr>
          <w:ilvl w:val="1"/>
          <w:numId w:val="31"/>
        </w:numPr>
      </w:pPr>
      <w:r w:rsidRPr="003D7556">
        <w:t>The admin processes the order, updating the status (processing, shipped, delivered).</w:t>
      </w:r>
    </w:p>
    <w:p w14:paraId="5D5B5B1D" w14:textId="77777777" w:rsidR="003D7556" w:rsidRPr="003D7556" w:rsidRDefault="003D7556" w:rsidP="003D7556">
      <w:pPr>
        <w:numPr>
          <w:ilvl w:val="1"/>
          <w:numId w:val="31"/>
        </w:numPr>
      </w:pPr>
      <w:r w:rsidRPr="003D7556">
        <w:t>The user can track the shipment status from their account dashboard.</w:t>
      </w:r>
    </w:p>
    <w:p w14:paraId="14C34E44" w14:textId="77777777" w:rsidR="003D7556" w:rsidRPr="003D7556" w:rsidRDefault="003D7556" w:rsidP="003D7556">
      <w:pPr>
        <w:numPr>
          <w:ilvl w:val="1"/>
          <w:numId w:val="31"/>
        </w:numPr>
      </w:pPr>
      <w:r w:rsidRPr="003D7556">
        <w:t>Once the book is delivered, the order status changes to "Delivered."</w:t>
      </w:r>
    </w:p>
    <w:p w14:paraId="239E3B4E" w14:textId="77777777" w:rsidR="003D7556" w:rsidRPr="003D7556" w:rsidRDefault="003D7556" w:rsidP="003D7556">
      <w:pPr>
        <w:numPr>
          <w:ilvl w:val="0"/>
          <w:numId w:val="31"/>
        </w:numPr>
      </w:pPr>
      <w:r w:rsidRPr="003D7556">
        <w:rPr>
          <w:b/>
          <w:bCs/>
        </w:rPr>
        <w:t>E-Book (Instant Access)</w:t>
      </w:r>
      <w:r w:rsidRPr="003D7556">
        <w:t>:</w:t>
      </w:r>
    </w:p>
    <w:p w14:paraId="0855E672" w14:textId="77777777" w:rsidR="003D7556" w:rsidRPr="003D7556" w:rsidRDefault="003D7556" w:rsidP="003D7556">
      <w:pPr>
        <w:numPr>
          <w:ilvl w:val="1"/>
          <w:numId w:val="31"/>
        </w:numPr>
      </w:pPr>
      <w:r w:rsidRPr="003D7556">
        <w:t>Upon successful payment, the user is given immediate access to the purchased e-book.</w:t>
      </w:r>
    </w:p>
    <w:p w14:paraId="62766559" w14:textId="77777777" w:rsidR="003D7556" w:rsidRPr="003D7556" w:rsidRDefault="003D7556" w:rsidP="003D7556">
      <w:pPr>
        <w:numPr>
          <w:ilvl w:val="1"/>
          <w:numId w:val="31"/>
        </w:numPr>
      </w:pPr>
      <w:r w:rsidRPr="003D7556">
        <w:t>The e-book becomes available in the user’s library for reading or download.</w:t>
      </w:r>
    </w:p>
    <w:p w14:paraId="731B018A" w14:textId="77777777" w:rsidR="003D7556" w:rsidRPr="003D7556" w:rsidRDefault="003D7556" w:rsidP="003D7556">
      <w:pPr>
        <w:numPr>
          <w:ilvl w:val="0"/>
          <w:numId w:val="31"/>
        </w:numPr>
      </w:pPr>
      <w:r w:rsidRPr="003D7556">
        <w:rPr>
          <w:b/>
          <w:bCs/>
        </w:rPr>
        <w:t>Entities Involved:</w:t>
      </w:r>
    </w:p>
    <w:p w14:paraId="6E16EEC9" w14:textId="77777777" w:rsidR="003D7556" w:rsidRPr="003D7556" w:rsidRDefault="003D7556" w:rsidP="003D7556">
      <w:pPr>
        <w:numPr>
          <w:ilvl w:val="1"/>
          <w:numId w:val="31"/>
        </w:numPr>
      </w:pPr>
      <w:r w:rsidRPr="003D7556">
        <w:t xml:space="preserve">Order, Shipment, </w:t>
      </w:r>
      <w:proofErr w:type="spellStart"/>
      <w:r w:rsidRPr="003D7556">
        <w:t>EBook</w:t>
      </w:r>
      <w:proofErr w:type="spellEnd"/>
      <w:r w:rsidRPr="003D7556">
        <w:t>, License</w:t>
      </w:r>
    </w:p>
    <w:p w14:paraId="00D38557" w14:textId="77777777" w:rsidR="003D7556" w:rsidRPr="003D7556" w:rsidRDefault="003D7556" w:rsidP="003D7556">
      <w:r w:rsidRPr="003D7556">
        <w:pict w14:anchorId="30B4AB9D">
          <v:rect id="_x0000_i1226" style="width:0;height:1.5pt" o:hralign="center" o:hrstd="t" o:hr="t" fillcolor="#a0a0a0" stroked="f"/>
        </w:pict>
      </w:r>
    </w:p>
    <w:p w14:paraId="4DAF18DF" w14:textId="77777777" w:rsidR="003D7556" w:rsidRPr="003D7556" w:rsidRDefault="003D7556" w:rsidP="003D7556">
      <w:pPr>
        <w:rPr>
          <w:b/>
          <w:bCs/>
        </w:rPr>
      </w:pPr>
      <w:r w:rsidRPr="003D7556">
        <w:rPr>
          <w:b/>
          <w:bCs/>
        </w:rPr>
        <w:t>5. E-Book Reader Workflow</w:t>
      </w:r>
    </w:p>
    <w:p w14:paraId="5159FAAE" w14:textId="77777777" w:rsidR="003D7556" w:rsidRPr="003D7556" w:rsidRDefault="003D7556" w:rsidP="003D7556">
      <w:pPr>
        <w:rPr>
          <w:b/>
          <w:bCs/>
        </w:rPr>
      </w:pPr>
      <w:r w:rsidRPr="003D7556">
        <w:rPr>
          <w:b/>
          <w:bCs/>
        </w:rPr>
        <w:lastRenderedPageBreak/>
        <w:t>a. E-Book Reading:</w:t>
      </w:r>
    </w:p>
    <w:p w14:paraId="03F2B816" w14:textId="77777777" w:rsidR="003D7556" w:rsidRPr="003D7556" w:rsidRDefault="003D7556" w:rsidP="003D7556">
      <w:pPr>
        <w:numPr>
          <w:ilvl w:val="0"/>
          <w:numId w:val="32"/>
        </w:numPr>
      </w:pPr>
      <w:r w:rsidRPr="003D7556">
        <w:rPr>
          <w:b/>
          <w:bCs/>
        </w:rPr>
        <w:t>User Action:</w:t>
      </w:r>
    </w:p>
    <w:p w14:paraId="118CD36D" w14:textId="77777777" w:rsidR="003D7556" w:rsidRPr="003D7556" w:rsidRDefault="003D7556" w:rsidP="003D7556">
      <w:pPr>
        <w:numPr>
          <w:ilvl w:val="1"/>
          <w:numId w:val="32"/>
        </w:numPr>
      </w:pPr>
      <w:r w:rsidRPr="003D7556">
        <w:t>The user navigates to their purchased e-books section and selects a book.</w:t>
      </w:r>
    </w:p>
    <w:p w14:paraId="6297AF3F" w14:textId="77777777" w:rsidR="003D7556" w:rsidRPr="003D7556" w:rsidRDefault="003D7556" w:rsidP="003D7556">
      <w:pPr>
        <w:numPr>
          <w:ilvl w:val="1"/>
          <w:numId w:val="32"/>
        </w:numPr>
      </w:pPr>
      <w:r w:rsidRPr="003D7556">
        <w:t>The user clicks "Read Now" to open the e-book reader.</w:t>
      </w:r>
    </w:p>
    <w:p w14:paraId="702AFBFF" w14:textId="77777777" w:rsidR="003D7556" w:rsidRPr="003D7556" w:rsidRDefault="003D7556" w:rsidP="003D7556">
      <w:pPr>
        <w:numPr>
          <w:ilvl w:val="0"/>
          <w:numId w:val="32"/>
        </w:numPr>
      </w:pPr>
      <w:r w:rsidRPr="003D7556">
        <w:rPr>
          <w:b/>
          <w:bCs/>
        </w:rPr>
        <w:t>System Response:</w:t>
      </w:r>
    </w:p>
    <w:p w14:paraId="3C1245FF" w14:textId="77777777" w:rsidR="003D7556" w:rsidRPr="003D7556" w:rsidRDefault="003D7556" w:rsidP="003D7556">
      <w:pPr>
        <w:numPr>
          <w:ilvl w:val="1"/>
          <w:numId w:val="32"/>
        </w:numPr>
      </w:pPr>
      <w:r w:rsidRPr="003D7556">
        <w:t>The system loads the e-book into the integrated reader (PDF/</w:t>
      </w:r>
      <w:proofErr w:type="spellStart"/>
      <w:r w:rsidRPr="003D7556">
        <w:t>ePub</w:t>
      </w:r>
      <w:proofErr w:type="spellEnd"/>
      <w:r w:rsidRPr="003D7556">
        <w:t xml:space="preserve"> formats).</w:t>
      </w:r>
    </w:p>
    <w:p w14:paraId="241411E5" w14:textId="77777777" w:rsidR="003D7556" w:rsidRPr="003D7556" w:rsidRDefault="003D7556" w:rsidP="003D7556">
      <w:pPr>
        <w:numPr>
          <w:ilvl w:val="1"/>
          <w:numId w:val="32"/>
        </w:numPr>
      </w:pPr>
      <w:r w:rsidRPr="003D7556">
        <w:t>The system tracks the user’s reading progress and allows bookmarking.</w:t>
      </w:r>
    </w:p>
    <w:p w14:paraId="30FF31E5" w14:textId="77777777" w:rsidR="003D7556" w:rsidRPr="003D7556" w:rsidRDefault="003D7556" w:rsidP="003D7556">
      <w:pPr>
        <w:numPr>
          <w:ilvl w:val="0"/>
          <w:numId w:val="32"/>
        </w:numPr>
      </w:pPr>
      <w:r w:rsidRPr="003D7556">
        <w:rPr>
          <w:b/>
          <w:bCs/>
        </w:rPr>
        <w:t>Entities Involved:</w:t>
      </w:r>
    </w:p>
    <w:p w14:paraId="4929DE68" w14:textId="77777777" w:rsidR="003D7556" w:rsidRPr="003D7556" w:rsidRDefault="003D7556" w:rsidP="003D7556">
      <w:pPr>
        <w:numPr>
          <w:ilvl w:val="1"/>
          <w:numId w:val="32"/>
        </w:numPr>
      </w:pPr>
      <w:proofErr w:type="spellStart"/>
      <w:r w:rsidRPr="003D7556">
        <w:t>EBook</w:t>
      </w:r>
      <w:proofErr w:type="spellEnd"/>
      <w:r w:rsidRPr="003D7556">
        <w:t>, License</w:t>
      </w:r>
    </w:p>
    <w:p w14:paraId="664608CE" w14:textId="77777777" w:rsidR="003D7556" w:rsidRPr="003D7556" w:rsidRDefault="003D7556" w:rsidP="003D7556">
      <w:r w:rsidRPr="003D7556">
        <w:pict w14:anchorId="1E2871F1">
          <v:rect id="_x0000_i1227" style="width:0;height:1.5pt" o:hralign="center" o:hrstd="t" o:hr="t" fillcolor="#a0a0a0" stroked="f"/>
        </w:pict>
      </w:r>
    </w:p>
    <w:p w14:paraId="27CCBC8D" w14:textId="77777777" w:rsidR="003D7556" w:rsidRPr="003D7556" w:rsidRDefault="003D7556" w:rsidP="003D7556">
      <w:pPr>
        <w:rPr>
          <w:b/>
          <w:bCs/>
        </w:rPr>
      </w:pPr>
      <w:r w:rsidRPr="003D7556">
        <w:rPr>
          <w:b/>
          <w:bCs/>
        </w:rPr>
        <w:t>b. E-Book Download:</w:t>
      </w:r>
    </w:p>
    <w:p w14:paraId="746A2E68" w14:textId="77777777" w:rsidR="003D7556" w:rsidRPr="003D7556" w:rsidRDefault="003D7556" w:rsidP="003D7556">
      <w:pPr>
        <w:numPr>
          <w:ilvl w:val="0"/>
          <w:numId w:val="33"/>
        </w:numPr>
      </w:pPr>
      <w:r w:rsidRPr="003D7556">
        <w:rPr>
          <w:b/>
          <w:bCs/>
        </w:rPr>
        <w:t>User Action:</w:t>
      </w:r>
    </w:p>
    <w:p w14:paraId="28834D09" w14:textId="77777777" w:rsidR="003D7556" w:rsidRPr="003D7556" w:rsidRDefault="003D7556" w:rsidP="003D7556">
      <w:pPr>
        <w:numPr>
          <w:ilvl w:val="1"/>
          <w:numId w:val="33"/>
        </w:numPr>
      </w:pPr>
      <w:r w:rsidRPr="003D7556">
        <w:t>The user clicks the "Download" button to download the purchased e-book.</w:t>
      </w:r>
    </w:p>
    <w:p w14:paraId="502F127B" w14:textId="77777777" w:rsidR="003D7556" w:rsidRPr="003D7556" w:rsidRDefault="003D7556" w:rsidP="003D7556">
      <w:pPr>
        <w:numPr>
          <w:ilvl w:val="0"/>
          <w:numId w:val="33"/>
        </w:numPr>
      </w:pPr>
      <w:r w:rsidRPr="003D7556">
        <w:rPr>
          <w:b/>
          <w:bCs/>
        </w:rPr>
        <w:t>System Response:</w:t>
      </w:r>
    </w:p>
    <w:p w14:paraId="38E4EC13" w14:textId="77777777" w:rsidR="003D7556" w:rsidRPr="003D7556" w:rsidRDefault="003D7556" w:rsidP="003D7556">
      <w:pPr>
        <w:numPr>
          <w:ilvl w:val="1"/>
          <w:numId w:val="33"/>
        </w:numPr>
      </w:pPr>
      <w:r w:rsidRPr="003D7556">
        <w:t>The system checks the user's license and download permissions.</w:t>
      </w:r>
    </w:p>
    <w:p w14:paraId="41416440" w14:textId="77777777" w:rsidR="003D7556" w:rsidRPr="003D7556" w:rsidRDefault="003D7556" w:rsidP="003D7556">
      <w:pPr>
        <w:numPr>
          <w:ilvl w:val="1"/>
          <w:numId w:val="33"/>
        </w:numPr>
      </w:pPr>
      <w:r w:rsidRPr="003D7556">
        <w:t>If valid, the e-book is downloaded with DRM protection.</w:t>
      </w:r>
    </w:p>
    <w:p w14:paraId="04AFD2CE" w14:textId="77777777" w:rsidR="003D7556" w:rsidRPr="003D7556" w:rsidRDefault="003D7556" w:rsidP="003D7556">
      <w:pPr>
        <w:numPr>
          <w:ilvl w:val="0"/>
          <w:numId w:val="33"/>
        </w:numPr>
      </w:pPr>
      <w:r w:rsidRPr="003D7556">
        <w:rPr>
          <w:b/>
          <w:bCs/>
        </w:rPr>
        <w:t>Entities Involved:</w:t>
      </w:r>
    </w:p>
    <w:p w14:paraId="6836DD5C" w14:textId="77777777" w:rsidR="003D7556" w:rsidRPr="003D7556" w:rsidRDefault="003D7556" w:rsidP="003D7556">
      <w:pPr>
        <w:numPr>
          <w:ilvl w:val="1"/>
          <w:numId w:val="33"/>
        </w:numPr>
      </w:pPr>
      <w:proofErr w:type="spellStart"/>
      <w:r w:rsidRPr="003D7556">
        <w:t>EBook</w:t>
      </w:r>
      <w:proofErr w:type="spellEnd"/>
      <w:r w:rsidRPr="003D7556">
        <w:t>, License</w:t>
      </w:r>
    </w:p>
    <w:p w14:paraId="1BD6F8ED" w14:textId="77777777" w:rsidR="003D7556" w:rsidRPr="003D7556" w:rsidRDefault="003D7556" w:rsidP="003D7556">
      <w:r w:rsidRPr="003D7556">
        <w:pict w14:anchorId="10A7DE1B">
          <v:rect id="_x0000_i1228" style="width:0;height:1.5pt" o:hralign="center" o:hrstd="t" o:hr="t" fillcolor="#a0a0a0" stroked="f"/>
        </w:pict>
      </w:r>
    </w:p>
    <w:p w14:paraId="21186228" w14:textId="77777777" w:rsidR="003D7556" w:rsidRPr="003D7556" w:rsidRDefault="003D7556" w:rsidP="003D7556">
      <w:pPr>
        <w:rPr>
          <w:b/>
          <w:bCs/>
        </w:rPr>
      </w:pPr>
      <w:r w:rsidRPr="003D7556">
        <w:rPr>
          <w:b/>
          <w:bCs/>
        </w:rPr>
        <w:t>6. Review and Feedback Workflow</w:t>
      </w:r>
    </w:p>
    <w:p w14:paraId="3F7A6C00" w14:textId="77777777" w:rsidR="003D7556" w:rsidRPr="003D7556" w:rsidRDefault="003D7556" w:rsidP="003D7556">
      <w:pPr>
        <w:rPr>
          <w:b/>
          <w:bCs/>
        </w:rPr>
      </w:pPr>
      <w:r w:rsidRPr="003D7556">
        <w:rPr>
          <w:b/>
          <w:bCs/>
        </w:rPr>
        <w:t>a. Book Review Submission:</w:t>
      </w:r>
    </w:p>
    <w:p w14:paraId="568E232D" w14:textId="77777777" w:rsidR="003D7556" w:rsidRPr="003D7556" w:rsidRDefault="003D7556" w:rsidP="003D7556">
      <w:pPr>
        <w:numPr>
          <w:ilvl w:val="0"/>
          <w:numId w:val="34"/>
        </w:numPr>
      </w:pPr>
      <w:r w:rsidRPr="003D7556">
        <w:rPr>
          <w:b/>
          <w:bCs/>
        </w:rPr>
        <w:t>User Action:</w:t>
      </w:r>
    </w:p>
    <w:p w14:paraId="25E853C2" w14:textId="77777777" w:rsidR="003D7556" w:rsidRPr="003D7556" w:rsidRDefault="003D7556" w:rsidP="003D7556">
      <w:pPr>
        <w:numPr>
          <w:ilvl w:val="1"/>
          <w:numId w:val="34"/>
        </w:numPr>
      </w:pPr>
      <w:r w:rsidRPr="003D7556">
        <w:t>The user navigates to their purchased book and clicks "Write a Review."</w:t>
      </w:r>
    </w:p>
    <w:p w14:paraId="5CE20E38" w14:textId="77777777" w:rsidR="003D7556" w:rsidRPr="003D7556" w:rsidRDefault="003D7556" w:rsidP="003D7556">
      <w:pPr>
        <w:numPr>
          <w:ilvl w:val="1"/>
          <w:numId w:val="34"/>
        </w:numPr>
      </w:pPr>
      <w:r w:rsidRPr="003D7556">
        <w:t>The user rates the book and writes a review.</w:t>
      </w:r>
    </w:p>
    <w:p w14:paraId="674864E4" w14:textId="77777777" w:rsidR="003D7556" w:rsidRPr="003D7556" w:rsidRDefault="003D7556" w:rsidP="003D7556">
      <w:pPr>
        <w:numPr>
          <w:ilvl w:val="0"/>
          <w:numId w:val="34"/>
        </w:numPr>
      </w:pPr>
      <w:r w:rsidRPr="003D7556">
        <w:rPr>
          <w:b/>
          <w:bCs/>
        </w:rPr>
        <w:t>System Response:</w:t>
      </w:r>
    </w:p>
    <w:p w14:paraId="5F5363E8" w14:textId="77777777" w:rsidR="003D7556" w:rsidRPr="003D7556" w:rsidRDefault="003D7556" w:rsidP="003D7556">
      <w:pPr>
        <w:numPr>
          <w:ilvl w:val="1"/>
          <w:numId w:val="34"/>
        </w:numPr>
      </w:pPr>
      <w:r w:rsidRPr="003D7556">
        <w:t>The system stores the review and displays it on the book's detail page, pending admin moderation.</w:t>
      </w:r>
    </w:p>
    <w:p w14:paraId="1D2C9666" w14:textId="77777777" w:rsidR="003D7556" w:rsidRPr="003D7556" w:rsidRDefault="003D7556" w:rsidP="003D7556">
      <w:pPr>
        <w:numPr>
          <w:ilvl w:val="0"/>
          <w:numId w:val="34"/>
        </w:numPr>
      </w:pPr>
      <w:r w:rsidRPr="003D7556">
        <w:rPr>
          <w:b/>
          <w:bCs/>
        </w:rPr>
        <w:t>Entities Involved:</w:t>
      </w:r>
    </w:p>
    <w:p w14:paraId="529275BC" w14:textId="77777777" w:rsidR="003D7556" w:rsidRPr="003D7556" w:rsidRDefault="003D7556" w:rsidP="003D7556">
      <w:pPr>
        <w:numPr>
          <w:ilvl w:val="1"/>
          <w:numId w:val="34"/>
        </w:numPr>
      </w:pPr>
      <w:r w:rsidRPr="003D7556">
        <w:t>Review, Rating</w:t>
      </w:r>
    </w:p>
    <w:p w14:paraId="57BB8D5B" w14:textId="77777777" w:rsidR="003D7556" w:rsidRPr="003D7556" w:rsidRDefault="003D7556" w:rsidP="003D7556">
      <w:r w:rsidRPr="003D7556">
        <w:pict w14:anchorId="13006417">
          <v:rect id="_x0000_i1229" style="width:0;height:1.5pt" o:hralign="center" o:hrstd="t" o:hr="t" fillcolor="#a0a0a0" stroked="f"/>
        </w:pict>
      </w:r>
    </w:p>
    <w:p w14:paraId="512AB0A7" w14:textId="77777777" w:rsidR="003D7556" w:rsidRPr="003D7556" w:rsidRDefault="003D7556" w:rsidP="003D7556">
      <w:pPr>
        <w:rPr>
          <w:b/>
          <w:bCs/>
        </w:rPr>
      </w:pPr>
      <w:r w:rsidRPr="003D7556">
        <w:rPr>
          <w:b/>
          <w:bCs/>
        </w:rPr>
        <w:t>b. Platform Feedback:</w:t>
      </w:r>
    </w:p>
    <w:p w14:paraId="6DC7D347" w14:textId="77777777" w:rsidR="003D7556" w:rsidRPr="003D7556" w:rsidRDefault="003D7556" w:rsidP="003D7556">
      <w:pPr>
        <w:numPr>
          <w:ilvl w:val="0"/>
          <w:numId w:val="35"/>
        </w:numPr>
      </w:pPr>
      <w:r w:rsidRPr="003D7556">
        <w:rPr>
          <w:b/>
          <w:bCs/>
        </w:rPr>
        <w:t>User Action:</w:t>
      </w:r>
    </w:p>
    <w:p w14:paraId="2601381E" w14:textId="77777777" w:rsidR="003D7556" w:rsidRPr="003D7556" w:rsidRDefault="003D7556" w:rsidP="003D7556">
      <w:pPr>
        <w:numPr>
          <w:ilvl w:val="1"/>
          <w:numId w:val="35"/>
        </w:numPr>
      </w:pPr>
      <w:r w:rsidRPr="003D7556">
        <w:t>The user provides feedback on the platform through a "Feedback" form.</w:t>
      </w:r>
    </w:p>
    <w:p w14:paraId="17D28AFA" w14:textId="77777777" w:rsidR="003D7556" w:rsidRPr="003D7556" w:rsidRDefault="003D7556" w:rsidP="003D7556">
      <w:pPr>
        <w:numPr>
          <w:ilvl w:val="0"/>
          <w:numId w:val="35"/>
        </w:numPr>
      </w:pPr>
      <w:r w:rsidRPr="003D7556">
        <w:rPr>
          <w:b/>
          <w:bCs/>
        </w:rPr>
        <w:t>System Response:</w:t>
      </w:r>
    </w:p>
    <w:p w14:paraId="032A5584" w14:textId="77777777" w:rsidR="003D7556" w:rsidRPr="003D7556" w:rsidRDefault="003D7556" w:rsidP="003D7556">
      <w:pPr>
        <w:numPr>
          <w:ilvl w:val="1"/>
          <w:numId w:val="35"/>
        </w:numPr>
      </w:pPr>
      <w:r w:rsidRPr="003D7556">
        <w:t>The system stores the feedback for admin review and displays a thank you message.</w:t>
      </w:r>
    </w:p>
    <w:p w14:paraId="0A1F6161" w14:textId="77777777" w:rsidR="003D7556" w:rsidRPr="003D7556" w:rsidRDefault="003D7556" w:rsidP="003D7556">
      <w:pPr>
        <w:numPr>
          <w:ilvl w:val="0"/>
          <w:numId w:val="35"/>
        </w:numPr>
      </w:pPr>
      <w:r w:rsidRPr="003D7556">
        <w:rPr>
          <w:b/>
          <w:bCs/>
        </w:rPr>
        <w:lastRenderedPageBreak/>
        <w:t>Entities Involved:</w:t>
      </w:r>
    </w:p>
    <w:p w14:paraId="70E77119" w14:textId="77777777" w:rsidR="003D7556" w:rsidRPr="003D7556" w:rsidRDefault="003D7556" w:rsidP="003D7556">
      <w:pPr>
        <w:numPr>
          <w:ilvl w:val="1"/>
          <w:numId w:val="35"/>
        </w:numPr>
      </w:pPr>
      <w:r w:rsidRPr="003D7556">
        <w:t>Feedback</w:t>
      </w:r>
    </w:p>
    <w:p w14:paraId="79EAB904" w14:textId="77777777" w:rsidR="003D7556" w:rsidRPr="003D7556" w:rsidRDefault="003D7556" w:rsidP="003D7556">
      <w:r w:rsidRPr="003D7556">
        <w:pict w14:anchorId="110C7544">
          <v:rect id="_x0000_i1230" style="width:0;height:1.5pt" o:hralign="center" o:hrstd="t" o:hr="t" fillcolor="#a0a0a0" stroked="f"/>
        </w:pict>
      </w:r>
    </w:p>
    <w:p w14:paraId="3CC8C391" w14:textId="77777777" w:rsidR="003D7556" w:rsidRPr="003D7556" w:rsidRDefault="003D7556" w:rsidP="003D7556">
      <w:pPr>
        <w:rPr>
          <w:b/>
          <w:bCs/>
        </w:rPr>
      </w:pPr>
      <w:r w:rsidRPr="003D7556">
        <w:rPr>
          <w:b/>
          <w:bCs/>
        </w:rPr>
        <w:t>7. Reporting Workflow</w:t>
      </w:r>
    </w:p>
    <w:p w14:paraId="7D0367EA" w14:textId="77777777" w:rsidR="003D7556" w:rsidRPr="003D7556" w:rsidRDefault="003D7556" w:rsidP="003D7556">
      <w:pPr>
        <w:rPr>
          <w:b/>
          <w:bCs/>
        </w:rPr>
      </w:pPr>
      <w:r w:rsidRPr="003D7556">
        <w:rPr>
          <w:b/>
          <w:bCs/>
        </w:rPr>
        <w:t>a. Sales and Inventory Reports:</w:t>
      </w:r>
    </w:p>
    <w:p w14:paraId="06B67ED6" w14:textId="77777777" w:rsidR="003D7556" w:rsidRPr="003D7556" w:rsidRDefault="003D7556" w:rsidP="003D7556">
      <w:pPr>
        <w:numPr>
          <w:ilvl w:val="0"/>
          <w:numId w:val="36"/>
        </w:numPr>
      </w:pPr>
      <w:r w:rsidRPr="003D7556">
        <w:rPr>
          <w:b/>
          <w:bCs/>
        </w:rPr>
        <w:t>Admin Action:</w:t>
      </w:r>
    </w:p>
    <w:p w14:paraId="222C90EA" w14:textId="77777777" w:rsidR="003D7556" w:rsidRPr="003D7556" w:rsidRDefault="003D7556" w:rsidP="003D7556">
      <w:pPr>
        <w:numPr>
          <w:ilvl w:val="1"/>
          <w:numId w:val="36"/>
        </w:numPr>
      </w:pPr>
      <w:r w:rsidRPr="003D7556">
        <w:t>The admin accesses the reporting dashboard and selects the desired report (e.g., sales, inventory levels, popular books).</w:t>
      </w:r>
    </w:p>
    <w:p w14:paraId="22C02B30" w14:textId="77777777" w:rsidR="003D7556" w:rsidRPr="003D7556" w:rsidRDefault="003D7556" w:rsidP="003D7556">
      <w:pPr>
        <w:numPr>
          <w:ilvl w:val="0"/>
          <w:numId w:val="36"/>
        </w:numPr>
      </w:pPr>
      <w:r w:rsidRPr="003D7556">
        <w:rPr>
          <w:b/>
          <w:bCs/>
        </w:rPr>
        <w:t>System Response:</w:t>
      </w:r>
    </w:p>
    <w:p w14:paraId="4145A389" w14:textId="77777777" w:rsidR="003D7556" w:rsidRPr="003D7556" w:rsidRDefault="003D7556" w:rsidP="003D7556">
      <w:pPr>
        <w:numPr>
          <w:ilvl w:val="1"/>
          <w:numId w:val="36"/>
        </w:numPr>
      </w:pPr>
      <w:r w:rsidRPr="003D7556">
        <w:t>The system queries the database to generate real-time reports.</w:t>
      </w:r>
    </w:p>
    <w:p w14:paraId="279F831B" w14:textId="77777777" w:rsidR="003D7556" w:rsidRPr="003D7556" w:rsidRDefault="003D7556" w:rsidP="003D7556">
      <w:pPr>
        <w:numPr>
          <w:ilvl w:val="1"/>
          <w:numId w:val="36"/>
        </w:numPr>
      </w:pPr>
      <w:r w:rsidRPr="003D7556">
        <w:t>Reports are displayed graphically with tables, charts, or graphs, depending on the data.</w:t>
      </w:r>
    </w:p>
    <w:p w14:paraId="2D756F76" w14:textId="77777777" w:rsidR="003D7556" w:rsidRPr="003D7556" w:rsidRDefault="003D7556" w:rsidP="003D7556">
      <w:pPr>
        <w:numPr>
          <w:ilvl w:val="0"/>
          <w:numId w:val="36"/>
        </w:numPr>
      </w:pPr>
      <w:r w:rsidRPr="003D7556">
        <w:rPr>
          <w:b/>
          <w:bCs/>
        </w:rPr>
        <w:t>Entities Involved:</w:t>
      </w:r>
    </w:p>
    <w:p w14:paraId="0D41D4BE" w14:textId="77777777" w:rsidR="003D7556" w:rsidRPr="003D7556" w:rsidRDefault="003D7556" w:rsidP="003D7556">
      <w:pPr>
        <w:numPr>
          <w:ilvl w:val="1"/>
          <w:numId w:val="36"/>
        </w:numPr>
      </w:pPr>
      <w:r w:rsidRPr="003D7556">
        <w:t>Report, Order, Book, Sales</w:t>
      </w:r>
    </w:p>
    <w:p w14:paraId="318B2C74" w14:textId="77777777" w:rsidR="003D7556" w:rsidRPr="003D7556" w:rsidRDefault="003D7556" w:rsidP="003D7556">
      <w:r w:rsidRPr="003D7556">
        <w:pict w14:anchorId="25FB59F1">
          <v:rect id="_x0000_i1231" style="width:0;height:1.5pt" o:hralign="center" o:hrstd="t" o:hr="t" fillcolor="#a0a0a0" stroked="f"/>
        </w:pict>
      </w:r>
    </w:p>
    <w:p w14:paraId="43353728" w14:textId="77777777" w:rsidR="003D7556" w:rsidRPr="003D7556" w:rsidRDefault="003D7556" w:rsidP="003D7556">
      <w:pPr>
        <w:rPr>
          <w:b/>
          <w:bCs/>
        </w:rPr>
      </w:pPr>
      <w:r w:rsidRPr="003D7556">
        <w:rPr>
          <w:b/>
          <w:bCs/>
        </w:rPr>
        <w:t>8. Admin Panel Workflow</w:t>
      </w:r>
    </w:p>
    <w:p w14:paraId="6B91CB47" w14:textId="77777777" w:rsidR="003D7556" w:rsidRPr="003D7556" w:rsidRDefault="003D7556" w:rsidP="003D7556">
      <w:pPr>
        <w:rPr>
          <w:b/>
          <w:bCs/>
        </w:rPr>
      </w:pPr>
      <w:r w:rsidRPr="003D7556">
        <w:rPr>
          <w:b/>
          <w:bCs/>
        </w:rPr>
        <w:t>a. Book and User Management:</w:t>
      </w:r>
    </w:p>
    <w:p w14:paraId="53304326" w14:textId="77777777" w:rsidR="003D7556" w:rsidRPr="003D7556" w:rsidRDefault="003D7556" w:rsidP="003D7556">
      <w:pPr>
        <w:numPr>
          <w:ilvl w:val="0"/>
          <w:numId w:val="37"/>
        </w:numPr>
      </w:pPr>
      <w:r w:rsidRPr="003D7556">
        <w:rPr>
          <w:b/>
          <w:bCs/>
        </w:rPr>
        <w:t>Admin Action:</w:t>
      </w:r>
    </w:p>
    <w:p w14:paraId="7D8CF96B" w14:textId="77777777" w:rsidR="003D7556" w:rsidRPr="003D7556" w:rsidRDefault="003D7556" w:rsidP="003D7556">
      <w:pPr>
        <w:numPr>
          <w:ilvl w:val="1"/>
          <w:numId w:val="37"/>
        </w:numPr>
      </w:pPr>
      <w:r w:rsidRPr="003D7556">
        <w:t>The admin logs into the dashboard to manage books, categories, users, and orders.</w:t>
      </w:r>
    </w:p>
    <w:p w14:paraId="24497E4D" w14:textId="77777777" w:rsidR="003D7556" w:rsidRPr="003D7556" w:rsidRDefault="003D7556" w:rsidP="003D7556">
      <w:pPr>
        <w:numPr>
          <w:ilvl w:val="1"/>
          <w:numId w:val="37"/>
        </w:numPr>
      </w:pPr>
      <w:r w:rsidRPr="003D7556">
        <w:t>The admin can add or edit book details, manage authors/publishers, or respond to user feedback.</w:t>
      </w:r>
    </w:p>
    <w:p w14:paraId="327F1056" w14:textId="77777777" w:rsidR="003D7556" w:rsidRPr="003D7556" w:rsidRDefault="003D7556" w:rsidP="003D7556">
      <w:pPr>
        <w:numPr>
          <w:ilvl w:val="0"/>
          <w:numId w:val="37"/>
        </w:numPr>
      </w:pPr>
      <w:r w:rsidRPr="003D7556">
        <w:rPr>
          <w:b/>
          <w:bCs/>
        </w:rPr>
        <w:t>System Response:</w:t>
      </w:r>
    </w:p>
    <w:p w14:paraId="4FA28E34" w14:textId="77777777" w:rsidR="003D7556" w:rsidRPr="003D7556" w:rsidRDefault="003D7556" w:rsidP="003D7556">
      <w:pPr>
        <w:numPr>
          <w:ilvl w:val="1"/>
          <w:numId w:val="37"/>
        </w:numPr>
      </w:pPr>
      <w:r w:rsidRPr="003D7556">
        <w:t>The system updates the database as per the admin’s input.</w:t>
      </w:r>
    </w:p>
    <w:p w14:paraId="2A364E5D" w14:textId="77777777" w:rsidR="003D7556" w:rsidRPr="003D7556" w:rsidRDefault="003D7556" w:rsidP="003D7556">
      <w:pPr>
        <w:numPr>
          <w:ilvl w:val="1"/>
          <w:numId w:val="37"/>
        </w:numPr>
      </w:pPr>
      <w:r w:rsidRPr="003D7556">
        <w:t>Changes are reflected immediately on the user-facing website.</w:t>
      </w:r>
    </w:p>
    <w:p w14:paraId="006907BA" w14:textId="77777777" w:rsidR="003D7556" w:rsidRPr="003D7556" w:rsidRDefault="003D7556" w:rsidP="003D7556">
      <w:pPr>
        <w:numPr>
          <w:ilvl w:val="0"/>
          <w:numId w:val="37"/>
        </w:numPr>
      </w:pPr>
      <w:r w:rsidRPr="003D7556">
        <w:rPr>
          <w:b/>
          <w:bCs/>
        </w:rPr>
        <w:t>Entities Involved:</w:t>
      </w:r>
    </w:p>
    <w:p w14:paraId="585A180D" w14:textId="77777777" w:rsidR="003D7556" w:rsidRPr="003D7556" w:rsidRDefault="003D7556" w:rsidP="003D7556">
      <w:pPr>
        <w:numPr>
          <w:ilvl w:val="1"/>
          <w:numId w:val="37"/>
        </w:numPr>
      </w:pPr>
      <w:r w:rsidRPr="003D7556">
        <w:t>Book, Category, User, Order</w:t>
      </w:r>
    </w:p>
    <w:p w14:paraId="13598E62" w14:textId="77777777" w:rsidR="003D7556" w:rsidRPr="003D7556" w:rsidRDefault="003D7556" w:rsidP="003D7556">
      <w:r w:rsidRPr="003D7556">
        <w:pict w14:anchorId="36B63AC8">
          <v:rect id="_x0000_i1232" style="width:0;height:1.5pt" o:hralign="center" o:hrstd="t" o:hr="t" fillcolor="#a0a0a0" stroked="f"/>
        </w:pict>
      </w:r>
    </w:p>
    <w:p w14:paraId="6DB7F76D" w14:textId="77777777" w:rsidR="003D7556" w:rsidRPr="003D7556" w:rsidRDefault="003D7556" w:rsidP="003D7556">
      <w:pPr>
        <w:rPr>
          <w:b/>
          <w:bCs/>
        </w:rPr>
      </w:pPr>
      <w:r w:rsidRPr="003D7556">
        <w:rPr>
          <w:b/>
          <w:bCs/>
        </w:rPr>
        <w:t>Conclusion:</w:t>
      </w:r>
    </w:p>
    <w:p w14:paraId="459C08C8" w14:textId="77777777" w:rsidR="003D7556" w:rsidRPr="003D7556" w:rsidRDefault="003D7556" w:rsidP="003D7556">
      <w:r w:rsidRPr="003D7556">
        <w:t xml:space="preserve">This workflow covers the entire process flow of the </w:t>
      </w:r>
      <w:r w:rsidRPr="003D7556">
        <w:rPr>
          <w:b/>
          <w:bCs/>
        </w:rPr>
        <w:t>Online Bookstore with E-Book Integration</w:t>
      </w:r>
      <w:r w:rsidRPr="003D7556">
        <w:t>, ensuring a seamless experience for both users and administrators. Core Java, Collections, and Hibernate will manage the backend business logic, while Hibernate ORM will ensure smooth interaction with the database.</w:t>
      </w:r>
    </w:p>
    <w:p w14:paraId="23BE7352" w14:textId="77777777" w:rsidR="00072402" w:rsidRDefault="00072402"/>
    <w:p w14:paraId="5C5AE0BC" w14:textId="77777777" w:rsidR="00072402" w:rsidRDefault="00072402">
      <w:r>
        <w:br w:type="page"/>
      </w:r>
    </w:p>
    <w:p w14:paraId="770FB1F3" w14:textId="7E5FE0B0" w:rsidR="00936E69" w:rsidRPr="00936E69" w:rsidRDefault="00936E69" w:rsidP="00936E69">
      <w:pPr>
        <w:rPr>
          <w:b/>
          <w:bCs/>
          <w:color w:val="FF0000"/>
          <w:sz w:val="48"/>
          <w:szCs w:val="48"/>
        </w:rPr>
      </w:pPr>
      <w:r w:rsidRPr="00936E69">
        <w:rPr>
          <w:b/>
          <w:bCs/>
          <w:color w:val="FF0000"/>
          <w:sz w:val="48"/>
          <w:szCs w:val="48"/>
        </w:rPr>
        <w:lastRenderedPageBreak/>
        <w:t>Database structure</w:t>
      </w:r>
    </w:p>
    <w:p w14:paraId="302A9BC3" w14:textId="77777777" w:rsidR="00936E69" w:rsidRPr="00936E69" w:rsidRDefault="00936E69" w:rsidP="00936E69">
      <w:pPr>
        <w:rPr>
          <w:b/>
          <w:bCs/>
        </w:rPr>
      </w:pPr>
      <w:r w:rsidRPr="00936E69">
        <w:rPr>
          <w:b/>
          <w:bCs/>
        </w:rPr>
        <w:t>1. User Table</w:t>
      </w:r>
    </w:p>
    <w:tbl>
      <w:tblPr>
        <w:tblStyle w:val="TableGrid"/>
        <w:tblW w:w="0" w:type="auto"/>
        <w:tblLook w:val="04A0" w:firstRow="1" w:lastRow="0" w:firstColumn="1" w:lastColumn="0" w:noHBand="0" w:noVBand="1"/>
      </w:tblPr>
      <w:tblGrid>
        <w:gridCol w:w="1812"/>
        <w:gridCol w:w="1650"/>
        <w:gridCol w:w="3392"/>
        <w:gridCol w:w="2941"/>
      </w:tblGrid>
      <w:tr w:rsidR="00936E69" w:rsidRPr="00936E69" w14:paraId="6FE28C8E" w14:textId="77777777" w:rsidTr="00936E69">
        <w:tc>
          <w:tcPr>
            <w:tcW w:w="0" w:type="auto"/>
            <w:hideMark/>
          </w:tcPr>
          <w:p w14:paraId="6DA64235" w14:textId="77777777" w:rsidR="00936E69" w:rsidRPr="00936E69" w:rsidRDefault="00936E69" w:rsidP="00936E69">
            <w:pPr>
              <w:spacing w:after="160" w:line="259" w:lineRule="auto"/>
              <w:rPr>
                <w:b/>
                <w:bCs/>
              </w:rPr>
            </w:pPr>
            <w:r w:rsidRPr="00936E69">
              <w:rPr>
                <w:b/>
                <w:bCs/>
              </w:rPr>
              <w:t>Column Name</w:t>
            </w:r>
          </w:p>
        </w:tc>
        <w:tc>
          <w:tcPr>
            <w:tcW w:w="0" w:type="auto"/>
            <w:hideMark/>
          </w:tcPr>
          <w:p w14:paraId="1E46D834" w14:textId="77777777" w:rsidR="00936E69" w:rsidRPr="00936E69" w:rsidRDefault="00936E69" w:rsidP="00936E69">
            <w:pPr>
              <w:spacing w:after="160" w:line="259" w:lineRule="auto"/>
              <w:rPr>
                <w:b/>
                <w:bCs/>
              </w:rPr>
            </w:pPr>
            <w:r w:rsidRPr="00936E69">
              <w:rPr>
                <w:b/>
                <w:bCs/>
              </w:rPr>
              <w:t>Data Type</w:t>
            </w:r>
          </w:p>
        </w:tc>
        <w:tc>
          <w:tcPr>
            <w:tcW w:w="0" w:type="auto"/>
            <w:hideMark/>
          </w:tcPr>
          <w:p w14:paraId="1EE0FA91" w14:textId="77777777" w:rsidR="00936E69" w:rsidRPr="00936E69" w:rsidRDefault="00936E69" w:rsidP="00936E69">
            <w:pPr>
              <w:spacing w:after="160" w:line="259" w:lineRule="auto"/>
              <w:rPr>
                <w:b/>
                <w:bCs/>
              </w:rPr>
            </w:pPr>
            <w:r w:rsidRPr="00936E69">
              <w:rPr>
                <w:b/>
                <w:bCs/>
              </w:rPr>
              <w:t>Constraints</w:t>
            </w:r>
          </w:p>
        </w:tc>
        <w:tc>
          <w:tcPr>
            <w:tcW w:w="0" w:type="auto"/>
            <w:hideMark/>
          </w:tcPr>
          <w:p w14:paraId="37F93E94" w14:textId="77777777" w:rsidR="00936E69" w:rsidRPr="00936E69" w:rsidRDefault="00936E69" w:rsidP="00936E69">
            <w:pPr>
              <w:spacing w:after="160" w:line="259" w:lineRule="auto"/>
              <w:rPr>
                <w:b/>
                <w:bCs/>
              </w:rPr>
            </w:pPr>
            <w:r w:rsidRPr="00936E69">
              <w:rPr>
                <w:b/>
                <w:bCs/>
              </w:rPr>
              <w:t>Description</w:t>
            </w:r>
          </w:p>
        </w:tc>
      </w:tr>
      <w:tr w:rsidR="00936E69" w:rsidRPr="00936E69" w14:paraId="76D938CF" w14:textId="77777777" w:rsidTr="00936E69">
        <w:tc>
          <w:tcPr>
            <w:tcW w:w="0" w:type="auto"/>
            <w:hideMark/>
          </w:tcPr>
          <w:p w14:paraId="613706CA" w14:textId="77777777" w:rsidR="00936E69" w:rsidRPr="00936E69" w:rsidRDefault="00936E69" w:rsidP="00936E69">
            <w:pPr>
              <w:spacing w:after="160" w:line="259" w:lineRule="auto"/>
            </w:pPr>
            <w:proofErr w:type="spellStart"/>
            <w:r w:rsidRPr="00936E69">
              <w:t>user_id</w:t>
            </w:r>
            <w:proofErr w:type="spellEnd"/>
          </w:p>
        </w:tc>
        <w:tc>
          <w:tcPr>
            <w:tcW w:w="0" w:type="auto"/>
            <w:hideMark/>
          </w:tcPr>
          <w:p w14:paraId="170C601B" w14:textId="77777777" w:rsidR="00936E69" w:rsidRPr="00936E69" w:rsidRDefault="00936E69" w:rsidP="00936E69">
            <w:pPr>
              <w:spacing w:after="160" w:line="259" w:lineRule="auto"/>
            </w:pPr>
            <w:r w:rsidRPr="00936E69">
              <w:t>INT</w:t>
            </w:r>
          </w:p>
        </w:tc>
        <w:tc>
          <w:tcPr>
            <w:tcW w:w="0" w:type="auto"/>
            <w:hideMark/>
          </w:tcPr>
          <w:p w14:paraId="50CFB4CA" w14:textId="77777777" w:rsidR="00936E69" w:rsidRPr="00936E69" w:rsidRDefault="00936E69" w:rsidP="00936E69">
            <w:pPr>
              <w:spacing w:after="160" w:line="259" w:lineRule="auto"/>
            </w:pPr>
            <w:r w:rsidRPr="00936E69">
              <w:t>PRIMARY KEY, AUTO_INCREMENT</w:t>
            </w:r>
          </w:p>
        </w:tc>
        <w:tc>
          <w:tcPr>
            <w:tcW w:w="0" w:type="auto"/>
            <w:hideMark/>
          </w:tcPr>
          <w:p w14:paraId="4B578013" w14:textId="77777777" w:rsidR="00936E69" w:rsidRPr="00936E69" w:rsidRDefault="00936E69" w:rsidP="00936E69">
            <w:pPr>
              <w:spacing w:after="160" w:line="259" w:lineRule="auto"/>
            </w:pPr>
            <w:r w:rsidRPr="00936E69">
              <w:t>Unique identifier for the user</w:t>
            </w:r>
          </w:p>
        </w:tc>
      </w:tr>
      <w:tr w:rsidR="00936E69" w:rsidRPr="00936E69" w14:paraId="0C84B246" w14:textId="77777777" w:rsidTr="00936E69">
        <w:tc>
          <w:tcPr>
            <w:tcW w:w="0" w:type="auto"/>
            <w:hideMark/>
          </w:tcPr>
          <w:p w14:paraId="06654A39" w14:textId="77777777" w:rsidR="00936E69" w:rsidRPr="00936E69" w:rsidRDefault="00936E69" w:rsidP="00936E69">
            <w:pPr>
              <w:spacing w:after="160" w:line="259" w:lineRule="auto"/>
            </w:pPr>
            <w:r w:rsidRPr="00936E69">
              <w:t>name</w:t>
            </w:r>
          </w:p>
        </w:tc>
        <w:tc>
          <w:tcPr>
            <w:tcW w:w="0" w:type="auto"/>
            <w:hideMark/>
          </w:tcPr>
          <w:p w14:paraId="76DD2B45" w14:textId="77777777" w:rsidR="00936E69" w:rsidRPr="00936E69" w:rsidRDefault="00936E69" w:rsidP="00936E69">
            <w:pPr>
              <w:spacing w:after="160" w:line="259" w:lineRule="auto"/>
            </w:pPr>
            <w:proofErr w:type="gramStart"/>
            <w:r w:rsidRPr="00936E69">
              <w:t>VARCHAR(</w:t>
            </w:r>
            <w:proofErr w:type="gramEnd"/>
            <w:r w:rsidRPr="00936E69">
              <w:t>255)</w:t>
            </w:r>
          </w:p>
        </w:tc>
        <w:tc>
          <w:tcPr>
            <w:tcW w:w="0" w:type="auto"/>
            <w:hideMark/>
          </w:tcPr>
          <w:p w14:paraId="1DD1E99C" w14:textId="77777777" w:rsidR="00936E69" w:rsidRPr="00936E69" w:rsidRDefault="00936E69" w:rsidP="00936E69">
            <w:pPr>
              <w:spacing w:after="160" w:line="259" w:lineRule="auto"/>
            </w:pPr>
            <w:r w:rsidRPr="00936E69">
              <w:t>NOT NULL</w:t>
            </w:r>
          </w:p>
        </w:tc>
        <w:tc>
          <w:tcPr>
            <w:tcW w:w="0" w:type="auto"/>
            <w:hideMark/>
          </w:tcPr>
          <w:p w14:paraId="18FBBCBF" w14:textId="77777777" w:rsidR="00936E69" w:rsidRPr="00936E69" w:rsidRDefault="00936E69" w:rsidP="00936E69">
            <w:pPr>
              <w:spacing w:after="160" w:line="259" w:lineRule="auto"/>
            </w:pPr>
            <w:r w:rsidRPr="00936E69">
              <w:t>Full name of the user</w:t>
            </w:r>
          </w:p>
        </w:tc>
      </w:tr>
      <w:tr w:rsidR="00936E69" w:rsidRPr="00936E69" w14:paraId="2F7BE43E" w14:textId="77777777" w:rsidTr="00936E69">
        <w:tc>
          <w:tcPr>
            <w:tcW w:w="0" w:type="auto"/>
            <w:hideMark/>
          </w:tcPr>
          <w:p w14:paraId="59B7D476" w14:textId="77777777" w:rsidR="00936E69" w:rsidRPr="00936E69" w:rsidRDefault="00936E69" w:rsidP="00936E69">
            <w:pPr>
              <w:spacing w:after="160" w:line="259" w:lineRule="auto"/>
            </w:pPr>
            <w:r w:rsidRPr="00936E69">
              <w:t>email</w:t>
            </w:r>
          </w:p>
        </w:tc>
        <w:tc>
          <w:tcPr>
            <w:tcW w:w="0" w:type="auto"/>
            <w:hideMark/>
          </w:tcPr>
          <w:p w14:paraId="7C5E9312" w14:textId="77777777" w:rsidR="00936E69" w:rsidRPr="00936E69" w:rsidRDefault="00936E69" w:rsidP="00936E69">
            <w:pPr>
              <w:spacing w:after="160" w:line="259" w:lineRule="auto"/>
            </w:pPr>
            <w:proofErr w:type="gramStart"/>
            <w:r w:rsidRPr="00936E69">
              <w:t>VARCHAR(</w:t>
            </w:r>
            <w:proofErr w:type="gramEnd"/>
            <w:r w:rsidRPr="00936E69">
              <w:t>255)</w:t>
            </w:r>
          </w:p>
        </w:tc>
        <w:tc>
          <w:tcPr>
            <w:tcW w:w="0" w:type="auto"/>
            <w:hideMark/>
          </w:tcPr>
          <w:p w14:paraId="533D226F" w14:textId="77777777" w:rsidR="00936E69" w:rsidRPr="00936E69" w:rsidRDefault="00936E69" w:rsidP="00936E69">
            <w:pPr>
              <w:spacing w:after="160" w:line="259" w:lineRule="auto"/>
            </w:pPr>
            <w:r w:rsidRPr="00936E69">
              <w:t>NOT NULL, UNIQUE</w:t>
            </w:r>
          </w:p>
        </w:tc>
        <w:tc>
          <w:tcPr>
            <w:tcW w:w="0" w:type="auto"/>
            <w:hideMark/>
          </w:tcPr>
          <w:p w14:paraId="6B5ED0C4" w14:textId="77777777" w:rsidR="00936E69" w:rsidRPr="00936E69" w:rsidRDefault="00936E69" w:rsidP="00936E69">
            <w:pPr>
              <w:spacing w:after="160" w:line="259" w:lineRule="auto"/>
            </w:pPr>
            <w:r w:rsidRPr="00936E69">
              <w:t>Email address</w:t>
            </w:r>
          </w:p>
        </w:tc>
      </w:tr>
      <w:tr w:rsidR="00936E69" w:rsidRPr="00936E69" w14:paraId="6155B5F6" w14:textId="77777777" w:rsidTr="00936E69">
        <w:tc>
          <w:tcPr>
            <w:tcW w:w="0" w:type="auto"/>
            <w:hideMark/>
          </w:tcPr>
          <w:p w14:paraId="3EEFEDDF" w14:textId="77777777" w:rsidR="00936E69" w:rsidRPr="00936E69" w:rsidRDefault="00936E69" w:rsidP="00936E69">
            <w:pPr>
              <w:spacing w:after="160" w:line="259" w:lineRule="auto"/>
            </w:pPr>
            <w:r w:rsidRPr="00936E69">
              <w:t>password</w:t>
            </w:r>
          </w:p>
        </w:tc>
        <w:tc>
          <w:tcPr>
            <w:tcW w:w="0" w:type="auto"/>
            <w:hideMark/>
          </w:tcPr>
          <w:p w14:paraId="15856B91" w14:textId="77777777" w:rsidR="00936E69" w:rsidRPr="00936E69" w:rsidRDefault="00936E69" w:rsidP="00936E69">
            <w:pPr>
              <w:spacing w:after="160" w:line="259" w:lineRule="auto"/>
            </w:pPr>
            <w:proofErr w:type="gramStart"/>
            <w:r w:rsidRPr="00936E69">
              <w:t>VARCHAR(</w:t>
            </w:r>
            <w:proofErr w:type="gramEnd"/>
            <w:r w:rsidRPr="00936E69">
              <w:t>255)</w:t>
            </w:r>
          </w:p>
        </w:tc>
        <w:tc>
          <w:tcPr>
            <w:tcW w:w="0" w:type="auto"/>
            <w:hideMark/>
          </w:tcPr>
          <w:p w14:paraId="3A7C4E34" w14:textId="77777777" w:rsidR="00936E69" w:rsidRPr="00936E69" w:rsidRDefault="00936E69" w:rsidP="00936E69">
            <w:pPr>
              <w:spacing w:after="160" w:line="259" w:lineRule="auto"/>
            </w:pPr>
            <w:r w:rsidRPr="00936E69">
              <w:t>NOT NULL</w:t>
            </w:r>
          </w:p>
        </w:tc>
        <w:tc>
          <w:tcPr>
            <w:tcW w:w="0" w:type="auto"/>
            <w:hideMark/>
          </w:tcPr>
          <w:p w14:paraId="4DD0E107" w14:textId="77777777" w:rsidR="00936E69" w:rsidRPr="00936E69" w:rsidRDefault="00936E69" w:rsidP="00936E69">
            <w:pPr>
              <w:spacing w:after="160" w:line="259" w:lineRule="auto"/>
            </w:pPr>
            <w:r w:rsidRPr="00936E69">
              <w:t>Hashed password</w:t>
            </w:r>
          </w:p>
        </w:tc>
      </w:tr>
      <w:tr w:rsidR="00936E69" w:rsidRPr="00936E69" w14:paraId="6F4CFF87" w14:textId="77777777" w:rsidTr="00936E69">
        <w:tc>
          <w:tcPr>
            <w:tcW w:w="0" w:type="auto"/>
            <w:hideMark/>
          </w:tcPr>
          <w:p w14:paraId="30329834" w14:textId="77777777" w:rsidR="00936E69" w:rsidRPr="00936E69" w:rsidRDefault="00936E69" w:rsidP="00936E69">
            <w:pPr>
              <w:spacing w:after="160" w:line="259" w:lineRule="auto"/>
            </w:pPr>
            <w:proofErr w:type="spellStart"/>
            <w:r w:rsidRPr="00936E69">
              <w:t>contact_number</w:t>
            </w:r>
            <w:proofErr w:type="spellEnd"/>
          </w:p>
        </w:tc>
        <w:tc>
          <w:tcPr>
            <w:tcW w:w="0" w:type="auto"/>
            <w:hideMark/>
          </w:tcPr>
          <w:p w14:paraId="2005C3B5" w14:textId="77777777" w:rsidR="00936E69" w:rsidRPr="00936E69" w:rsidRDefault="00936E69" w:rsidP="00936E69">
            <w:pPr>
              <w:spacing w:after="160" w:line="259" w:lineRule="auto"/>
            </w:pPr>
            <w:proofErr w:type="gramStart"/>
            <w:r w:rsidRPr="00936E69">
              <w:t>VARCHAR(</w:t>
            </w:r>
            <w:proofErr w:type="gramEnd"/>
            <w:r w:rsidRPr="00936E69">
              <w:t>20)</w:t>
            </w:r>
          </w:p>
        </w:tc>
        <w:tc>
          <w:tcPr>
            <w:tcW w:w="0" w:type="auto"/>
            <w:hideMark/>
          </w:tcPr>
          <w:p w14:paraId="1831AECE" w14:textId="77777777" w:rsidR="00936E69" w:rsidRPr="00936E69" w:rsidRDefault="00936E69" w:rsidP="00936E69">
            <w:pPr>
              <w:spacing w:after="160" w:line="259" w:lineRule="auto"/>
            </w:pPr>
            <w:r w:rsidRPr="00936E69">
              <w:t>NULL</w:t>
            </w:r>
          </w:p>
        </w:tc>
        <w:tc>
          <w:tcPr>
            <w:tcW w:w="0" w:type="auto"/>
            <w:hideMark/>
          </w:tcPr>
          <w:p w14:paraId="450BC337" w14:textId="77777777" w:rsidR="00936E69" w:rsidRPr="00936E69" w:rsidRDefault="00936E69" w:rsidP="00936E69">
            <w:pPr>
              <w:spacing w:after="160" w:line="259" w:lineRule="auto"/>
            </w:pPr>
            <w:r w:rsidRPr="00936E69">
              <w:t>Phone number</w:t>
            </w:r>
          </w:p>
        </w:tc>
      </w:tr>
      <w:tr w:rsidR="00936E69" w:rsidRPr="00936E69" w14:paraId="0E5A47A7" w14:textId="77777777" w:rsidTr="00936E69">
        <w:tc>
          <w:tcPr>
            <w:tcW w:w="0" w:type="auto"/>
            <w:hideMark/>
          </w:tcPr>
          <w:p w14:paraId="77F3C31E" w14:textId="77777777" w:rsidR="00936E69" w:rsidRPr="00936E69" w:rsidRDefault="00936E69" w:rsidP="00936E69">
            <w:pPr>
              <w:spacing w:after="160" w:line="259" w:lineRule="auto"/>
            </w:pPr>
            <w:proofErr w:type="spellStart"/>
            <w:r w:rsidRPr="00936E69">
              <w:t>registration_date</w:t>
            </w:r>
            <w:proofErr w:type="spellEnd"/>
          </w:p>
        </w:tc>
        <w:tc>
          <w:tcPr>
            <w:tcW w:w="0" w:type="auto"/>
            <w:hideMark/>
          </w:tcPr>
          <w:p w14:paraId="5D915773" w14:textId="77777777" w:rsidR="00936E69" w:rsidRPr="00936E69" w:rsidRDefault="00936E69" w:rsidP="00936E69">
            <w:pPr>
              <w:spacing w:after="160" w:line="259" w:lineRule="auto"/>
            </w:pPr>
            <w:r w:rsidRPr="00936E69">
              <w:t>TIMESTAMP</w:t>
            </w:r>
          </w:p>
        </w:tc>
        <w:tc>
          <w:tcPr>
            <w:tcW w:w="0" w:type="auto"/>
            <w:hideMark/>
          </w:tcPr>
          <w:p w14:paraId="2BD4B2DE" w14:textId="77777777" w:rsidR="00936E69" w:rsidRPr="00936E69" w:rsidRDefault="00936E69" w:rsidP="00936E69">
            <w:pPr>
              <w:spacing w:after="160" w:line="259" w:lineRule="auto"/>
            </w:pPr>
            <w:r w:rsidRPr="00936E69">
              <w:t>DEFAULT CURRENT_TIMESTAMP</w:t>
            </w:r>
          </w:p>
        </w:tc>
        <w:tc>
          <w:tcPr>
            <w:tcW w:w="0" w:type="auto"/>
            <w:hideMark/>
          </w:tcPr>
          <w:p w14:paraId="19DEAB31" w14:textId="77777777" w:rsidR="00936E69" w:rsidRPr="00936E69" w:rsidRDefault="00936E69" w:rsidP="00936E69">
            <w:pPr>
              <w:spacing w:after="160" w:line="259" w:lineRule="auto"/>
            </w:pPr>
            <w:r w:rsidRPr="00936E69">
              <w:t>Date and time of registration</w:t>
            </w:r>
          </w:p>
        </w:tc>
      </w:tr>
      <w:tr w:rsidR="00936E69" w:rsidRPr="00936E69" w14:paraId="7DB9B00E" w14:textId="77777777" w:rsidTr="00936E69">
        <w:tc>
          <w:tcPr>
            <w:tcW w:w="0" w:type="auto"/>
            <w:hideMark/>
          </w:tcPr>
          <w:p w14:paraId="387B84C5" w14:textId="77777777" w:rsidR="00936E69" w:rsidRPr="00936E69" w:rsidRDefault="00936E69" w:rsidP="00936E69">
            <w:pPr>
              <w:spacing w:after="160" w:line="259" w:lineRule="auto"/>
            </w:pPr>
            <w:r w:rsidRPr="00936E69">
              <w:t>role</w:t>
            </w:r>
          </w:p>
        </w:tc>
        <w:tc>
          <w:tcPr>
            <w:tcW w:w="0" w:type="auto"/>
            <w:hideMark/>
          </w:tcPr>
          <w:p w14:paraId="75A14EC2" w14:textId="77777777" w:rsidR="00936E69" w:rsidRPr="00936E69" w:rsidRDefault="00936E69" w:rsidP="00936E69">
            <w:pPr>
              <w:spacing w:after="160" w:line="259" w:lineRule="auto"/>
            </w:pPr>
            <w:proofErr w:type="gramStart"/>
            <w:r w:rsidRPr="00936E69">
              <w:t>VARCHAR(</w:t>
            </w:r>
            <w:proofErr w:type="gramEnd"/>
            <w:r w:rsidRPr="00936E69">
              <w:t>50)</w:t>
            </w:r>
          </w:p>
        </w:tc>
        <w:tc>
          <w:tcPr>
            <w:tcW w:w="0" w:type="auto"/>
            <w:hideMark/>
          </w:tcPr>
          <w:p w14:paraId="48575679" w14:textId="77777777" w:rsidR="00936E69" w:rsidRPr="00936E69" w:rsidRDefault="00936E69" w:rsidP="00936E69">
            <w:pPr>
              <w:spacing w:after="160" w:line="259" w:lineRule="auto"/>
            </w:pPr>
            <w:r w:rsidRPr="00936E69">
              <w:t>DEFAULT 'CUSTOMER'</w:t>
            </w:r>
          </w:p>
        </w:tc>
        <w:tc>
          <w:tcPr>
            <w:tcW w:w="0" w:type="auto"/>
            <w:hideMark/>
          </w:tcPr>
          <w:p w14:paraId="599D2C4F" w14:textId="77777777" w:rsidR="00936E69" w:rsidRPr="00936E69" w:rsidRDefault="00936E69" w:rsidP="00936E69">
            <w:pPr>
              <w:spacing w:after="160" w:line="259" w:lineRule="auto"/>
            </w:pPr>
            <w:r w:rsidRPr="00936E69">
              <w:t>Role (e.g., Admin, Customer)</w:t>
            </w:r>
          </w:p>
        </w:tc>
      </w:tr>
    </w:tbl>
    <w:p w14:paraId="57A415BA" w14:textId="77777777" w:rsidR="00936E69" w:rsidRPr="00936E69" w:rsidRDefault="00936E69" w:rsidP="00936E69">
      <w:r w:rsidRPr="00936E69">
        <w:pict w14:anchorId="5BE1EC89">
          <v:rect id="_x0000_i1339" style="width:0;height:1.5pt" o:hralign="center" o:hrstd="t" o:hr="t" fillcolor="#a0a0a0" stroked="f"/>
        </w:pict>
      </w:r>
    </w:p>
    <w:p w14:paraId="4CE25829" w14:textId="77777777" w:rsidR="00936E69" w:rsidRPr="00936E69" w:rsidRDefault="00936E69" w:rsidP="00936E69">
      <w:pPr>
        <w:rPr>
          <w:b/>
          <w:bCs/>
        </w:rPr>
      </w:pPr>
      <w:r w:rsidRPr="00936E69">
        <w:rPr>
          <w:b/>
          <w:bCs/>
        </w:rPr>
        <w:t>2. Book Table</w:t>
      </w:r>
    </w:p>
    <w:tbl>
      <w:tblPr>
        <w:tblStyle w:val="TableGrid"/>
        <w:tblW w:w="0" w:type="auto"/>
        <w:tblLook w:val="04A0" w:firstRow="1" w:lastRow="0" w:firstColumn="1" w:lastColumn="0" w:noHBand="0" w:noVBand="1"/>
      </w:tblPr>
      <w:tblGrid>
        <w:gridCol w:w="1816"/>
        <w:gridCol w:w="1700"/>
        <w:gridCol w:w="3392"/>
        <w:gridCol w:w="3129"/>
      </w:tblGrid>
      <w:tr w:rsidR="00936E69" w:rsidRPr="00936E69" w14:paraId="65B0ED04" w14:textId="77777777" w:rsidTr="00936E69">
        <w:tc>
          <w:tcPr>
            <w:tcW w:w="0" w:type="auto"/>
            <w:hideMark/>
          </w:tcPr>
          <w:p w14:paraId="225D03B3" w14:textId="77777777" w:rsidR="00936E69" w:rsidRPr="00936E69" w:rsidRDefault="00936E69" w:rsidP="00936E69">
            <w:pPr>
              <w:spacing w:after="160" w:line="259" w:lineRule="auto"/>
              <w:rPr>
                <w:b/>
                <w:bCs/>
              </w:rPr>
            </w:pPr>
            <w:r w:rsidRPr="00936E69">
              <w:rPr>
                <w:b/>
                <w:bCs/>
              </w:rPr>
              <w:t>Column Name</w:t>
            </w:r>
          </w:p>
        </w:tc>
        <w:tc>
          <w:tcPr>
            <w:tcW w:w="0" w:type="auto"/>
            <w:hideMark/>
          </w:tcPr>
          <w:p w14:paraId="6563A598" w14:textId="77777777" w:rsidR="00936E69" w:rsidRPr="00936E69" w:rsidRDefault="00936E69" w:rsidP="00936E69">
            <w:pPr>
              <w:spacing w:after="160" w:line="259" w:lineRule="auto"/>
              <w:rPr>
                <w:b/>
                <w:bCs/>
              </w:rPr>
            </w:pPr>
            <w:r w:rsidRPr="00936E69">
              <w:rPr>
                <w:b/>
                <w:bCs/>
              </w:rPr>
              <w:t>Data Type</w:t>
            </w:r>
          </w:p>
        </w:tc>
        <w:tc>
          <w:tcPr>
            <w:tcW w:w="0" w:type="auto"/>
            <w:hideMark/>
          </w:tcPr>
          <w:p w14:paraId="3AD4A192" w14:textId="77777777" w:rsidR="00936E69" w:rsidRPr="00936E69" w:rsidRDefault="00936E69" w:rsidP="00936E69">
            <w:pPr>
              <w:spacing w:after="160" w:line="259" w:lineRule="auto"/>
              <w:rPr>
                <w:b/>
                <w:bCs/>
              </w:rPr>
            </w:pPr>
            <w:r w:rsidRPr="00936E69">
              <w:rPr>
                <w:b/>
                <w:bCs/>
              </w:rPr>
              <w:t>Constraints</w:t>
            </w:r>
          </w:p>
        </w:tc>
        <w:tc>
          <w:tcPr>
            <w:tcW w:w="0" w:type="auto"/>
            <w:hideMark/>
          </w:tcPr>
          <w:p w14:paraId="0A47205B" w14:textId="77777777" w:rsidR="00936E69" w:rsidRPr="00936E69" w:rsidRDefault="00936E69" w:rsidP="00936E69">
            <w:pPr>
              <w:spacing w:after="160" w:line="259" w:lineRule="auto"/>
              <w:rPr>
                <w:b/>
                <w:bCs/>
              </w:rPr>
            </w:pPr>
            <w:r w:rsidRPr="00936E69">
              <w:rPr>
                <w:b/>
                <w:bCs/>
              </w:rPr>
              <w:t>Description</w:t>
            </w:r>
          </w:p>
        </w:tc>
      </w:tr>
      <w:tr w:rsidR="00936E69" w:rsidRPr="00936E69" w14:paraId="669F9CB7" w14:textId="77777777" w:rsidTr="00936E69">
        <w:tc>
          <w:tcPr>
            <w:tcW w:w="0" w:type="auto"/>
            <w:hideMark/>
          </w:tcPr>
          <w:p w14:paraId="4F81A7DD" w14:textId="77777777" w:rsidR="00936E69" w:rsidRPr="00936E69" w:rsidRDefault="00936E69" w:rsidP="00936E69">
            <w:pPr>
              <w:spacing w:after="160" w:line="259" w:lineRule="auto"/>
            </w:pPr>
            <w:proofErr w:type="spellStart"/>
            <w:r w:rsidRPr="00936E69">
              <w:t>book_id</w:t>
            </w:r>
            <w:proofErr w:type="spellEnd"/>
          </w:p>
        </w:tc>
        <w:tc>
          <w:tcPr>
            <w:tcW w:w="0" w:type="auto"/>
            <w:hideMark/>
          </w:tcPr>
          <w:p w14:paraId="3C11BB54" w14:textId="77777777" w:rsidR="00936E69" w:rsidRPr="00936E69" w:rsidRDefault="00936E69" w:rsidP="00936E69">
            <w:pPr>
              <w:spacing w:after="160" w:line="259" w:lineRule="auto"/>
            </w:pPr>
            <w:r w:rsidRPr="00936E69">
              <w:t>INT</w:t>
            </w:r>
          </w:p>
        </w:tc>
        <w:tc>
          <w:tcPr>
            <w:tcW w:w="0" w:type="auto"/>
            <w:hideMark/>
          </w:tcPr>
          <w:p w14:paraId="0F4C4A87" w14:textId="77777777" w:rsidR="00936E69" w:rsidRPr="00936E69" w:rsidRDefault="00936E69" w:rsidP="00936E69">
            <w:pPr>
              <w:spacing w:after="160" w:line="259" w:lineRule="auto"/>
            </w:pPr>
            <w:r w:rsidRPr="00936E69">
              <w:t>PRIMARY KEY, AUTO_INCREMENT</w:t>
            </w:r>
          </w:p>
        </w:tc>
        <w:tc>
          <w:tcPr>
            <w:tcW w:w="0" w:type="auto"/>
            <w:hideMark/>
          </w:tcPr>
          <w:p w14:paraId="7CD3DBAE" w14:textId="77777777" w:rsidR="00936E69" w:rsidRPr="00936E69" w:rsidRDefault="00936E69" w:rsidP="00936E69">
            <w:pPr>
              <w:spacing w:after="160" w:line="259" w:lineRule="auto"/>
            </w:pPr>
            <w:r w:rsidRPr="00936E69">
              <w:t>Unique identifier for the book</w:t>
            </w:r>
          </w:p>
        </w:tc>
      </w:tr>
      <w:tr w:rsidR="00936E69" w:rsidRPr="00936E69" w14:paraId="70BC239D" w14:textId="77777777" w:rsidTr="00936E69">
        <w:tc>
          <w:tcPr>
            <w:tcW w:w="0" w:type="auto"/>
            <w:hideMark/>
          </w:tcPr>
          <w:p w14:paraId="144C1816" w14:textId="77777777" w:rsidR="00936E69" w:rsidRPr="00936E69" w:rsidRDefault="00936E69" w:rsidP="00936E69">
            <w:pPr>
              <w:spacing w:after="160" w:line="259" w:lineRule="auto"/>
            </w:pPr>
            <w:r w:rsidRPr="00936E69">
              <w:t>title</w:t>
            </w:r>
          </w:p>
        </w:tc>
        <w:tc>
          <w:tcPr>
            <w:tcW w:w="0" w:type="auto"/>
            <w:hideMark/>
          </w:tcPr>
          <w:p w14:paraId="4644C448" w14:textId="77777777" w:rsidR="00936E69" w:rsidRPr="00936E69" w:rsidRDefault="00936E69" w:rsidP="00936E69">
            <w:pPr>
              <w:spacing w:after="160" w:line="259" w:lineRule="auto"/>
            </w:pPr>
            <w:proofErr w:type="gramStart"/>
            <w:r w:rsidRPr="00936E69">
              <w:t>VARCHAR(</w:t>
            </w:r>
            <w:proofErr w:type="gramEnd"/>
            <w:r w:rsidRPr="00936E69">
              <w:t>255)</w:t>
            </w:r>
          </w:p>
        </w:tc>
        <w:tc>
          <w:tcPr>
            <w:tcW w:w="0" w:type="auto"/>
            <w:hideMark/>
          </w:tcPr>
          <w:p w14:paraId="572AD226" w14:textId="77777777" w:rsidR="00936E69" w:rsidRPr="00936E69" w:rsidRDefault="00936E69" w:rsidP="00936E69">
            <w:pPr>
              <w:spacing w:after="160" w:line="259" w:lineRule="auto"/>
            </w:pPr>
            <w:r w:rsidRPr="00936E69">
              <w:t>NOT NULL</w:t>
            </w:r>
          </w:p>
        </w:tc>
        <w:tc>
          <w:tcPr>
            <w:tcW w:w="0" w:type="auto"/>
            <w:hideMark/>
          </w:tcPr>
          <w:p w14:paraId="20CCED66" w14:textId="77777777" w:rsidR="00936E69" w:rsidRPr="00936E69" w:rsidRDefault="00936E69" w:rsidP="00936E69">
            <w:pPr>
              <w:spacing w:after="160" w:line="259" w:lineRule="auto"/>
            </w:pPr>
            <w:r w:rsidRPr="00936E69">
              <w:t>Book title</w:t>
            </w:r>
          </w:p>
        </w:tc>
      </w:tr>
      <w:tr w:rsidR="00936E69" w:rsidRPr="00936E69" w14:paraId="25B3F09F" w14:textId="77777777" w:rsidTr="00936E69">
        <w:tc>
          <w:tcPr>
            <w:tcW w:w="0" w:type="auto"/>
            <w:hideMark/>
          </w:tcPr>
          <w:p w14:paraId="7CAF3BC3" w14:textId="77777777" w:rsidR="00936E69" w:rsidRPr="00936E69" w:rsidRDefault="00936E69" w:rsidP="00936E69">
            <w:pPr>
              <w:spacing w:after="160" w:line="259" w:lineRule="auto"/>
            </w:pPr>
            <w:r w:rsidRPr="00936E69">
              <w:t>description</w:t>
            </w:r>
          </w:p>
        </w:tc>
        <w:tc>
          <w:tcPr>
            <w:tcW w:w="0" w:type="auto"/>
            <w:hideMark/>
          </w:tcPr>
          <w:p w14:paraId="6994A03F" w14:textId="77777777" w:rsidR="00936E69" w:rsidRPr="00936E69" w:rsidRDefault="00936E69" w:rsidP="00936E69">
            <w:pPr>
              <w:spacing w:after="160" w:line="259" w:lineRule="auto"/>
            </w:pPr>
            <w:r w:rsidRPr="00936E69">
              <w:t>TEXT</w:t>
            </w:r>
          </w:p>
        </w:tc>
        <w:tc>
          <w:tcPr>
            <w:tcW w:w="0" w:type="auto"/>
            <w:hideMark/>
          </w:tcPr>
          <w:p w14:paraId="05D48D32" w14:textId="77777777" w:rsidR="00936E69" w:rsidRPr="00936E69" w:rsidRDefault="00936E69" w:rsidP="00936E69">
            <w:pPr>
              <w:spacing w:after="160" w:line="259" w:lineRule="auto"/>
            </w:pPr>
            <w:r w:rsidRPr="00936E69">
              <w:t>NULL</w:t>
            </w:r>
          </w:p>
        </w:tc>
        <w:tc>
          <w:tcPr>
            <w:tcW w:w="0" w:type="auto"/>
            <w:hideMark/>
          </w:tcPr>
          <w:p w14:paraId="463977C1" w14:textId="77777777" w:rsidR="00936E69" w:rsidRPr="00936E69" w:rsidRDefault="00936E69" w:rsidP="00936E69">
            <w:pPr>
              <w:spacing w:after="160" w:line="259" w:lineRule="auto"/>
            </w:pPr>
            <w:r w:rsidRPr="00936E69">
              <w:t>Book description</w:t>
            </w:r>
          </w:p>
        </w:tc>
      </w:tr>
      <w:tr w:rsidR="00936E69" w:rsidRPr="00936E69" w14:paraId="6BE98596" w14:textId="77777777" w:rsidTr="00936E69">
        <w:tc>
          <w:tcPr>
            <w:tcW w:w="0" w:type="auto"/>
            <w:hideMark/>
          </w:tcPr>
          <w:p w14:paraId="0322BE82" w14:textId="77777777" w:rsidR="00936E69" w:rsidRPr="00936E69" w:rsidRDefault="00936E69" w:rsidP="00936E69">
            <w:pPr>
              <w:spacing w:after="160" w:line="259" w:lineRule="auto"/>
            </w:pPr>
            <w:r w:rsidRPr="00936E69">
              <w:t>price</w:t>
            </w:r>
          </w:p>
        </w:tc>
        <w:tc>
          <w:tcPr>
            <w:tcW w:w="0" w:type="auto"/>
            <w:hideMark/>
          </w:tcPr>
          <w:p w14:paraId="66F34449" w14:textId="77777777" w:rsidR="00936E69" w:rsidRPr="00936E69" w:rsidRDefault="00936E69" w:rsidP="00936E69">
            <w:pPr>
              <w:spacing w:after="160" w:line="259" w:lineRule="auto"/>
            </w:pPr>
            <w:proofErr w:type="gramStart"/>
            <w:r w:rsidRPr="00936E69">
              <w:t>DECIMAL(</w:t>
            </w:r>
            <w:proofErr w:type="gramEnd"/>
            <w:r w:rsidRPr="00936E69">
              <w:t>10, 2)</w:t>
            </w:r>
          </w:p>
        </w:tc>
        <w:tc>
          <w:tcPr>
            <w:tcW w:w="0" w:type="auto"/>
            <w:hideMark/>
          </w:tcPr>
          <w:p w14:paraId="1D8F942B" w14:textId="77777777" w:rsidR="00936E69" w:rsidRPr="00936E69" w:rsidRDefault="00936E69" w:rsidP="00936E69">
            <w:pPr>
              <w:spacing w:after="160" w:line="259" w:lineRule="auto"/>
            </w:pPr>
            <w:r w:rsidRPr="00936E69">
              <w:t>NOT NULL</w:t>
            </w:r>
          </w:p>
        </w:tc>
        <w:tc>
          <w:tcPr>
            <w:tcW w:w="0" w:type="auto"/>
            <w:hideMark/>
          </w:tcPr>
          <w:p w14:paraId="2833F277" w14:textId="77777777" w:rsidR="00936E69" w:rsidRPr="00936E69" w:rsidRDefault="00936E69" w:rsidP="00936E69">
            <w:pPr>
              <w:spacing w:after="160" w:line="259" w:lineRule="auto"/>
            </w:pPr>
            <w:r w:rsidRPr="00936E69">
              <w:t>Book price</w:t>
            </w:r>
          </w:p>
        </w:tc>
      </w:tr>
      <w:tr w:rsidR="00936E69" w:rsidRPr="00936E69" w14:paraId="5A46F94A" w14:textId="77777777" w:rsidTr="00936E69">
        <w:tc>
          <w:tcPr>
            <w:tcW w:w="0" w:type="auto"/>
            <w:hideMark/>
          </w:tcPr>
          <w:p w14:paraId="78B6BAD5" w14:textId="77777777" w:rsidR="00936E69" w:rsidRPr="00936E69" w:rsidRDefault="00936E69" w:rsidP="00936E69">
            <w:pPr>
              <w:spacing w:after="160" w:line="259" w:lineRule="auto"/>
            </w:pPr>
            <w:proofErr w:type="spellStart"/>
            <w:r w:rsidRPr="00936E69">
              <w:t>stock_quantity</w:t>
            </w:r>
            <w:proofErr w:type="spellEnd"/>
          </w:p>
        </w:tc>
        <w:tc>
          <w:tcPr>
            <w:tcW w:w="0" w:type="auto"/>
            <w:hideMark/>
          </w:tcPr>
          <w:p w14:paraId="152A7A96" w14:textId="77777777" w:rsidR="00936E69" w:rsidRPr="00936E69" w:rsidRDefault="00936E69" w:rsidP="00936E69">
            <w:pPr>
              <w:spacing w:after="160" w:line="259" w:lineRule="auto"/>
            </w:pPr>
            <w:r w:rsidRPr="00936E69">
              <w:t>INT</w:t>
            </w:r>
          </w:p>
        </w:tc>
        <w:tc>
          <w:tcPr>
            <w:tcW w:w="0" w:type="auto"/>
            <w:hideMark/>
          </w:tcPr>
          <w:p w14:paraId="19AD940D" w14:textId="77777777" w:rsidR="00936E69" w:rsidRPr="00936E69" w:rsidRDefault="00936E69" w:rsidP="00936E69">
            <w:pPr>
              <w:spacing w:after="160" w:line="259" w:lineRule="auto"/>
            </w:pPr>
            <w:r w:rsidRPr="00936E69">
              <w:t>NOT NULL</w:t>
            </w:r>
          </w:p>
        </w:tc>
        <w:tc>
          <w:tcPr>
            <w:tcW w:w="0" w:type="auto"/>
            <w:hideMark/>
          </w:tcPr>
          <w:p w14:paraId="33157C1B" w14:textId="77777777" w:rsidR="00936E69" w:rsidRPr="00936E69" w:rsidRDefault="00936E69" w:rsidP="00936E69">
            <w:pPr>
              <w:spacing w:after="160" w:line="259" w:lineRule="auto"/>
            </w:pPr>
            <w:r w:rsidRPr="00936E69">
              <w:t>Available stock quantity</w:t>
            </w:r>
          </w:p>
        </w:tc>
      </w:tr>
      <w:tr w:rsidR="00936E69" w:rsidRPr="00936E69" w14:paraId="3658A608" w14:textId="77777777" w:rsidTr="00936E69">
        <w:tc>
          <w:tcPr>
            <w:tcW w:w="0" w:type="auto"/>
            <w:hideMark/>
          </w:tcPr>
          <w:p w14:paraId="6FD671C8" w14:textId="77777777" w:rsidR="00936E69" w:rsidRPr="00936E69" w:rsidRDefault="00936E69" w:rsidP="00936E69">
            <w:pPr>
              <w:spacing w:after="160" w:line="259" w:lineRule="auto"/>
            </w:pPr>
            <w:proofErr w:type="spellStart"/>
            <w:r w:rsidRPr="00936E69">
              <w:t>category_id</w:t>
            </w:r>
            <w:proofErr w:type="spellEnd"/>
          </w:p>
        </w:tc>
        <w:tc>
          <w:tcPr>
            <w:tcW w:w="0" w:type="auto"/>
            <w:hideMark/>
          </w:tcPr>
          <w:p w14:paraId="10D80710" w14:textId="77777777" w:rsidR="00936E69" w:rsidRPr="00936E69" w:rsidRDefault="00936E69" w:rsidP="00936E69">
            <w:pPr>
              <w:spacing w:after="160" w:line="259" w:lineRule="auto"/>
            </w:pPr>
            <w:r w:rsidRPr="00936E69">
              <w:t>INT</w:t>
            </w:r>
          </w:p>
        </w:tc>
        <w:tc>
          <w:tcPr>
            <w:tcW w:w="0" w:type="auto"/>
            <w:hideMark/>
          </w:tcPr>
          <w:p w14:paraId="4A939899" w14:textId="77777777" w:rsidR="00936E69" w:rsidRPr="00936E69" w:rsidRDefault="00936E69" w:rsidP="00936E69">
            <w:pPr>
              <w:spacing w:after="160" w:line="259" w:lineRule="auto"/>
            </w:pPr>
            <w:r w:rsidRPr="00936E69">
              <w:t>FOREIGN KEY (Category)</w:t>
            </w:r>
          </w:p>
        </w:tc>
        <w:tc>
          <w:tcPr>
            <w:tcW w:w="0" w:type="auto"/>
            <w:hideMark/>
          </w:tcPr>
          <w:p w14:paraId="1B5210BB" w14:textId="77777777" w:rsidR="00936E69" w:rsidRPr="00936E69" w:rsidRDefault="00936E69" w:rsidP="00936E69">
            <w:pPr>
              <w:spacing w:after="160" w:line="259" w:lineRule="auto"/>
            </w:pPr>
            <w:r w:rsidRPr="00936E69">
              <w:t>Category of the book</w:t>
            </w:r>
          </w:p>
        </w:tc>
      </w:tr>
      <w:tr w:rsidR="00936E69" w:rsidRPr="00936E69" w14:paraId="4CA775A4" w14:textId="77777777" w:rsidTr="00936E69">
        <w:tc>
          <w:tcPr>
            <w:tcW w:w="0" w:type="auto"/>
            <w:hideMark/>
          </w:tcPr>
          <w:p w14:paraId="01E6616B" w14:textId="77777777" w:rsidR="00936E69" w:rsidRPr="00936E69" w:rsidRDefault="00936E69" w:rsidP="00936E69">
            <w:pPr>
              <w:spacing w:after="160" w:line="259" w:lineRule="auto"/>
            </w:pPr>
            <w:proofErr w:type="spellStart"/>
            <w:r w:rsidRPr="00936E69">
              <w:t>publisher_id</w:t>
            </w:r>
            <w:proofErr w:type="spellEnd"/>
          </w:p>
        </w:tc>
        <w:tc>
          <w:tcPr>
            <w:tcW w:w="0" w:type="auto"/>
            <w:hideMark/>
          </w:tcPr>
          <w:p w14:paraId="7E33F78C" w14:textId="77777777" w:rsidR="00936E69" w:rsidRPr="00936E69" w:rsidRDefault="00936E69" w:rsidP="00936E69">
            <w:pPr>
              <w:spacing w:after="160" w:line="259" w:lineRule="auto"/>
            </w:pPr>
            <w:r w:rsidRPr="00936E69">
              <w:t>INT</w:t>
            </w:r>
          </w:p>
        </w:tc>
        <w:tc>
          <w:tcPr>
            <w:tcW w:w="0" w:type="auto"/>
            <w:hideMark/>
          </w:tcPr>
          <w:p w14:paraId="2AACA01D" w14:textId="77777777" w:rsidR="00936E69" w:rsidRPr="00936E69" w:rsidRDefault="00936E69" w:rsidP="00936E69">
            <w:pPr>
              <w:spacing w:after="160" w:line="259" w:lineRule="auto"/>
            </w:pPr>
            <w:r w:rsidRPr="00936E69">
              <w:t>FOREIGN KEY (Publisher)</w:t>
            </w:r>
          </w:p>
        </w:tc>
        <w:tc>
          <w:tcPr>
            <w:tcW w:w="0" w:type="auto"/>
            <w:hideMark/>
          </w:tcPr>
          <w:p w14:paraId="3B873275" w14:textId="77777777" w:rsidR="00936E69" w:rsidRPr="00936E69" w:rsidRDefault="00936E69" w:rsidP="00936E69">
            <w:pPr>
              <w:spacing w:after="160" w:line="259" w:lineRule="auto"/>
            </w:pPr>
            <w:r w:rsidRPr="00936E69">
              <w:t>Publisher of the book</w:t>
            </w:r>
          </w:p>
        </w:tc>
      </w:tr>
      <w:tr w:rsidR="00936E69" w:rsidRPr="00936E69" w14:paraId="6A5051D2" w14:textId="77777777" w:rsidTr="00936E69">
        <w:tc>
          <w:tcPr>
            <w:tcW w:w="0" w:type="auto"/>
            <w:hideMark/>
          </w:tcPr>
          <w:p w14:paraId="4F58E4D3" w14:textId="77777777" w:rsidR="00936E69" w:rsidRPr="00936E69" w:rsidRDefault="00936E69" w:rsidP="00936E69">
            <w:pPr>
              <w:spacing w:after="160" w:line="259" w:lineRule="auto"/>
            </w:pPr>
            <w:proofErr w:type="spellStart"/>
            <w:r w:rsidRPr="00936E69">
              <w:t>publication_date</w:t>
            </w:r>
            <w:proofErr w:type="spellEnd"/>
          </w:p>
        </w:tc>
        <w:tc>
          <w:tcPr>
            <w:tcW w:w="0" w:type="auto"/>
            <w:hideMark/>
          </w:tcPr>
          <w:p w14:paraId="204F6119" w14:textId="77777777" w:rsidR="00936E69" w:rsidRPr="00936E69" w:rsidRDefault="00936E69" w:rsidP="00936E69">
            <w:pPr>
              <w:spacing w:after="160" w:line="259" w:lineRule="auto"/>
            </w:pPr>
            <w:r w:rsidRPr="00936E69">
              <w:t>DATE</w:t>
            </w:r>
          </w:p>
        </w:tc>
        <w:tc>
          <w:tcPr>
            <w:tcW w:w="0" w:type="auto"/>
            <w:hideMark/>
          </w:tcPr>
          <w:p w14:paraId="204CCBE2" w14:textId="77777777" w:rsidR="00936E69" w:rsidRPr="00936E69" w:rsidRDefault="00936E69" w:rsidP="00936E69">
            <w:pPr>
              <w:spacing w:after="160" w:line="259" w:lineRule="auto"/>
            </w:pPr>
            <w:r w:rsidRPr="00936E69">
              <w:t>NULL</w:t>
            </w:r>
          </w:p>
        </w:tc>
        <w:tc>
          <w:tcPr>
            <w:tcW w:w="0" w:type="auto"/>
            <w:hideMark/>
          </w:tcPr>
          <w:p w14:paraId="3D3661BD" w14:textId="77777777" w:rsidR="00936E69" w:rsidRPr="00936E69" w:rsidRDefault="00936E69" w:rsidP="00936E69">
            <w:pPr>
              <w:spacing w:after="160" w:line="259" w:lineRule="auto"/>
            </w:pPr>
            <w:r w:rsidRPr="00936E69">
              <w:t>Publication date</w:t>
            </w:r>
          </w:p>
        </w:tc>
      </w:tr>
      <w:tr w:rsidR="00936E69" w:rsidRPr="00936E69" w14:paraId="2E0D0A12" w14:textId="77777777" w:rsidTr="00936E69">
        <w:tc>
          <w:tcPr>
            <w:tcW w:w="0" w:type="auto"/>
            <w:hideMark/>
          </w:tcPr>
          <w:p w14:paraId="265FCE0A" w14:textId="77777777" w:rsidR="00936E69" w:rsidRPr="00936E69" w:rsidRDefault="00936E69" w:rsidP="00936E69">
            <w:pPr>
              <w:spacing w:after="160" w:line="259" w:lineRule="auto"/>
            </w:pPr>
            <w:proofErr w:type="spellStart"/>
            <w:r w:rsidRPr="00936E69">
              <w:t>author_id</w:t>
            </w:r>
            <w:proofErr w:type="spellEnd"/>
          </w:p>
        </w:tc>
        <w:tc>
          <w:tcPr>
            <w:tcW w:w="0" w:type="auto"/>
            <w:hideMark/>
          </w:tcPr>
          <w:p w14:paraId="44702CED" w14:textId="77777777" w:rsidR="00936E69" w:rsidRPr="00936E69" w:rsidRDefault="00936E69" w:rsidP="00936E69">
            <w:pPr>
              <w:spacing w:after="160" w:line="259" w:lineRule="auto"/>
            </w:pPr>
            <w:r w:rsidRPr="00936E69">
              <w:t>INT</w:t>
            </w:r>
          </w:p>
        </w:tc>
        <w:tc>
          <w:tcPr>
            <w:tcW w:w="0" w:type="auto"/>
            <w:hideMark/>
          </w:tcPr>
          <w:p w14:paraId="1E784B07" w14:textId="77777777" w:rsidR="00936E69" w:rsidRPr="00936E69" w:rsidRDefault="00936E69" w:rsidP="00936E69">
            <w:pPr>
              <w:spacing w:after="160" w:line="259" w:lineRule="auto"/>
            </w:pPr>
            <w:r w:rsidRPr="00936E69">
              <w:t>FOREIGN KEY (Author)</w:t>
            </w:r>
          </w:p>
        </w:tc>
        <w:tc>
          <w:tcPr>
            <w:tcW w:w="0" w:type="auto"/>
            <w:hideMark/>
          </w:tcPr>
          <w:p w14:paraId="07E31799" w14:textId="77777777" w:rsidR="00936E69" w:rsidRPr="00936E69" w:rsidRDefault="00936E69" w:rsidP="00936E69">
            <w:pPr>
              <w:spacing w:after="160" w:line="259" w:lineRule="auto"/>
            </w:pPr>
            <w:r w:rsidRPr="00936E69">
              <w:t>Author of the book</w:t>
            </w:r>
          </w:p>
        </w:tc>
      </w:tr>
      <w:tr w:rsidR="00936E69" w:rsidRPr="00936E69" w14:paraId="0C641245" w14:textId="77777777" w:rsidTr="00936E69">
        <w:tc>
          <w:tcPr>
            <w:tcW w:w="0" w:type="auto"/>
            <w:hideMark/>
          </w:tcPr>
          <w:p w14:paraId="454824F0" w14:textId="77777777" w:rsidR="00936E69" w:rsidRPr="00936E69" w:rsidRDefault="00936E69" w:rsidP="00936E69">
            <w:pPr>
              <w:spacing w:after="160" w:line="259" w:lineRule="auto"/>
            </w:pPr>
            <w:proofErr w:type="spellStart"/>
            <w:r w:rsidRPr="00936E69">
              <w:t>isbn</w:t>
            </w:r>
            <w:proofErr w:type="spellEnd"/>
          </w:p>
        </w:tc>
        <w:tc>
          <w:tcPr>
            <w:tcW w:w="0" w:type="auto"/>
            <w:hideMark/>
          </w:tcPr>
          <w:p w14:paraId="7BBDE134" w14:textId="77777777" w:rsidR="00936E69" w:rsidRPr="00936E69" w:rsidRDefault="00936E69" w:rsidP="00936E69">
            <w:pPr>
              <w:spacing w:after="160" w:line="259" w:lineRule="auto"/>
            </w:pPr>
            <w:proofErr w:type="gramStart"/>
            <w:r w:rsidRPr="00936E69">
              <w:t>VARCHAR(</w:t>
            </w:r>
            <w:proofErr w:type="gramEnd"/>
            <w:r w:rsidRPr="00936E69">
              <w:t>20)</w:t>
            </w:r>
          </w:p>
        </w:tc>
        <w:tc>
          <w:tcPr>
            <w:tcW w:w="0" w:type="auto"/>
            <w:hideMark/>
          </w:tcPr>
          <w:p w14:paraId="3E7575D0" w14:textId="77777777" w:rsidR="00936E69" w:rsidRPr="00936E69" w:rsidRDefault="00936E69" w:rsidP="00936E69">
            <w:pPr>
              <w:spacing w:after="160" w:line="259" w:lineRule="auto"/>
            </w:pPr>
            <w:r w:rsidRPr="00936E69">
              <w:t>NOT NULL, UNIQUE</w:t>
            </w:r>
          </w:p>
        </w:tc>
        <w:tc>
          <w:tcPr>
            <w:tcW w:w="0" w:type="auto"/>
            <w:hideMark/>
          </w:tcPr>
          <w:p w14:paraId="3B357206" w14:textId="77777777" w:rsidR="00936E69" w:rsidRPr="00936E69" w:rsidRDefault="00936E69" w:rsidP="00936E69">
            <w:pPr>
              <w:spacing w:after="160" w:line="259" w:lineRule="auto"/>
            </w:pPr>
            <w:r w:rsidRPr="00936E69">
              <w:t>ISBN number</w:t>
            </w:r>
          </w:p>
        </w:tc>
      </w:tr>
      <w:tr w:rsidR="00936E69" w:rsidRPr="00936E69" w14:paraId="12B7AE4B" w14:textId="77777777" w:rsidTr="00936E69">
        <w:tc>
          <w:tcPr>
            <w:tcW w:w="0" w:type="auto"/>
            <w:hideMark/>
          </w:tcPr>
          <w:p w14:paraId="761D9C7B" w14:textId="77777777" w:rsidR="00936E69" w:rsidRPr="00936E69" w:rsidRDefault="00936E69" w:rsidP="00936E69">
            <w:pPr>
              <w:spacing w:after="160" w:line="259" w:lineRule="auto"/>
            </w:pPr>
            <w:proofErr w:type="spellStart"/>
            <w:r w:rsidRPr="00936E69">
              <w:t>is_ebook</w:t>
            </w:r>
            <w:proofErr w:type="spellEnd"/>
          </w:p>
        </w:tc>
        <w:tc>
          <w:tcPr>
            <w:tcW w:w="0" w:type="auto"/>
            <w:hideMark/>
          </w:tcPr>
          <w:p w14:paraId="69091C75" w14:textId="77777777" w:rsidR="00936E69" w:rsidRPr="00936E69" w:rsidRDefault="00936E69" w:rsidP="00936E69">
            <w:pPr>
              <w:spacing w:after="160" w:line="259" w:lineRule="auto"/>
            </w:pPr>
            <w:r w:rsidRPr="00936E69">
              <w:t>BOOLEAN</w:t>
            </w:r>
          </w:p>
        </w:tc>
        <w:tc>
          <w:tcPr>
            <w:tcW w:w="0" w:type="auto"/>
            <w:hideMark/>
          </w:tcPr>
          <w:p w14:paraId="1D95A56C" w14:textId="77777777" w:rsidR="00936E69" w:rsidRPr="00936E69" w:rsidRDefault="00936E69" w:rsidP="00936E69">
            <w:pPr>
              <w:spacing w:after="160" w:line="259" w:lineRule="auto"/>
            </w:pPr>
            <w:r w:rsidRPr="00936E69">
              <w:t>NOT NULL, DEFAULT FALSE</w:t>
            </w:r>
          </w:p>
        </w:tc>
        <w:tc>
          <w:tcPr>
            <w:tcW w:w="0" w:type="auto"/>
            <w:hideMark/>
          </w:tcPr>
          <w:p w14:paraId="10F7EFD0" w14:textId="77777777" w:rsidR="00936E69" w:rsidRPr="00936E69" w:rsidRDefault="00936E69" w:rsidP="00936E69">
            <w:pPr>
              <w:spacing w:after="160" w:line="259" w:lineRule="auto"/>
            </w:pPr>
            <w:r w:rsidRPr="00936E69">
              <w:t>Flag to indicate if it's an e-book</w:t>
            </w:r>
          </w:p>
        </w:tc>
      </w:tr>
    </w:tbl>
    <w:p w14:paraId="2BA641C6" w14:textId="77777777" w:rsidR="00936E69" w:rsidRPr="00936E69" w:rsidRDefault="00936E69" w:rsidP="00936E69">
      <w:r w:rsidRPr="00936E69">
        <w:pict w14:anchorId="053C281A">
          <v:rect id="_x0000_i1340" style="width:0;height:1.5pt" o:hralign="center" o:hrstd="t" o:hr="t" fillcolor="#a0a0a0" stroked="f"/>
        </w:pict>
      </w:r>
    </w:p>
    <w:p w14:paraId="24360A32" w14:textId="77777777" w:rsidR="00936E69" w:rsidRPr="00936E69" w:rsidRDefault="00936E69" w:rsidP="00936E69">
      <w:pPr>
        <w:rPr>
          <w:b/>
          <w:bCs/>
        </w:rPr>
      </w:pPr>
      <w:r w:rsidRPr="00936E69">
        <w:rPr>
          <w:b/>
          <w:bCs/>
        </w:rPr>
        <w:t>3. Author Table</w:t>
      </w:r>
    </w:p>
    <w:tbl>
      <w:tblPr>
        <w:tblStyle w:val="TableGrid"/>
        <w:tblW w:w="0" w:type="auto"/>
        <w:tblLook w:val="04A0" w:firstRow="1" w:lastRow="0" w:firstColumn="1" w:lastColumn="0" w:noHBand="0" w:noVBand="1"/>
      </w:tblPr>
      <w:tblGrid>
        <w:gridCol w:w="1657"/>
        <w:gridCol w:w="1650"/>
        <w:gridCol w:w="3392"/>
        <w:gridCol w:w="3119"/>
      </w:tblGrid>
      <w:tr w:rsidR="00936E69" w:rsidRPr="00936E69" w14:paraId="08E31813" w14:textId="77777777" w:rsidTr="00936E69">
        <w:tc>
          <w:tcPr>
            <w:tcW w:w="0" w:type="auto"/>
            <w:hideMark/>
          </w:tcPr>
          <w:p w14:paraId="4831DBA8" w14:textId="77777777" w:rsidR="00936E69" w:rsidRPr="00936E69" w:rsidRDefault="00936E69" w:rsidP="00936E69">
            <w:pPr>
              <w:spacing w:after="160" w:line="259" w:lineRule="auto"/>
              <w:rPr>
                <w:b/>
                <w:bCs/>
              </w:rPr>
            </w:pPr>
            <w:r w:rsidRPr="00936E69">
              <w:rPr>
                <w:b/>
                <w:bCs/>
              </w:rPr>
              <w:t>Column Name</w:t>
            </w:r>
          </w:p>
        </w:tc>
        <w:tc>
          <w:tcPr>
            <w:tcW w:w="0" w:type="auto"/>
            <w:hideMark/>
          </w:tcPr>
          <w:p w14:paraId="3BC49E6A" w14:textId="77777777" w:rsidR="00936E69" w:rsidRPr="00936E69" w:rsidRDefault="00936E69" w:rsidP="00936E69">
            <w:pPr>
              <w:spacing w:after="160" w:line="259" w:lineRule="auto"/>
              <w:rPr>
                <w:b/>
                <w:bCs/>
              </w:rPr>
            </w:pPr>
            <w:r w:rsidRPr="00936E69">
              <w:rPr>
                <w:b/>
                <w:bCs/>
              </w:rPr>
              <w:t>Data Type</w:t>
            </w:r>
          </w:p>
        </w:tc>
        <w:tc>
          <w:tcPr>
            <w:tcW w:w="0" w:type="auto"/>
            <w:hideMark/>
          </w:tcPr>
          <w:p w14:paraId="00FE0EF2" w14:textId="77777777" w:rsidR="00936E69" w:rsidRPr="00936E69" w:rsidRDefault="00936E69" w:rsidP="00936E69">
            <w:pPr>
              <w:spacing w:after="160" w:line="259" w:lineRule="auto"/>
              <w:rPr>
                <w:b/>
                <w:bCs/>
              </w:rPr>
            </w:pPr>
            <w:r w:rsidRPr="00936E69">
              <w:rPr>
                <w:b/>
                <w:bCs/>
              </w:rPr>
              <w:t>Constraints</w:t>
            </w:r>
          </w:p>
        </w:tc>
        <w:tc>
          <w:tcPr>
            <w:tcW w:w="0" w:type="auto"/>
            <w:hideMark/>
          </w:tcPr>
          <w:p w14:paraId="2D900380" w14:textId="77777777" w:rsidR="00936E69" w:rsidRPr="00936E69" w:rsidRDefault="00936E69" w:rsidP="00936E69">
            <w:pPr>
              <w:spacing w:after="160" w:line="259" w:lineRule="auto"/>
              <w:rPr>
                <w:b/>
                <w:bCs/>
              </w:rPr>
            </w:pPr>
            <w:r w:rsidRPr="00936E69">
              <w:rPr>
                <w:b/>
                <w:bCs/>
              </w:rPr>
              <w:t>Description</w:t>
            </w:r>
          </w:p>
        </w:tc>
      </w:tr>
      <w:tr w:rsidR="00936E69" w:rsidRPr="00936E69" w14:paraId="517915B3" w14:textId="77777777" w:rsidTr="00936E69">
        <w:tc>
          <w:tcPr>
            <w:tcW w:w="0" w:type="auto"/>
            <w:hideMark/>
          </w:tcPr>
          <w:p w14:paraId="0B1F5654" w14:textId="77777777" w:rsidR="00936E69" w:rsidRPr="00936E69" w:rsidRDefault="00936E69" w:rsidP="00936E69">
            <w:pPr>
              <w:spacing w:after="160" w:line="259" w:lineRule="auto"/>
            </w:pPr>
            <w:proofErr w:type="spellStart"/>
            <w:r w:rsidRPr="00936E69">
              <w:t>author_id</w:t>
            </w:r>
            <w:proofErr w:type="spellEnd"/>
          </w:p>
        </w:tc>
        <w:tc>
          <w:tcPr>
            <w:tcW w:w="0" w:type="auto"/>
            <w:hideMark/>
          </w:tcPr>
          <w:p w14:paraId="4C3F7FF0" w14:textId="77777777" w:rsidR="00936E69" w:rsidRPr="00936E69" w:rsidRDefault="00936E69" w:rsidP="00936E69">
            <w:pPr>
              <w:spacing w:after="160" w:line="259" w:lineRule="auto"/>
            </w:pPr>
            <w:r w:rsidRPr="00936E69">
              <w:t>INT</w:t>
            </w:r>
          </w:p>
        </w:tc>
        <w:tc>
          <w:tcPr>
            <w:tcW w:w="0" w:type="auto"/>
            <w:hideMark/>
          </w:tcPr>
          <w:p w14:paraId="3B1BEAD9" w14:textId="77777777" w:rsidR="00936E69" w:rsidRPr="00936E69" w:rsidRDefault="00936E69" w:rsidP="00936E69">
            <w:pPr>
              <w:spacing w:after="160" w:line="259" w:lineRule="auto"/>
            </w:pPr>
            <w:r w:rsidRPr="00936E69">
              <w:t>PRIMARY KEY, AUTO_INCREMENT</w:t>
            </w:r>
          </w:p>
        </w:tc>
        <w:tc>
          <w:tcPr>
            <w:tcW w:w="0" w:type="auto"/>
            <w:hideMark/>
          </w:tcPr>
          <w:p w14:paraId="390D6218" w14:textId="77777777" w:rsidR="00936E69" w:rsidRPr="00936E69" w:rsidRDefault="00936E69" w:rsidP="00936E69">
            <w:pPr>
              <w:spacing w:after="160" w:line="259" w:lineRule="auto"/>
            </w:pPr>
            <w:r w:rsidRPr="00936E69">
              <w:t>Unique identifier for the author</w:t>
            </w:r>
          </w:p>
        </w:tc>
      </w:tr>
      <w:tr w:rsidR="00936E69" w:rsidRPr="00936E69" w14:paraId="08937BFB" w14:textId="77777777" w:rsidTr="00936E69">
        <w:tc>
          <w:tcPr>
            <w:tcW w:w="0" w:type="auto"/>
            <w:hideMark/>
          </w:tcPr>
          <w:p w14:paraId="2D424BD8" w14:textId="77777777" w:rsidR="00936E69" w:rsidRPr="00936E69" w:rsidRDefault="00936E69" w:rsidP="00936E69">
            <w:pPr>
              <w:spacing w:after="160" w:line="259" w:lineRule="auto"/>
            </w:pPr>
            <w:r w:rsidRPr="00936E69">
              <w:t>name</w:t>
            </w:r>
          </w:p>
        </w:tc>
        <w:tc>
          <w:tcPr>
            <w:tcW w:w="0" w:type="auto"/>
            <w:hideMark/>
          </w:tcPr>
          <w:p w14:paraId="636472CF" w14:textId="77777777" w:rsidR="00936E69" w:rsidRPr="00936E69" w:rsidRDefault="00936E69" w:rsidP="00936E69">
            <w:pPr>
              <w:spacing w:after="160" w:line="259" w:lineRule="auto"/>
            </w:pPr>
            <w:proofErr w:type="gramStart"/>
            <w:r w:rsidRPr="00936E69">
              <w:t>VARCHAR(</w:t>
            </w:r>
            <w:proofErr w:type="gramEnd"/>
            <w:r w:rsidRPr="00936E69">
              <w:t>255)</w:t>
            </w:r>
          </w:p>
        </w:tc>
        <w:tc>
          <w:tcPr>
            <w:tcW w:w="0" w:type="auto"/>
            <w:hideMark/>
          </w:tcPr>
          <w:p w14:paraId="1F956B22" w14:textId="77777777" w:rsidR="00936E69" w:rsidRPr="00936E69" w:rsidRDefault="00936E69" w:rsidP="00936E69">
            <w:pPr>
              <w:spacing w:after="160" w:line="259" w:lineRule="auto"/>
            </w:pPr>
            <w:r w:rsidRPr="00936E69">
              <w:t>NOT NULL</w:t>
            </w:r>
          </w:p>
        </w:tc>
        <w:tc>
          <w:tcPr>
            <w:tcW w:w="0" w:type="auto"/>
            <w:hideMark/>
          </w:tcPr>
          <w:p w14:paraId="423BBB76" w14:textId="77777777" w:rsidR="00936E69" w:rsidRPr="00936E69" w:rsidRDefault="00936E69" w:rsidP="00936E69">
            <w:pPr>
              <w:spacing w:after="160" w:line="259" w:lineRule="auto"/>
            </w:pPr>
            <w:r w:rsidRPr="00936E69">
              <w:t>Author's name</w:t>
            </w:r>
          </w:p>
        </w:tc>
      </w:tr>
      <w:tr w:rsidR="00936E69" w:rsidRPr="00936E69" w14:paraId="0A95993E" w14:textId="77777777" w:rsidTr="00936E69">
        <w:tc>
          <w:tcPr>
            <w:tcW w:w="0" w:type="auto"/>
            <w:hideMark/>
          </w:tcPr>
          <w:p w14:paraId="1D08050E" w14:textId="77777777" w:rsidR="00936E69" w:rsidRPr="00936E69" w:rsidRDefault="00936E69" w:rsidP="00936E69">
            <w:pPr>
              <w:spacing w:after="160" w:line="259" w:lineRule="auto"/>
            </w:pPr>
            <w:r w:rsidRPr="00936E69">
              <w:t>biography</w:t>
            </w:r>
          </w:p>
        </w:tc>
        <w:tc>
          <w:tcPr>
            <w:tcW w:w="0" w:type="auto"/>
            <w:hideMark/>
          </w:tcPr>
          <w:p w14:paraId="57B6BEC1" w14:textId="77777777" w:rsidR="00936E69" w:rsidRPr="00936E69" w:rsidRDefault="00936E69" w:rsidP="00936E69">
            <w:pPr>
              <w:spacing w:after="160" w:line="259" w:lineRule="auto"/>
            </w:pPr>
            <w:r w:rsidRPr="00936E69">
              <w:t>TEXT</w:t>
            </w:r>
          </w:p>
        </w:tc>
        <w:tc>
          <w:tcPr>
            <w:tcW w:w="0" w:type="auto"/>
            <w:hideMark/>
          </w:tcPr>
          <w:p w14:paraId="18C0D5B2" w14:textId="77777777" w:rsidR="00936E69" w:rsidRPr="00936E69" w:rsidRDefault="00936E69" w:rsidP="00936E69">
            <w:pPr>
              <w:spacing w:after="160" w:line="259" w:lineRule="auto"/>
            </w:pPr>
            <w:r w:rsidRPr="00936E69">
              <w:t>NULL</w:t>
            </w:r>
          </w:p>
        </w:tc>
        <w:tc>
          <w:tcPr>
            <w:tcW w:w="0" w:type="auto"/>
            <w:hideMark/>
          </w:tcPr>
          <w:p w14:paraId="38D2D080" w14:textId="77777777" w:rsidR="00936E69" w:rsidRPr="00936E69" w:rsidRDefault="00936E69" w:rsidP="00936E69">
            <w:pPr>
              <w:spacing w:after="160" w:line="259" w:lineRule="auto"/>
            </w:pPr>
            <w:r w:rsidRPr="00936E69">
              <w:t>Author's biography</w:t>
            </w:r>
          </w:p>
        </w:tc>
      </w:tr>
    </w:tbl>
    <w:p w14:paraId="282491BA" w14:textId="77777777" w:rsidR="00936E69" w:rsidRPr="00936E69" w:rsidRDefault="00936E69" w:rsidP="00936E69">
      <w:r w:rsidRPr="00936E69">
        <w:pict w14:anchorId="6FDB293C">
          <v:rect id="_x0000_i1341" style="width:0;height:1.5pt" o:hralign="center" o:hrstd="t" o:hr="t" fillcolor="#a0a0a0" stroked="f"/>
        </w:pict>
      </w:r>
    </w:p>
    <w:p w14:paraId="1DF75ADF" w14:textId="77777777" w:rsidR="00936E69" w:rsidRPr="00936E69" w:rsidRDefault="00936E69" w:rsidP="00936E69">
      <w:pPr>
        <w:rPr>
          <w:b/>
          <w:bCs/>
        </w:rPr>
      </w:pPr>
      <w:r w:rsidRPr="00936E69">
        <w:rPr>
          <w:b/>
          <w:bCs/>
        </w:rPr>
        <w:t>4. Category Table</w:t>
      </w:r>
    </w:p>
    <w:tbl>
      <w:tblPr>
        <w:tblStyle w:val="TableGrid"/>
        <w:tblW w:w="0" w:type="auto"/>
        <w:tblLook w:val="04A0" w:firstRow="1" w:lastRow="0" w:firstColumn="1" w:lastColumn="0" w:noHBand="0" w:noVBand="1"/>
      </w:tblPr>
      <w:tblGrid>
        <w:gridCol w:w="1657"/>
        <w:gridCol w:w="1650"/>
        <w:gridCol w:w="3392"/>
        <w:gridCol w:w="3310"/>
      </w:tblGrid>
      <w:tr w:rsidR="00936E69" w:rsidRPr="00936E69" w14:paraId="0174A0A0" w14:textId="77777777" w:rsidTr="00936E69">
        <w:tc>
          <w:tcPr>
            <w:tcW w:w="0" w:type="auto"/>
            <w:hideMark/>
          </w:tcPr>
          <w:p w14:paraId="3565EFBC" w14:textId="77777777" w:rsidR="00936E69" w:rsidRPr="00936E69" w:rsidRDefault="00936E69" w:rsidP="00936E69">
            <w:pPr>
              <w:spacing w:after="160" w:line="259" w:lineRule="auto"/>
              <w:rPr>
                <w:b/>
                <w:bCs/>
              </w:rPr>
            </w:pPr>
            <w:r w:rsidRPr="00936E69">
              <w:rPr>
                <w:b/>
                <w:bCs/>
              </w:rPr>
              <w:t>Column Name</w:t>
            </w:r>
          </w:p>
        </w:tc>
        <w:tc>
          <w:tcPr>
            <w:tcW w:w="0" w:type="auto"/>
            <w:hideMark/>
          </w:tcPr>
          <w:p w14:paraId="22AAC728" w14:textId="77777777" w:rsidR="00936E69" w:rsidRPr="00936E69" w:rsidRDefault="00936E69" w:rsidP="00936E69">
            <w:pPr>
              <w:spacing w:after="160" w:line="259" w:lineRule="auto"/>
              <w:rPr>
                <w:b/>
                <w:bCs/>
              </w:rPr>
            </w:pPr>
            <w:r w:rsidRPr="00936E69">
              <w:rPr>
                <w:b/>
                <w:bCs/>
              </w:rPr>
              <w:t>Data Type</w:t>
            </w:r>
          </w:p>
        </w:tc>
        <w:tc>
          <w:tcPr>
            <w:tcW w:w="0" w:type="auto"/>
            <w:hideMark/>
          </w:tcPr>
          <w:p w14:paraId="0CA7046E" w14:textId="77777777" w:rsidR="00936E69" w:rsidRPr="00936E69" w:rsidRDefault="00936E69" w:rsidP="00936E69">
            <w:pPr>
              <w:spacing w:after="160" w:line="259" w:lineRule="auto"/>
              <w:rPr>
                <w:b/>
                <w:bCs/>
              </w:rPr>
            </w:pPr>
            <w:r w:rsidRPr="00936E69">
              <w:rPr>
                <w:b/>
                <w:bCs/>
              </w:rPr>
              <w:t>Constraints</w:t>
            </w:r>
          </w:p>
        </w:tc>
        <w:tc>
          <w:tcPr>
            <w:tcW w:w="0" w:type="auto"/>
            <w:hideMark/>
          </w:tcPr>
          <w:p w14:paraId="7E619A97" w14:textId="77777777" w:rsidR="00936E69" w:rsidRPr="00936E69" w:rsidRDefault="00936E69" w:rsidP="00936E69">
            <w:pPr>
              <w:spacing w:after="160" w:line="259" w:lineRule="auto"/>
              <w:rPr>
                <w:b/>
                <w:bCs/>
              </w:rPr>
            </w:pPr>
            <w:r w:rsidRPr="00936E69">
              <w:rPr>
                <w:b/>
                <w:bCs/>
              </w:rPr>
              <w:t>Description</w:t>
            </w:r>
          </w:p>
        </w:tc>
      </w:tr>
      <w:tr w:rsidR="00936E69" w:rsidRPr="00936E69" w14:paraId="1C221F1F" w14:textId="77777777" w:rsidTr="00936E69">
        <w:tc>
          <w:tcPr>
            <w:tcW w:w="0" w:type="auto"/>
            <w:hideMark/>
          </w:tcPr>
          <w:p w14:paraId="7242C0B6" w14:textId="77777777" w:rsidR="00936E69" w:rsidRPr="00936E69" w:rsidRDefault="00936E69" w:rsidP="00936E69">
            <w:pPr>
              <w:spacing w:after="160" w:line="259" w:lineRule="auto"/>
            </w:pPr>
            <w:proofErr w:type="spellStart"/>
            <w:r w:rsidRPr="00936E69">
              <w:lastRenderedPageBreak/>
              <w:t>category_id</w:t>
            </w:r>
            <w:proofErr w:type="spellEnd"/>
          </w:p>
        </w:tc>
        <w:tc>
          <w:tcPr>
            <w:tcW w:w="0" w:type="auto"/>
            <w:hideMark/>
          </w:tcPr>
          <w:p w14:paraId="05E7F4DE" w14:textId="77777777" w:rsidR="00936E69" w:rsidRPr="00936E69" w:rsidRDefault="00936E69" w:rsidP="00936E69">
            <w:pPr>
              <w:spacing w:after="160" w:line="259" w:lineRule="auto"/>
            </w:pPr>
            <w:r w:rsidRPr="00936E69">
              <w:t>INT</w:t>
            </w:r>
          </w:p>
        </w:tc>
        <w:tc>
          <w:tcPr>
            <w:tcW w:w="0" w:type="auto"/>
            <w:hideMark/>
          </w:tcPr>
          <w:p w14:paraId="2EA99322" w14:textId="77777777" w:rsidR="00936E69" w:rsidRPr="00936E69" w:rsidRDefault="00936E69" w:rsidP="00936E69">
            <w:pPr>
              <w:spacing w:after="160" w:line="259" w:lineRule="auto"/>
            </w:pPr>
            <w:r w:rsidRPr="00936E69">
              <w:t>PRIMARY KEY, AUTO_INCREMENT</w:t>
            </w:r>
          </w:p>
        </w:tc>
        <w:tc>
          <w:tcPr>
            <w:tcW w:w="0" w:type="auto"/>
            <w:hideMark/>
          </w:tcPr>
          <w:p w14:paraId="3A7E58D1" w14:textId="77777777" w:rsidR="00936E69" w:rsidRPr="00936E69" w:rsidRDefault="00936E69" w:rsidP="00936E69">
            <w:pPr>
              <w:spacing w:after="160" w:line="259" w:lineRule="auto"/>
            </w:pPr>
            <w:r w:rsidRPr="00936E69">
              <w:t>Unique identifier for the category</w:t>
            </w:r>
          </w:p>
        </w:tc>
      </w:tr>
      <w:tr w:rsidR="00936E69" w:rsidRPr="00936E69" w14:paraId="05B48D14" w14:textId="77777777" w:rsidTr="00936E69">
        <w:tc>
          <w:tcPr>
            <w:tcW w:w="0" w:type="auto"/>
            <w:hideMark/>
          </w:tcPr>
          <w:p w14:paraId="6410AFE4" w14:textId="77777777" w:rsidR="00936E69" w:rsidRPr="00936E69" w:rsidRDefault="00936E69" w:rsidP="00936E69">
            <w:pPr>
              <w:spacing w:after="160" w:line="259" w:lineRule="auto"/>
            </w:pPr>
            <w:r w:rsidRPr="00936E69">
              <w:t>name</w:t>
            </w:r>
          </w:p>
        </w:tc>
        <w:tc>
          <w:tcPr>
            <w:tcW w:w="0" w:type="auto"/>
            <w:hideMark/>
          </w:tcPr>
          <w:p w14:paraId="6F38B08A" w14:textId="77777777" w:rsidR="00936E69" w:rsidRPr="00936E69" w:rsidRDefault="00936E69" w:rsidP="00936E69">
            <w:pPr>
              <w:spacing w:after="160" w:line="259" w:lineRule="auto"/>
            </w:pPr>
            <w:proofErr w:type="gramStart"/>
            <w:r w:rsidRPr="00936E69">
              <w:t>VARCHAR(</w:t>
            </w:r>
            <w:proofErr w:type="gramEnd"/>
            <w:r w:rsidRPr="00936E69">
              <w:t>255)</w:t>
            </w:r>
          </w:p>
        </w:tc>
        <w:tc>
          <w:tcPr>
            <w:tcW w:w="0" w:type="auto"/>
            <w:hideMark/>
          </w:tcPr>
          <w:p w14:paraId="6CD9A1DB" w14:textId="77777777" w:rsidR="00936E69" w:rsidRPr="00936E69" w:rsidRDefault="00936E69" w:rsidP="00936E69">
            <w:pPr>
              <w:spacing w:after="160" w:line="259" w:lineRule="auto"/>
            </w:pPr>
            <w:r w:rsidRPr="00936E69">
              <w:t>NOT NULL</w:t>
            </w:r>
          </w:p>
        </w:tc>
        <w:tc>
          <w:tcPr>
            <w:tcW w:w="0" w:type="auto"/>
            <w:hideMark/>
          </w:tcPr>
          <w:p w14:paraId="742334FC" w14:textId="77777777" w:rsidR="00936E69" w:rsidRPr="00936E69" w:rsidRDefault="00936E69" w:rsidP="00936E69">
            <w:pPr>
              <w:spacing w:after="160" w:line="259" w:lineRule="auto"/>
            </w:pPr>
            <w:r w:rsidRPr="00936E69">
              <w:t>Category name (e.g., Fiction)</w:t>
            </w:r>
          </w:p>
        </w:tc>
      </w:tr>
      <w:tr w:rsidR="00936E69" w:rsidRPr="00936E69" w14:paraId="4A44E236" w14:textId="77777777" w:rsidTr="00936E69">
        <w:tc>
          <w:tcPr>
            <w:tcW w:w="0" w:type="auto"/>
            <w:hideMark/>
          </w:tcPr>
          <w:p w14:paraId="7A94F089" w14:textId="77777777" w:rsidR="00936E69" w:rsidRPr="00936E69" w:rsidRDefault="00936E69" w:rsidP="00936E69">
            <w:pPr>
              <w:spacing w:after="160" w:line="259" w:lineRule="auto"/>
            </w:pPr>
            <w:r w:rsidRPr="00936E69">
              <w:t>description</w:t>
            </w:r>
          </w:p>
        </w:tc>
        <w:tc>
          <w:tcPr>
            <w:tcW w:w="0" w:type="auto"/>
            <w:hideMark/>
          </w:tcPr>
          <w:p w14:paraId="3EDCA16B" w14:textId="77777777" w:rsidR="00936E69" w:rsidRPr="00936E69" w:rsidRDefault="00936E69" w:rsidP="00936E69">
            <w:pPr>
              <w:spacing w:after="160" w:line="259" w:lineRule="auto"/>
            </w:pPr>
            <w:r w:rsidRPr="00936E69">
              <w:t>TEXT</w:t>
            </w:r>
          </w:p>
        </w:tc>
        <w:tc>
          <w:tcPr>
            <w:tcW w:w="0" w:type="auto"/>
            <w:hideMark/>
          </w:tcPr>
          <w:p w14:paraId="31296435" w14:textId="77777777" w:rsidR="00936E69" w:rsidRPr="00936E69" w:rsidRDefault="00936E69" w:rsidP="00936E69">
            <w:pPr>
              <w:spacing w:after="160" w:line="259" w:lineRule="auto"/>
            </w:pPr>
            <w:r w:rsidRPr="00936E69">
              <w:t>NULL</w:t>
            </w:r>
          </w:p>
        </w:tc>
        <w:tc>
          <w:tcPr>
            <w:tcW w:w="0" w:type="auto"/>
            <w:hideMark/>
          </w:tcPr>
          <w:p w14:paraId="1BF61308" w14:textId="77777777" w:rsidR="00936E69" w:rsidRPr="00936E69" w:rsidRDefault="00936E69" w:rsidP="00936E69">
            <w:pPr>
              <w:spacing w:after="160" w:line="259" w:lineRule="auto"/>
            </w:pPr>
            <w:r w:rsidRPr="00936E69">
              <w:t>Category description</w:t>
            </w:r>
          </w:p>
        </w:tc>
      </w:tr>
    </w:tbl>
    <w:p w14:paraId="4FA71652" w14:textId="77777777" w:rsidR="00936E69" w:rsidRPr="00936E69" w:rsidRDefault="00936E69" w:rsidP="00936E69">
      <w:r w:rsidRPr="00936E69">
        <w:pict w14:anchorId="45C9E10D">
          <v:rect id="_x0000_i1342" style="width:0;height:1.5pt" o:hralign="center" o:hrstd="t" o:hr="t" fillcolor="#a0a0a0" stroked="f"/>
        </w:pict>
      </w:r>
    </w:p>
    <w:p w14:paraId="5810266C" w14:textId="77777777" w:rsidR="00936E69" w:rsidRPr="00936E69" w:rsidRDefault="00936E69" w:rsidP="00936E69">
      <w:pPr>
        <w:rPr>
          <w:b/>
          <w:bCs/>
        </w:rPr>
      </w:pPr>
      <w:r w:rsidRPr="00936E69">
        <w:rPr>
          <w:b/>
          <w:bCs/>
        </w:rPr>
        <w:t>5. Publisher Table</w:t>
      </w:r>
    </w:p>
    <w:tbl>
      <w:tblPr>
        <w:tblStyle w:val="TableGrid"/>
        <w:tblW w:w="0" w:type="auto"/>
        <w:tblLook w:val="04A0" w:firstRow="1" w:lastRow="0" w:firstColumn="1" w:lastColumn="0" w:noHBand="0" w:noVBand="1"/>
      </w:tblPr>
      <w:tblGrid>
        <w:gridCol w:w="1794"/>
        <w:gridCol w:w="1650"/>
        <w:gridCol w:w="3392"/>
        <w:gridCol w:w="3389"/>
      </w:tblGrid>
      <w:tr w:rsidR="00936E69" w:rsidRPr="00936E69" w14:paraId="014276F6" w14:textId="77777777" w:rsidTr="00936E69">
        <w:tc>
          <w:tcPr>
            <w:tcW w:w="0" w:type="auto"/>
            <w:hideMark/>
          </w:tcPr>
          <w:p w14:paraId="7E9EE6E1" w14:textId="77777777" w:rsidR="00936E69" w:rsidRPr="00936E69" w:rsidRDefault="00936E69" w:rsidP="00936E69">
            <w:pPr>
              <w:spacing w:after="160" w:line="259" w:lineRule="auto"/>
              <w:rPr>
                <w:b/>
                <w:bCs/>
              </w:rPr>
            </w:pPr>
            <w:r w:rsidRPr="00936E69">
              <w:rPr>
                <w:b/>
                <w:bCs/>
              </w:rPr>
              <w:t>Column Name</w:t>
            </w:r>
          </w:p>
        </w:tc>
        <w:tc>
          <w:tcPr>
            <w:tcW w:w="0" w:type="auto"/>
            <w:hideMark/>
          </w:tcPr>
          <w:p w14:paraId="310C4A4A" w14:textId="77777777" w:rsidR="00936E69" w:rsidRPr="00936E69" w:rsidRDefault="00936E69" w:rsidP="00936E69">
            <w:pPr>
              <w:spacing w:after="160" w:line="259" w:lineRule="auto"/>
              <w:rPr>
                <w:b/>
                <w:bCs/>
              </w:rPr>
            </w:pPr>
            <w:r w:rsidRPr="00936E69">
              <w:rPr>
                <w:b/>
                <w:bCs/>
              </w:rPr>
              <w:t>Data Type</w:t>
            </w:r>
          </w:p>
        </w:tc>
        <w:tc>
          <w:tcPr>
            <w:tcW w:w="0" w:type="auto"/>
            <w:hideMark/>
          </w:tcPr>
          <w:p w14:paraId="3F8AB8CC" w14:textId="77777777" w:rsidR="00936E69" w:rsidRPr="00936E69" w:rsidRDefault="00936E69" w:rsidP="00936E69">
            <w:pPr>
              <w:spacing w:after="160" w:line="259" w:lineRule="auto"/>
              <w:rPr>
                <w:b/>
                <w:bCs/>
              </w:rPr>
            </w:pPr>
            <w:r w:rsidRPr="00936E69">
              <w:rPr>
                <w:b/>
                <w:bCs/>
              </w:rPr>
              <w:t>Constraints</w:t>
            </w:r>
          </w:p>
        </w:tc>
        <w:tc>
          <w:tcPr>
            <w:tcW w:w="0" w:type="auto"/>
            <w:hideMark/>
          </w:tcPr>
          <w:p w14:paraId="47E041A0" w14:textId="77777777" w:rsidR="00936E69" w:rsidRPr="00936E69" w:rsidRDefault="00936E69" w:rsidP="00936E69">
            <w:pPr>
              <w:spacing w:after="160" w:line="259" w:lineRule="auto"/>
              <w:rPr>
                <w:b/>
                <w:bCs/>
              </w:rPr>
            </w:pPr>
            <w:r w:rsidRPr="00936E69">
              <w:rPr>
                <w:b/>
                <w:bCs/>
              </w:rPr>
              <w:t>Description</w:t>
            </w:r>
          </w:p>
        </w:tc>
      </w:tr>
      <w:tr w:rsidR="00936E69" w:rsidRPr="00936E69" w14:paraId="364FD330" w14:textId="77777777" w:rsidTr="00936E69">
        <w:tc>
          <w:tcPr>
            <w:tcW w:w="0" w:type="auto"/>
            <w:hideMark/>
          </w:tcPr>
          <w:p w14:paraId="6DDA7B0E" w14:textId="77777777" w:rsidR="00936E69" w:rsidRPr="00936E69" w:rsidRDefault="00936E69" w:rsidP="00936E69">
            <w:pPr>
              <w:spacing w:after="160" w:line="259" w:lineRule="auto"/>
            </w:pPr>
            <w:proofErr w:type="spellStart"/>
            <w:r w:rsidRPr="00936E69">
              <w:t>publisher_id</w:t>
            </w:r>
            <w:proofErr w:type="spellEnd"/>
          </w:p>
        </w:tc>
        <w:tc>
          <w:tcPr>
            <w:tcW w:w="0" w:type="auto"/>
            <w:hideMark/>
          </w:tcPr>
          <w:p w14:paraId="71AFB10F" w14:textId="77777777" w:rsidR="00936E69" w:rsidRPr="00936E69" w:rsidRDefault="00936E69" w:rsidP="00936E69">
            <w:pPr>
              <w:spacing w:after="160" w:line="259" w:lineRule="auto"/>
            </w:pPr>
            <w:r w:rsidRPr="00936E69">
              <w:t>INT</w:t>
            </w:r>
          </w:p>
        </w:tc>
        <w:tc>
          <w:tcPr>
            <w:tcW w:w="0" w:type="auto"/>
            <w:hideMark/>
          </w:tcPr>
          <w:p w14:paraId="7C288442" w14:textId="77777777" w:rsidR="00936E69" w:rsidRPr="00936E69" w:rsidRDefault="00936E69" w:rsidP="00936E69">
            <w:pPr>
              <w:spacing w:after="160" w:line="259" w:lineRule="auto"/>
            </w:pPr>
            <w:r w:rsidRPr="00936E69">
              <w:t>PRIMARY KEY, AUTO_INCREMENT</w:t>
            </w:r>
          </w:p>
        </w:tc>
        <w:tc>
          <w:tcPr>
            <w:tcW w:w="0" w:type="auto"/>
            <w:hideMark/>
          </w:tcPr>
          <w:p w14:paraId="3966C2E6" w14:textId="77777777" w:rsidR="00936E69" w:rsidRPr="00936E69" w:rsidRDefault="00936E69" w:rsidP="00936E69">
            <w:pPr>
              <w:spacing w:after="160" w:line="259" w:lineRule="auto"/>
            </w:pPr>
            <w:r w:rsidRPr="00936E69">
              <w:t>Unique identifier for the publisher</w:t>
            </w:r>
          </w:p>
        </w:tc>
      </w:tr>
      <w:tr w:rsidR="00936E69" w:rsidRPr="00936E69" w14:paraId="0BCA9BDB" w14:textId="77777777" w:rsidTr="00936E69">
        <w:tc>
          <w:tcPr>
            <w:tcW w:w="0" w:type="auto"/>
            <w:hideMark/>
          </w:tcPr>
          <w:p w14:paraId="2F65A5EA" w14:textId="77777777" w:rsidR="00936E69" w:rsidRPr="00936E69" w:rsidRDefault="00936E69" w:rsidP="00936E69">
            <w:pPr>
              <w:spacing w:after="160" w:line="259" w:lineRule="auto"/>
            </w:pPr>
            <w:r w:rsidRPr="00936E69">
              <w:t>name</w:t>
            </w:r>
          </w:p>
        </w:tc>
        <w:tc>
          <w:tcPr>
            <w:tcW w:w="0" w:type="auto"/>
            <w:hideMark/>
          </w:tcPr>
          <w:p w14:paraId="699AD4CD" w14:textId="77777777" w:rsidR="00936E69" w:rsidRPr="00936E69" w:rsidRDefault="00936E69" w:rsidP="00936E69">
            <w:pPr>
              <w:spacing w:after="160" w:line="259" w:lineRule="auto"/>
            </w:pPr>
            <w:proofErr w:type="gramStart"/>
            <w:r w:rsidRPr="00936E69">
              <w:t>VARCHAR(</w:t>
            </w:r>
            <w:proofErr w:type="gramEnd"/>
            <w:r w:rsidRPr="00936E69">
              <w:t>255)</w:t>
            </w:r>
          </w:p>
        </w:tc>
        <w:tc>
          <w:tcPr>
            <w:tcW w:w="0" w:type="auto"/>
            <w:hideMark/>
          </w:tcPr>
          <w:p w14:paraId="73E2B1A8" w14:textId="77777777" w:rsidR="00936E69" w:rsidRPr="00936E69" w:rsidRDefault="00936E69" w:rsidP="00936E69">
            <w:pPr>
              <w:spacing w:after="160" w:line="259" w:lineRule="auto"/>
            </w:pPr>
            <w:r w:rsidRPr="00936E69">
              <w:t>NOT NULL</w:t>
            </w:r>
          </w:p>
        </w:tc>
        <w:tc>
          <w:tcPr>
            <w:tcW w:w="0" w:type="auto"/>
            <w:hideMark/>
          </w:tcPr>
          <w:p w14:paraId="5AC67D87" w14:textId="77777777" w:rsidR="00936E69" w:rsidRPr="00936E69" w:rsidRDefault="00936E69" w:rsidP="00936E69">
            <w:pPr>
              <w:spacing w:after="160" w:line="259" w:lineRule="auto"/>
            </w:pPr>
            <w:r w:rsidRPr="00936E69">
              <w:t>Publisher name</w:t>
            </w:r>
          </w:p>
        </w:tc>
      </w:tr>
      <w:tr w:rsidR="00936E69" w:rsidRPr="00936E69" w14:paraId="7BEF6BB2" w14:textId="77777777" w:rsidTr="00936E69">
        <w:tc>
          <w:tcPr>
            <w:tcW w:w="0" w:type="auto"/>
            <w:hideMark/>
          </w:tcPr>
          <w:p w14:paraId="76C9E50A" w14:textId="77777777" w:rsidR="00936E69" w:rsidRPr="00936E69" w:rsidRDefault="00936E69" w:rsidP="00936E69">
            <w:pPr>
              <w:spacing w:after="160" w:line="259" w:lineRule="auto"/>
            </w:pPr>
            <w:r w:rsidRPr="00936E69">
              <w:t>address</w:t>
            </w:r>
          </w:p>
        </w:tc>
        <w:tc>
          <w:tcPr>
            <w:tcW w:w="0" w:type="auto"/>
            <w:hideMark/>
          </w:tcPr>
          <w:p w14:paraId="3A64B196" w14:textId="77777777" w:rsidR="00936E69" w:rsidRPr="00936E69" w:rsidRDefault="00936E69" w:rsidP="00936E69">
            <w:pPr>
              <w:spacing w:after="160" w:line="259" w:lineRule="auto"/>
            </w:pPr>
            <w:r w:rsidRPr="00936E69">
              <w:t>TEXT</w:t>
            </w:r>
          </w:p>
        </w:tc>
        <w:tc>
          <w:tcPr>
            <w:tcW w:w="0" w:type="auto"/>
            <w:hideMark/>
          </w:tcPr>
          <w:p w14:paraId="43FD9232" w14:textId="77777777" w:rsidR="00936E69" w:rsidRPr="00936E69" w:rsidRDefault="00936E69" w:rsidP="00936E69">
            <w:pPr>
              <w:spacing w:after="160" w:line="259" w:lineRule="auto"/>
            </w:pPr>
            <w:r w:rsidRPr="00936E69">
              <w:t>NULL</w:t>
            </w:r>
          </w:p>
        </w:tc>
        <w:tc>
          <w:tcPr>
            <w:tcW w:w="0" w:type="auto"/>
            <w:hideMark/>
          </w:tcPr>
          <w:p w14:paraId="71DE65AC" w14:textId="77777777" w:rsidR="00936E69" w:rsidRPr="00936E69" w:rsidRDefault="00936E69" w:rsidP="00936E69">
            <w:pPr>
              <w:spacing w:after="160" w:line="259" w:lineRule="auto"/>
            </w:pPr>
            <w:r w:rsidRPr="00936E69">
              <w:t>Publisher's address</w:t>
            </w:r>
          </w:p>
        </w:tc>
      </w:tr>
      <w:tr w:rsidR="00936E69" w:rsidRPr="00936E69" w14:paraId="4996597C" w14:textId="77777777" w:rsidTr="00936E69">
        <w:tc>
          <w:tcPr>
            <w:tcW w:w="0" w:type="auto"/>
            <w:hideMark/>
          </w:tcPr>
          <w:p w14:paraId="2B038161" w14:textId="77777777" w:rsidR="00936E69" w:rsidRPr="00936E69" w:rsidRDefault="00936E69" w:rsidP="00936E69">
            <w:pPr>
              <w:spacing w:after="160" w:line="259" w:lineRule="auto"/>
            </w:pPr>
            <w:proofErr w:type="spellStart"/>
            <w:r w:rsidRPr="00936E69">
              <w:t>contact_number</w:t>
            </w:r>
            <w:proofErr w:type="spellEnd"/>
          </w:p>
        </w:tc>
        <w:tc>
          <w:tcPr>
            <w:tcW w:w="0" w:type="auto"/>
            <w:hideMark/>
          </w:tcPr>
          <w:p w14:paraId="40872780" w14:textId="77777777" w:rsidR="00936E69" w:rsidRPr="00936E69" w:rsidRDefault="00936E69" w:rsidP="00936E69">
            <w:pPr>
              <w:spacing w:after="160" w:line="259" w:lineRule="auto"/>
            </w:pPr>
            <w:proofErr w:type="gramStart"/>
            <w:r w:rsidRPr="00936E69">
              <w:t>VARCHAR(</w:t>
            </w:r>
            <w:proofErr w:type="gramEnd"/>
            <w:r w:rsidRPr="00936E69">
              <w:t>20)</w:t>
            </w:r>
          </w:p>
        </w:tc>
        <w:tc>
          <w:tcPr>
            <w:tcW w:w="0" w:type="auto"/>
            <w:hideMark/>
          </w:tcPr>
          <w:p w14:paraId="1C033B5C" w14:textId="77777777" w:rsidR="00936E69" w:rsidRPr="00936E69" w:rsidRDefault="00936E69" w:rsidP="00936E69">
            <w:pPr>
              <w:spacing w:after="160" w:line="259" w:lineRule="auto"/>
            </w:pPr>
            <w:r w:rsidRPr="00936E69">
              <w:t>NULL</w:t>
            </w:r>
          </w:p>
        </w:tc>
        <w:tc>
          <w:tcPr>
            <w:tcW w:w="0" w:type="auto"/>
            <w:hideMark/>
          </w:tcPr>
          <w:p w14:paraId="4308F471" w14:textId="77777777" w:rsidR="00936E69" w:rsidRPr="00936E69" w:rsidRDefault="00936E69" w:rsidP="00936E69">
            <w:pPr>
              <w:spacing w:after="160" w:line="259" w:lineRule="auto"/>
            </w:pPr>
            <w:r w:rsidRPr="00936E69">
              <w:t>Publisher's contact number</w:t>
            </w:r>
          </w:p>
        </w:tc>
      </w:tr>
    </w:tbl>
    <w:p w14:paraId="27F3B9FF" w14:textId="77777777" w:rsidR="00936E69" w:rsidRPr="00936E69" w:rsidRDefault="00936E69" w:rsidP="00936E69">
      <w:r w:rsidRPr="00936E69">
        <w:pict w14:anchorId="6CCB8C1B">
          <v:rect id="_x0000_i1343" style="width:0;height:1.5pt" o:hralign="center" o:hrstd="t" o:hr="t" fillcolor="#a0a0a0" stroked="f"/>
        </w:pict>
      </w:r>
    </w:p>
    <w:p w14:paraId="4C333E35" w14:textId="77777777" w:rsidR="00936E69" w:rsidRPr="00936E69" w:rsidRDefault="00936E69" w:rsidP="00936E69">
      <w:pPr>
        <w:rPr>
          <w:b/>
          <w:bCs/>
        </w:rPr>
      </w:pPr>
      <w:r w:rsidRPr="00936E69">
        <w:rPr>
          <w:b/>
          <w:bCs/>
        </w:rPr>
        <w:t>6. Order Table</w:t>
      </w:r>
    </w:p>
    <w:tbl>
      <w:tblPr>
        <w:tblStyle w:val="TableGrid"/>
        <w:tblW w:w="0" w:type="auto"/>
        <w:tblLook w:val="04A0" w:firstRow="1" w:lastRow="0" w:firstColumn="1" w:lastColumn="0" w:noHBand="0" w:noVBand="1"/>
      </w:tblPr>
      <w:tblGrid>
        <w:gridCol w:w="1621"/>
        <w:gridCol w:w="1662"/>
        <w:gridCol w:w="3164"/>
        <w:gridCol w:w="4033"/>
      </w:tblGrid>
      <w:tr w:rsidR="00936E69" w:rsidRPr="00936E69" w14:paraId="540864E5" w14:textId="77777777" w:rsidTr="00936E69">
        <w:tc>
          <w:tcPr>
            <w:tcW w:w="0" w:type="auto"/>
            <w:hideMark/>
          </w:tcPr>
          <w:p w14:paraId="64E65789" w14:textId="77777777" w:rsidR="00936E69" w:rsidRPr="00936E69" w:rsidRDefault="00936E69" w:rsidP="00936E69">
            <w:pPr>
              <w:spacing w:after="160" w:line="259" w:lineRule="auto"/>
              <w:rPr>
                <w:b/>
                <w:bCs/>
              </w:rPr>
            </w:pPr>
            <w:r w:rsidRPr="00936E69">
              <w:rPr>
                <w:b/>
                <w:bCs/>
              </w:rPr>
              <w:t>Column Name</w:t>
            </w:r>
          </w:p>
        </w:tc>
        <w:tc>
          <w:tcPr>
            <w:tcW w:w="0" w:type="auto"/>
            <w:hideMark/>
          </w:tcPr>
          <w:p w14:paraId="73B90C44" w14:textId="77777777" w:rsidR="00936E69" w:rsidRPr="00936E69" w:rsidRDefault="00936E69" w:rsidP="00936E69">
            <w:pPr>
              <w:spacing w:after="160" w:line="259" w:lineRule="auto"/>
              <w:rPr>
                <w:b/>
                <w:bCs/>
              </w:rPr>
            </w:pPr>
            <w:r w:rsidRPr="00936E69">
              <w:rPr>
                <w:b/>
                <w:bCs/>
              </w:rPr>
              <w:t>Data Type</w:t>
            </w:r>
          </w:p>
        </w:tc>
        <w:tc>
          <w:tcPr>
            <w:tcW w:w="0" w:type="auto"/>
            <w:hideMark/>
          </w:tcPr>
          <w:p w14:paraId="1D188351" w14:textId="77777777" w:rsidR="00936E69" w:rsidRPr="00936E69" w:rsidRDefault="00936E69" w:rsidP="00936E69">
            <w:pPr>
              <w:spacing w:after="160" w:line="259" w:lineRule="auto"/>
              <w:rPr>
                <w:b/>
                <w:bCs/>
              </w:rPr>
            </w:pPr>
            <w:r w:rsidRPr="00936E69">
              <w:rPr>
                <w:b/>
                <w:bCs/>
              </w:rPr>
              <w:t>Constraints</w:t>
            </w:r>
          </w:p>
        </w:tc>
        <w:tc>
          <w:tcPr>
            <w:tcW w:w="0" w:type="auto"/>
            <w:hideMark/>
          </w:tcPr>
          <w:p w14:paraId="50728295" w14:textId="77777777" w:rsidR="00936E69" w:rsidRPr="00936E69" w:rsidRDefault="00936E69" w:rsidP="00936E69">
            <w:pPr>
              <w:spacing w:after="160" w:line="259" w:lineRule="auto"/>
              <w:rPr>
                <w:b/>
                <w:bCs/>
              </w:rPr>
            </w:pPr>
            <w:r w:rsidRPr="00936E69">
              <w:rPr>
                <w:b/>
                <w:bCs/>
              </w:rPr>
              <w:t>Description</w:t>
            </w:r>
          </w:p>
        </w:tc>
      </w:tr>
      <w:tr w:rsidR="00936E69" w:rsidRPr="00936E69" w14:paraId="5FAD9E6F" w14:textId="77777777" w:rsidTr="00936E69">
        <w:tc>
          <w:tcPr>
            <w:tcW w:w="0" w:type="auto"/>
            <w:hideMark/>
          </w:tcPr>
          <w:p w14:paraId="61138C11" w14:textId="77777777" w:rsidR="00936E69" w:rsidRPr="00936E69" w:rsidRDefault="00936E69" w:rsidP="00936E69">
            <w:pPr>
              <w:spacing w:after="160" w:line="259" w:lineRule="auto"/>
            </w:pPr>
            <w:proofErr w:type="spellStart"/>
            <w:r w:rsidRPr="00936E69">
              <w:t>order_id</w:t>
            </w:r>
            <w:proofErr w:type="spellEnd"/>
          </w:p>
        </w:tc>
        <w:tc>
          <w:tcPr>
            <w:tcW w:w="0" w:type="auto"/>
            <w:hideMark/>
          </w:tcPr>
          <w:p w14:paraId="45F15113" w14:textId="77777777" w:rsidR="00936E69" w:rsidRPr="00936E69" w:rsidRDefault="00936E69" w:rsidP="00936E69">
            <w:pPr>
              <w:spacing w:after="160" w:line="259" w:lineRule="auto"/>
            </w:pPr>
            <w:r w:rsidRPr="00936E69">
              <w:t>INT</w:t>
            </w:r>
          </w:p>
        </w:tc>
        <w:tc>
          <w:tcPr>
            <w:tcW w:w="0" w:type="auto"/>
            <w:hideMark/>
          </w:tcPr>
          <w:p w14:paraId="55C02B21" w14:textId="77777777" w:rsidR="00936E69" w:rsidRPr="00936E69" w:rsidRDefault="00936E69" w:rsidP="00936E69">
            <w:pPr>
              <w:spacing w:after="160" w:line="259" w:lineRule="auto"/>
            </w:pPr>
            <w:r w:rsidRPr="00936E69">
              <w:t>PRIMARY KEY, AUTO_INCREMENT</w:t>
            </w:r>
          </w:p>
        </w:tc>
        <w:tc>
          <w:tcPr>
            <w:tcW w:w="0" w:type="auto"/>
            <w:hideMark/>
          </w:tcPr>
          <w:p w14:paraId="48437A0A" w14:textId="77777777" w:rsidR="00936E69" w:rsidRPr="00936E69" w:rsidRDefault="00936E69" w:rsidP="00936E69">
            <w:pPr>
              <w:spacing w:after="160" w:line="259" w:lineRule="auto"/>
            </w:pPr>
            <w:r w:rsidRPr="00936E69">
              <w:t>Unique identifier for the order</w:t>
            </w:r>
          </w:p>
        </w:tc>
      </w:tr>
      <w:tr w:rsidR="00936E69" w:rsidRPr="00936E69" w14:paraId="0ACD164F" w14:textId="77777777" w:rsidTr="00936E69">
        <w:tc>
          <w:tcPr>
            <w:tcW w:w="0" w:type="auto"/>
            <w:hideMark/>
          </w:tcPr>
          <w:p w14:paraId="22A3E922" w14:textId="77777777" w:rsidR="00936E69" w:rsidRPr="00936E69" w:rsidRDefault="00936E69" w:rsidP="00936E69">
            <w:pPr>
              <w:spacing w:after="160" w:line="259" w:lineRule="auto"/>
            </w:pPr>
            <w:proofErr w:type="spellStart"/>
            <w:r w:rsidRPr="00936E69">
              <w:t>user_id</w:t>
            </w:r>
            <w:proofErr w:type="spellEnd"/>
          </w:p>
        </w:tc>
        <w:tc>
          <w:tcPr>
            <w:tcW w:w="0" w:type="auto"/>
            <w:hideMark/>
          </w:tcPr>
          <w:p w14:paraId="05338AE8" w14:textId="77777777" w:rsidR="00936E69" w:rsidRPr="00936E69" w:rsidRDefault="00936E69" w:rsidP="00936E69">
            <w:pPr>
              <w:spacing w:after="160" w:line="259" w:lineRule="auto"/>
            </w:pPr>
            <w:r w:rsidRPr="00936E69">
              <w:t>INT</w:t>
            </w:r>
          </w:p>
        </w:tc>
        <w:tc>
          <w:tcPr>
            <w:tcW w:w="0" w:type="auto"/>
            <w:hideMark/>
          </w:tcPr>
          <w:p w14:paraId="256499AF" w14:textId="77777777" w:rsidR="00936E69" w:rsidRPr="00936E69" w:rsidRDefault="00936E69" w:rsidP="00936E69">
            <w:pPr>
              <w:spacing w:after="160" w:line="259" w:lineRule="auto"/>
            </w:pPr>
            <w:r w:rsidRPr="00936E69">
              <w:t>FOREIGN KEY (User)</w:t>
            </w:r>
          </w:p>
        </w:tc>
        <w:tc>
          <w:tcPr>
            <w:tcW w:w="0" w:type="auto"/>
            <w:hideMark/>
          </w:tcPr>
          <w:p w14:paraId="1F689948" w14:textId="77777777" w:rsidR="00936E69" w:rsidRPr="00936E69" w:rsidRDefault="00936E69" w:rsidP="00936E69">
            <w:pPr>
              <w:spacing w:after="160" w:line="259" w:lineRule="auto"/>
            </w:pPr>
            <w:r w:rsidRPr="00936E69">
              <w:t>The user who placed the order</w:t>
            </w:r>
          </w:p>
        </w:tc>
      </w:tr>
      <w:tr w:rsidR="00936E69" w:rsidRPr="00936E69" w14:paraId="7B20CF2D" w14:textId="77777777" w:rsidTr="00936E69">
        <w:tc>
          <w:tcPr>
            <w:tcW w:w="0" w:type="auto"/>
            <w:hideMark/>
          </w:tcPr>
          <w:p w14:paraId="78DD7C2F" w14:textId="77777777" w:rsidR="00936E69" w:rsidRPr="00936E69" w:rsidRDefault="00936E69" w:rsidP="00936E69">
            <w:pPr>
              <w:spacing w:after="160" w:line="259" w:lineRule="auto"/>
            </w:pPr>
            <w:proofErr w:type="spellStart"/>
            <w:r w:rsidRPr="00936E69">
              <w:t>order_date</w:t>
            </w:r>
            <w:proofErr w:type="spellEnd"/>
          </w:p>
        </w:tc>
        <w:tc>
          <w:tcPr>
            <w:tcW w:w="0" w:type="auto"/>
            <w:hideMark/>
          </w:tcPr>
          <w:p w14:paraId="63F20CB6" w14:textId="77777777" w:rsidR="00936E69" w:rsidRPr="00936E69" w:rsidRDefault="00936E69" w:rsidP="00936E69">
            <w:pPr>
              <w:spacing w:after="160" w:line="259" w:lineRule="auto"/>
            </w:pPr>
            <w:r w:rsidRPr="00936E69">
              <w:t>TIMESTAMP</w:t>
            </w:r>
          </w:p>
        </w:tc>
        <w:tc>
          <w:tcPr>
            <w:tcW w:w="0" w:type="auto"/>
            <w:hideMark/>
          </w:tcPr>
          <w:p w14:paraId="57DE82D9" w14:textId="77777777" w:rsidR="00936E69" w:rsidRPr="00936E69" w:rsidRDefault="00936E69" w:rsidP="00936E69">
            <w:pPr>
              <w:spacing w:after="160" w:line="259" w:lineRule="auto"/>
            </w:pPr>
            <w:r w:rsidRPr="00936E69">
              <w:t>DEFAULT CURRENT_TIMESTAMP</w:t>
            </w:r>
          </w:p>
        </w:tc>
        <w:tc>
          <w:tcPr>
            <w:tcW w:w="0" w:type="auto"/>
            <w:hideMark/>
          </w:tcPr>
          <w:p w14:paraId="0E4EABC8" w14:textId="77777777" w:rsidR="00936E69" w:rsidRPr="00936E69" w:rsidRDefault="00936E69" w:rsidP="00936E69">
            <w:pPr>
              <w:spacing w:after="160" w:line="259" w:lineRule="auto"/>
            </w:pPr>
            <w:r w:rsidRPr="00936E69">
              <w:t>Date and time when the order was placed</w:t>
            </w:r>
          </w:p>
        </w:tc>
      </w:tr>
      <w:tr w:rsidR="00936E69" w:rsidRPr="00936E69" w14:paraId="6893186D" w14:textId="77777777" w:rsidTr="00936E69">
        <w:tc>
          <w:tcPr>
            <w:tcW w:w="0" w:type="auto"/>
            <w:hideMark/>
          </w:tcPr>
          <w:p w14:paraId="34B8E20A" w14:textId="77777777" w:rsidR="00936E69" w:rsidRPr="00936E69" w:rsidRDefault="00936E69" w:rsidP="00936E69">
            <w:pPr>
              <w:spacing w:after="160" w:line="259" w:lineRule="auto"/>
            </w:pPr>
            <w:proofErr w:type="spellStart"/>
            <w:r w:rsidRPr="00936E69">
              <w:t>total_amount</w:t>
            </w:r>
            <w:proofErr w:type="spellEnd"/>
          </w:p>
        </w:tc>
        <w:tc>
          <w:tcPr>
            <w:tcW w:w="0" w:type="auto"/>
            <w:hideMark/>
          </w:tcPr>
          <w:p w14:paraId="33C47AAB" w14:textId="77777777" w:rsidR="00936E69" w:rsidRPr="00936E69" w:rsidRDefault="00936E69" w:rsidP="00936E69">
            <w:pPr>
              <w:spacing w:after="160" w:line="259" w:lineRule="auto"/>
            </w:pPr>
            <w:proofErr w:type="gramStart"/>
            <w:r w:rsidRPr="00936E69">
              <w:t>DECIMAL(</w:t>
            </w:r>
            <w:proofErr w:type="gramEnd"/>
            <w:r w:rsidRPr="00936E69">
              <w:t>10, 2)</w:t>
            </w:r>
          </w:p>
        </w:tc>
        <w:tc>
          <w:tcPr>
            <w:tcW w:w="0" w:type="auto"/>
            <w:hideMark/>
          </w:tcPr>
          <w:p w14:paraId="13A2AE37" w14:textId="77777777" w:rsidR="00936E69" w:rsidRPr="00936E69" w:rsidRDefault="00936E69" w:rsidP="00936E69">
            <w:pPr>
              <w:spacing w:after="160" w:line="259" w:lineRule="auto"/>
            </w:pPr>
            <w:r w:rsidRPr="00936E69">
              <w:t>NOT NULL</w:t>
            </w:r>
          </w:p>
        </w:tc>
        <w:tc>
          <w:tcPr>
            <w:tcW w:w="0" w:type="auto"/>
            <w:hideMark/>
          </w:tcPr>
          <w:p w14:paraId="63024161" w14:textId="77777777" w:rsidR="00936E69" w:rsidRPr="00936E69" w:rsidRDefault="00936E69" w:rsidP="00936E69">
            <w:pPr>
              <w:spacing w:after="160" w:line="259" w:lineRule="auto"/>
            </w:pPr>
            <w:r w:rsidRPr="00936E69">
              <w:t>Total cost of the order</w:t>
            </w:r>
          </w:p>
        </w:tc>
      </w:tr>
      <w:tr w:rsidR="00936E69" w:rsidRPr="00936E69" w14:paraId="09797BE6" w14:textId="77777777" w:rsidTr="00936E69">
        <w:tc>
          <w:tcPr>
            <w:tcW w:w="0" w:type="auto"/>
            <w:hideMark/>
          </w:tcPr>
          <w:p w14:paraId="6E1D06E7" w14:textId="77777777" w:rsidR="00936E69" w:rsidRPr="00936E69" w:rsidRDefault="00936E69" w:rsidP="00936E69">
            <w:pPr>
              <w:spacing w:after="160" w:line="259" w:lineRule="auto"/>
            </w:pPr>
            <w:r w:rsidRPr="00936E69">
              <w:t>status</w:t>
            </w:r>
          </w:p>
        </w:tc>
        <w:tc>
          <w:tcPr>
            <w:tcW w:w="0" w:type="auto"/>
            <w:hideMark/>
          </w:tcPr>
          <w:p w14:paraId="6A9ECF0A" w14:textId="77777777" w:rsidR="00936E69" w:rsidRPr="00936E69" w:rsidRDefault="00936E69" w:rsidP="00936E69">
            <w:pPr>
              <w:spacing w:after="160" w:line="259" w:lineRule="auto"/>
            </w:pPr>
            <w:proofErr w:type="gramStart"/>
            <w:r w:rsidRPr="00936E69">
              <w:t>VARCHAR(</w:t>
            </w:r>
            <w:proofErr w:type="gramEnd"/>
            <w:r w:rsidRPr="00936E69">
              <w:t>50)</w:t>
            </w:r>
          </w:p>
        </w:tc>
        <w:tc>
          <w:tcPr>
            <w:tcW w:w="0" w:type="auto"/>
            <w:hideMark/>
          </w:tcPr>
          <w:p w14:paraId="6979AE0A" w14:textId="77777777" w:rsidR="00936E69" w:rsidRPr="00936E69" w:rsidRDefault="00936E69" w:rsidP="00936E69">
            <w:pPr>
              <w:spacing w:after="160" w:line="259" w:lineRule="auto"/>
            </w:pPr>
            <w:r w:rsidRPr="00936E69">
              <w:t>DEFAULT 'PENDING'</w:t>
            </w:r>
          </w:p>
        </w:tc>
        <w:tc>
          <w:tcPr>
            <w:tcW w:w="0" w:type="auto"/>
            <w:hideMark/>
          </w:tcPr>
          <w:p w14:paraId="7C1695B0" w14:textId="77777777" w:rsidR="00936E69" w:rsidRPr="00936E69" w:rsidRDefault="00936E69" w:rsidP="00936E69">
            <w:pPr>
              <w:spacing w:after="160" w:line="259" w:lineRule="auto"/>
            </w:pPr>
            <w:r w:rsidRPr="00936E69">
              <w:t>Status of the order (Pending, Shipped, Delivered)</w:t>
            </w:r>
          </w:p>
        </w:tc>
      </w:tr>
    </w:tbl>
    <w:p w14:paraId="1492DCE1" w14:textId="77777777" w:rsidR="00936E69" w:rsidRPr="00936E69" w:rsidRDefault="00936E69" w:rsidP="00936E69">
      <w:r w:rsidRPr="00936E69">
        <w:pict w14:anchorId="57CAE696">
          <v:rect id="_x0000_i1344" style="width:0;height:1.5pt" o:hralign="center" o:hrstd="t" o:hr="t" fillcolor="#a0a0a0" stroked="f"/>
        </w:pict>
      </w:r>
    </w:p>
    <w:p w14:paraId="613071A9" w14:textId="77777777" w:rsidR="00936E69" w:rsidRPr="00936E69" w:rsidRDefault="00936E69" w:rsidP="00936E69">
      <w:pPr>
        <w:rPr>
          <w:b/>
          <w:bCs/>
        </w:rPr>
      </w:pPr>
      <w:r w:rsidRPr="00936E69">
        <w:rPr>
          <w:b/>
          <w:bCs/>
        </w:rPr>
        <w:t>7. Payment Table</w:t>
      </w:r>
    </w:p>
    <w:tbl>
      <w:tblPr>
        <w:tblStyle w:val="TableGrid"/>
        <w:tblW w:w="0" w:type="auto"/>
        <w:tblLook w:val="04A0" w:firstRow="1" w:lastRow="0" w:firstColumn="1" w:lastColumn="0" w:noHBand="0" w:noVBand="1"/>
      </w:tblPr>
      <w:tblGrid>
        <w:gridCol w:w="1894"/>
        <w:gridCol w:w="1661"/>
        <w:gridCol w:w="3157"/>
        <w:gridCol w:w="3768"/>
      </w:tblGrid>
      <w:tr w:rsidR="00936E69" w:rsidRPr="00936E69" w14:paraId="6A8D58E5" w14:textId="77777777" w:rsidTr="00936E69">
        <w:tc>
          <w:tcPr>
            <w:tcW w:w="0" w:type="auto"/>
            <w:hideMark/>
          </w:tcPr>
          <w:p w14:paraId="1A855D01" w14:textId="77777777" w:rsidR="00936E69" w:rsidRPr="00936E69" w:rsidRDefault="00936E69" w:rsidP="00936E69">
            <w:pPr>
              <w:spacing w:after="160" w:line="259" w:lineRule="auto"/>
              <w:rPr>
                <w:b/>
                <w:bCs/>
              </w:rPr>
            </w:pPr>
            <w:r w:rsidRPr="00936E69">
              <w:rPr>
                <w:b/>
                <w:bCs/>
              </w:rPr>
              <w:t>Column Name</w:t>
            </w:r>
          </w:p>
        </w:tc>
        <w:tc>
          <w:tcPr>
            <w:tcW w:w="0" w:type="auto"/>
            <w:hideMark/>
          </w:tcPr>
          <w:p w14:paraId="094DA577" w14:textId="77777777" w:rsidR="00936E69" w:rsidRPr="00936E69" w:rsidRDefault="00936E69" w:rsidP="00936E69">
            <w:pPr>
              <w:spacing w:after="160" w:line="259" w:lineRule="auto"/>
              <w:rPr>
                <w:b/>
                <w:bCs/>
              </w:rPr>
            </w:pPr>
            <w:r w:rsidRPr="00936E69">
              <w:rPr>
                <w:b/>
                <w:bCs/>
              </w:rPr>
              <w:t>Data Type</w:t>
            </w:r>
          </w:p>
        </w:tc>
        <w:tc>
          <w:tcPr>
            <w:tcW w:w="0" w:type="auto"/>
            <w:hideMark/>
          </w:tcPr>
          <w:p w14:paraId="02D17F41" w14:textId="77777777" w:rsidR="00936E69" w:rsidRPr="00936E69" w:rsidRDefault="00936E69" w:rsidP="00936E69">
            <w:pPr>
              <w:spacing w:after="160" w:line="259" w:lineRule="auto"/>
              <w:rPr>
                <w:b/>
                <w:bCs/>
              </w:rPr>
            </w:pPr>
            <w:r w:rsidRPr="00936E69">
              <w:rPr>
                <w:b/>
                <w:bCs/>
              </w:rPr>
              <w:t>Constraints</w:t>
            </w:r>
          </w:p>
        </w:tc>
        <w:tc>
          <w:tcPr>
            <w:tcW w:w="0" w:type="auto"/>
            <w:hideMark/>
          </w:tcPr>
          <w:p w14:paraId="3A0B9CDB" w14:textId="77777777" w:rsidR="00936E69" w:rsidRPr="00936E69" w:rsidRDefault="00936E69" w:rsidP="00936E69">
            <w:pPr>
              <w:spacing w:after="160" w:line="259" w:lineRule="auto"/>
              <w:rPr>
                <w:b/>
                <w:bCs/>
              </w:rPr>
            </w:pPr>
            <w:r w:rsidRPr="00936E69">
              <w:rPr>
                <w:b/>
                <w:bCs/>
              </w:rPr>
              <w:t>Description</w:t>
            </w:r>
          </w:p>
        </w:tc>
      </w:tr>
      <w:tr w:rsidR="00936E69" w:rsidRPr="00936E69" w14:paraId="369846D9" w14:textId="77777777" w:rsidTr="00936E69">
        <w:tc>
          <w:tcPr>
            <w:tcW w:w="0" w:type="auto"/>
            <w:hideMark/>
          </w:tcPr>
          <w:p w14:paraId="4B984A25" w14:textId="77777777" w:rsidR="00936E69" w:rsidRPr="00936E69" w:rsidRDefault="00936E69" w:rsidP="00936E69">
            <w:pPr>
              <w:spacing w:after="160" w:line="259" w:lineRule="auto"/>
            </w:pPr>
            <w:proofErr w:type="spellStart"/>
            <w:r w:rsidRPr="00936E69">
              <w:t>payment_id</w:t>
            </w:r>
            <w:proofErr w:type="spellEnd"/>
          </w:p>
        </w:tc>
        <w:tc>
          <w:tcPr>
            <w:tcW w:w="0" w:type="auto"/>
            <w:hideMark/>
          </w:tcPr>
          <w:p w14:paraId="2C613812" w14:textId="77777777" w:rsidR="00936E69" w:rsidRPr="00936E69" w:rsidRDefault="00936E69" w:rsidP="00936E69">
            <w:pPr>
              <w:spacing w:after="160" w:line="259" w:lineRule="auto"/>
            </w:pPr>
            <w:r w:rsidRPr="00936E69">
              <w:t>INT</w:t>
            </w:r>
          </w:p>
        </w:tc>
        <w:tc>
          <w:tcPr>
            <w:tcW w:w="0" w:type="auto"/>
            <w:hideMark/>
          </w:tcPr>
          <w:p w14:paraId="28B0E115" w14:textId="77777777" w:rsidR="00936E69" w:rsidRPr="00936E69" w:rsidRDefault="00936E69" w:rsidP="00936E69">
            <w:pPr>
              <w:spacing w:after="160" w:line="259" w:lineRule="auto"/>
            </w:pPr>
            <w:r w:rsidRPr="00936E69">
              <w:t>PRIMARY KEY, AUTO_INCREMENT</w:t>
            </w:r>
          </w:p>
        </w:tc>
        <w:tc>
          <w:tcPr>
            <w:tcW w:w="0" w:type="auto"/>
            <w:hideMark/>
          </w:tcPr>
          <w:p w14:paraId="24B7B49A" w14:textId="77777777" w:rsidR="00936E69" w:rsidRPr="00936E69" w:rsidRDefault="00936E69" w:rsidP="00936E69">
            <w:pPr>
              <w:spacing w:after="160" w:line="259" w:lineRule="auto"/>
            </w:pPr>
            <w:r w:rsidRPr="00936E69">
              <w:t>Unique identifier for the payment</w:t>
            </w:r>
          </w:p>
        </w:tc>
      </w:tr>
      <w:tr w:rsidR="00936E69" w:rsidRPr="00936E69" w14:paraId="19BB1FC0" w14:textId="77777777" w:rsidTr="00936E69">
        <w:tc>
          <w:tcPr>
            <w:tcW w:w="0" w:type="auto"/>
            <w:hideMark/>
          </w:tcPr>
          <w:p w14:paraId="0AE2B094" w14:textId="77777777" w:rsidR="00936E69" w:rsidRPr="00936E69" w:rsidRDefault="00936E69" w:rsidP="00936E69">
            <w:pPr>
              <w:spacing w:after="160" w:line="259" w:lineRule="auto"/>
            </w:pPr>
            <w:proofErr w:type="spellStart"/>
            <w:r w:rsidRPr="00936E69">
              <w:t>order_id</w:t>
            </w:r>
            <w:proofErr w:type="spellEnd"/>
          </w:p>
        </w:tc>
        <w:tc>
          <w:tcPr>
            <w:tcW w:w="0" w:type="auto"/>
            <w:hideMark/>
          </w:tcPr>
          <w:p w14:paraId="359CC4A8" w14:textId="77777777" w:rsidR="00936E69" w:rsidRPr="00936E69" w:rsidRDefault="00936E69" w:rsidP="00936E69">
            <w:pPr>
              <w:spacing w:after="160" w:line="259" w:lineRule="auto"/>
            </w:pPr>
            <w:r w:rsidRPr="00936E69">
              <w:t>INT</w:t>
            </w:r>
          </w:p>
        </w:tc>
        <w:tc>
          <w:tcPr>
            <w:tcW w:w="0" w:type="auto"/>
            <w:hideMark/>
          </w:tcPr>
          <w:p w14:paraId="5A311EEC" w14:textId="77777777" w:rsidR="00936E69" w:rsidRPr="00936E69" w:rsidRDefault="00936E69" w:rsidP="00936E69">
            <w:pPr>
              <w:spacing w:after="160" w:line="259" w:lineRule="auto"/>
            </w:pPr>
            <w:r w:rsidRPr="00936E69">
              <w:t>FOREIGN KEY (Order)</w:t>
            </w:r>
          </w:p>
        </w:tc>
        <w:tc>
          <w:tcPr>
            <w:tcW w:w="0" w:type="auto"/>
            <w:hideMark/>
          </w:tcPr>
          <w:p w14:paraId="297C1EEC" w14:textId="77777777" w:rsidR="00936E69" w:rsidRPr="00936E69" w:rsidRDefault="00936E69" w:rsidP="00936E69">
            <w:pPr>
              <w:spacing w:after="160" w:line="259" w:lineRule="auto"/>
            </w:pPr>
            <w:r w:rsidRPr="00936E69">
              <w:t>Related order</w:t>
            </w:r>
          </w:p>
        </w:tc>
      </w:tr>
      <w:tr w:rsidR="00936E69" w:rsidRPr="00936E69" w14:paraId="39CDDE62" w14:textId="77777777" w:rsidTr="00936E69">
        <w:tc>
          <w:tcPr>
            <w:tcW w:w="0" w:type="auto"/>
            <w:hideMark/>
          </w:tcPr>
          <w:p w14:paraId="3ABDBE53" w14:textId="77777777" w:rsidR="00936E69" w:rsidRPr="00936E69" w:rsidRDefault="00936E69" w:rsidP="00936E69">
            <w:pPr>
              <w:spacing w:after="160" w:line="259" w:lineRule="auto"/>
            </w:pPr>
            <w:proofErr w:type="spellStart"/>
            <w:r w:rsidRPr="00936E69">
              <w:t>payment_date</w:t>
            </w:r>
            <w:proofErr w:type="spellEnd"/>
          </w:p>
        </w:tc>
        <w:tc>
          <w:tcPr>
            <w:tcW w:w="0" w:type="auto"/>
            <w:hideMark/>
          </w:tcPr>
          <w:p w14:paraId="1C3B4B20" w14:textId="77777777" w:rsidR="00936E69" w:rsidRPr="00936E69" w:rsidRDefault="00936E69" w:rsidP="00936E69">
            <w:pPr>
              <w:spacing w:after="160" w:line="259" w:lineRule="auto"/>
            </w:pPr>
            <w:r w:rsidRPr="00936E69">
              <w:t>TIMESTAMP</w:t>
            </w:r>
          </w:p>
        </w:tc>
        <w:tc>
          <w:tcPr>
            <w:tcW w:w="0" w:type="auto"/>
            <w:hideMark/>
          </w:tcPr>
          <w:p w14:paraId="29BDBD5A" w14:textId="77777777" w:rsidR="00936E69" w:rsidRPr="00936E69" w:rsidRDefault="00936E69" w:rsidP="00936E69">
            <w:pPr>
              <w:spacing w:after="160" w:line="259" w:lineRule="auto"/>
            </w:pPr>
            <w:r w:rsidRPr="00936E69">
              <w:t>DEFAULT CURRENT_TIMESTAMP</w:t>
            </w:r>
          </w:p>
        </w:tc>
        <w:tc>
          <w:tcPr>
            <w:tcW w:w="0" w:type="auto"/>
            <w:hideMark/>
          </w:tcPr>
          <w:p w14:paraId="6F15FE68" w14:textId="77777777" w:rsidR="00936E69" w:rsidRPr="00936E69" w:rsidRDefault="00936E69" w:rsidP="00936E69">
            <w:pPr>
              <w:spacing w:after="160" w:line="259" w:lineRule="auto"/>
            </w:pPr>
            <w:r w:rsidRPr="00936E69">
              <w:t>Payment date and time</w:t>
            </w:r>
          </w:p>
        </w:tc>
      </w:tr>
      <w:tr w:rsidR="00936E69" w:rsidRPr="00936E69" w14:paraId="232EE1AE" w14:textId="77777777" w:rsidTr="00936E69">
        <w:tc>
          <w:tcPr>
            <w:tcW w:w="0" w:type="auto"/>
            <w:hideMark/>
          </w:tcPr>
          <w:p w14:paraId="29D92028" w14:textId="77777777" w:rsidR="00936E69" w:rsidRPr="00936E69" w:rsidRDefault="00936E69" w:rsidP="00936E69">
            <w:pPr>
              <w:spacing w:after="160" w:line="259" w:lineRule="auto"/>
            </w:pPr>
            <w:proofErr w:type="spellStart"/>
            <w:r w:rsidRPr="00936E69">
              <w:t>payment_method</w:t>
            </w:r>
            <w:proofErr w:type="spellEnd"/>
          </w:p>
        </w:tc>
        <w:tc>
          <w:tcPr>
            <w:tcW w:w="0" w:type="auto"/>
            <w:hideMark/>
          </w:tcPr>
          <w:p w14:paraId="09B36E1C" w14:textId="77777777" w:rsidR="00936E69" w:rsidRPr="00936E69" w:rsidRDefault="00936E69" w:rsidP="00936E69">
            <w:pPr>
              <w:spacing w:after="160" w:line="259" w:lineRule="auto"/>
            </w:pPr>
            <w:proofErr w:type="gramStart"/>
            <w:r w:rsidRPr="00936E69">
              <w:t>VARCHAR(</w:t>
            </w:r>
            <w:proofErr w:type="gramEnd"/>
            <w:r w:rsidRPr="00936E69">
              <w:t>50)</w:t>
            </w:r>
          </w:p>
        </w:tc>
        <w:tc>
          <w:tcPr>
            <w:tcW w:w="0" w:type="auto"/>
            <w:hideMark/>
          </w:tcPr>
          <w:p w14:paraId="4393D7E7" w14:textId="77777777" w:rsidR="00936E69" w:rsidRPr="00936E69" w:rsidRDefault="00936E69" w:rsidP="00936E69">
            <w:pPr>
              <w:spacing w:after="160" w:line="259" w:lineRule="auto"/>
            </w:pPr>
            <w:r w:rsidRPr="00936E69">
              <w:t>NOT NULL</w:t>
            </w:r>
          </w:p>
        </w:tc>
        <w:tc>
          <w:tcPr>
            <w:tcW w:w="0" w:type="auto"/>
            <w:hideMark/>
          </w:tcPr>
          <w:p w14:paraId="19CE8772" w14:textId="77777777" w:rsidR="00936E69" w:rsidRPr="00936E69" w:rsidRDefault="00936E69" w:rsidP="00936E69">
            <w:pPr>
              <w:spacing w:after="160" w:line="259" w:lineRule="auto"/>
            </w:pPr>
            <w:r w:rsidRPr="00936E69">
              <w:t>Method (e.g., Credit Card, PayPal)</w:t>
            </w:r>
          </w:p>
        </w:tc>
      </w:tr>
      <w:tr w:rsidR="00936E69" w:rsidRPr="00936E69" w14:paraId="45C9A5DE" w14:textId="77777777" w:rsidTr="00936E69">
        <w:tc>
          <w:tcPr>
            <w:tcW w:w="0" w:type="auto"/>
            <w:hideMark/>
          </w:tcPr>
          <w:p w14:paraId="58948BB4" w14:textId="77777777" w:rsidR="00936E69" w:rsidRPr="00936E69" w:rsidRDefault="00936E69" w:rsidP="00936E69">
            <w:pPr>
              <w:spacing w:after="160" w:line="259" w:lineRule="auto"/>
            </w:pPr>
            <w:proofErr w:type="spellStart"/>
            <w:r w:rsidRPr="00936E69">
              <w:t>payment_status</w:t>
            </w:r>
            <w:proofErr w:type="spellEnd"/>
          </w:p>
        </w:tc>
        <w:tc>
          <w:tcPr>
            <w:tcW w:w="0" w:type="auto"/>
            <w:hideMark/>
          </w:tcPr>
          <w:p w14:paraId="55C05AC5" w14:textId="77777777" w:rsidR="00936E69" w:rsidRPr="00936E69" w:rsidRDefault="00936E69" w:rsidP="00936E69">
            <w:pPr>
              <w:spacing w:after="160" w:line="259" w:lineRule="auto"/>
            </w:pPr>
            <w:proofErr w:type="gramStart"/>
            <w:r w:rsidRPr="00936E69">
              <w:t>VARCHAR(</w:t>
            </w:r>
            <w:proofErr w:type="gramEnd"/>
            <w:r w:rsidRPr="00936E69">
              <w:t>50)</w:t>
            </w:r>
          </w:p>
        </w:tc>
        <w:tc>
          <w:tcPr>
            <w:tcW w:w="0" w:type="auto"/>
            <w:hideMark/>
          </w:tcPr>
          <w:p w14:paraId="4F67245D" w14:textId="77777777" w:rsidR="00936E69" w:rsidRPr="00936E69" w:rsidRDefault="00936E69" w:rsidP="00936E69">
            <w:pPr>
              <w:spacing w:after="160" w:line="259" w:lineRule="auto"/>
            </w:pPr>
            <w:r w:rsidRPr="00936E69">
              <w:t>DEFAULT 'PENDING'</w:t>
            </w:r>
          </w:p>
        </w:tc>
        <w:tc>
          <w:tcPr>
            <w:tcW w:w="0" w:type="auto"/>
            <w:hideMark/>
          </w:tcPr>
          <w:p w14:paraId="42EAD3BC" w14:textId="77777777" w:rsidR="00936E69" w:rsidRPr="00936E69" w:rsidRDefault="00936E69" w:rsidP="00936E69">
            <w:pPr>
              <w:spacing w:after="160" w:line="259" w:lineRule="auto"/>
            </w:pPr>
            <w:r w:rsidRPr="00936E69">
              <w:t>Payment status (Pending, Completed, Failed)</w:t>
            </w:r>
          </w:p>
        </w:tc>
      </w:tr>
      <w:tr w:rsidR="00936E69" w:rsidRPr="00936E69" w14:paraId="3641987C" w14:textId="77777777" w:rsidTr="00936E69">
        <w:tc>
          <w:tcPr>
            <w:tcW w:w="0" w:type="auto"/>
            <w:hideMark/>
          </w:tcPr>
          <w:p w14:paraId="63ED15EE" w14:textId="77777777" w:rsidR="00936E69" w:rsidRPr="00936E69" w:rsidRDefault="00936E69" w:rsidP="00936E69">
            <w:pPr>
              <w:spacing w:after="160" w:line="259" w:lineRule="auto"/>
            </w:pPr>
            <w:r w:rsidRPr="00936E69">
              <w:t>amount</w:t>
            </w:r>
          </w:p>
        </w:tc>
        <w:tc>
          <w:tcPr>
            <w:tcW w:w="0" w:type="auto"/>
            <w:hideMark/>
          </w:tcPr>
          <w:p w14:paraId="196F34F6" w14:textId="77777777" w:rsidR="00936E69" w:rsidRPr="00936E69" w:rsidRDefault="00936E69" w:rsidP="00936E69">
            <w:pPr>
              <w:spacing w:after="160" w:line="259" w:lineRule="auto"/>
            </w:pPr>
            <w:proofErr w:type="gramStart"/>
            <w:r w:rsidRPr="00936E69">
              <w:t>DECIMAL(</w:t>
            </w:r>
            <w:proofErr w:type="gramEnd"/>
            <w:r w:rsidRPr="00936E69">
              <w:t>10, 2)</w:t>
            </w:r>
          </w:p>
        </w:tc>
        <w:tc>
          <w:tcPr>
            <w:tcW w:w="0" w:type="auto"/>
            <w:hideMark/>
          </w:tcPr>
          <w:p w14:paraId="5A4F919D" w14:textId="77777777" w:rsidR="00936E69" w:rsidRPr="00936E69" w:rsidRDefault="00936E69" w:rsidP="00936E69">
            <w:pPr>
              <w:spacing w:after="160" w:line="259" w:lineRule="auto"/>
            </w:pPr>
            <w:r w:rsidRPr="00936E69">
              <w:t>NOT NULL</w:t>
            </w:r>
          </w:p>
        </w:tc>
        <w:tc>
          <w:tcPr>
            <w:tcW w:w="0" w:type="auto"/>
            <w:hideMark/>
          </w:tcPr>
          <w:p w14:paraId="3992227B" w14:textId="77777777" w:rsidR="00936E69" w:rsidRPr="00936E69" w:rsidRDefault="00936E69" w:rsidP="00936E69">
            <w:pPr>
              <w:spacing w:after="160" w:line="259" w:lineRule="auto"/>
            </w:pPr>
            <w:r w:rsidRPr="00936E69">
              <w:t>Amount paid</w:t>
            </w:r>
          </w:p>
        </w:tc>
      </w:tr>
    </w:tbl>
    <w:p w14:paraId="0D8391AF" w14:textId="77777777" w:rsidR="00936E69" w:rsidRPr="00936E69" w:rsidRDefault="00936E69" w:rsidP="00936E69">
      <w:r w:rsidRPr="00936E69">
        <w:pict w14:anchorId="1DFCEF39">
          <v:rect id="_x0000_i1345" style="width:0;height:1.5pt" o:hralign="center" o:hrstd="t" o:hr="t" fillcolor="#a0a0a0" stroked="f"/>
        </w:pict>
      </w:r>
    </w:p>
    <w:p w14:paraId="0B78A8BD" w14:textId="77777777" w:rsidR="00936E69" w:rsidRPr="00936E69" w:rsidRDefault="00936E69" w:rsidP="00936E69">
      <w:pPr>
        <w:rPr>
          <w:b/>
          <w:bCs/>
        </w:rPr>
      </w:pPr>
      <w:r w:rsidRPr="00936E69">
        <w:rPr>
          <w:b/>
          <w:bCs/>
        </w:rPr>
        <w:lastRenderedPageBreak/>
        <w:t>8. Review Table</w:t>
      </w:r>
    </w:p>
    <w:tbl>
      <w:tblPr>
        <w:tblStyle w:val="TableGrid"/>
        <w:tblW w:w="0" w:type="auto"/>
        <w:tblLook w:val="04A0" w:firstRow="1" w:lastRow="0" w:firstColumn="1" w:lastColumn="0" w:noHBand="0" w:noVBand="1"/>
      </w:tblPr>
      <w:tblGrid>
        <w:gridCol w:w="1638"/>
        <w:gridCol w:w="1321"/>
        <w:gridCol w:w="4523"/>
        <w:gridCol w:w="2998"/>
      </w:tblGrid>
      <w:tr w:rsidR="00936E69" w:rsidRPr="00936E69" w14:paraId="7D4558B3" w14:textId="77777777" w:rsidTr="00936E69">
        <w:tc>
          <w:tcPr>
            <w:tcW w:w="0" w:type="auto"/>
            <w:hideMark/>
          </w:tcPr>
          <w:p w14:paraId="2EEE1D0C" w14:textId="77777777" w:rsidR="00936E69" w:rsidRPr="00936E69" w:rsidRDefault="00936E69" w:rsidP="00936E69">
            <w:pPr>
              <w:spacing w:after="160" w:line="259" w:lineRule="auto"/>
              <w:rPr>
                <w:b/>
                <w:bCs/>
              </w:rPr>
            </w:pPr>
            <w:r w:rsidRPr="00936E69">
              <w:rPr>
                <w:b/>
                <w:bCs/>
              </w:rPr>
              <w:t>Column Name</w:t>
            </w:r>
          </w:p>
        </w:tc>
        <w:tc>
          <w:tcPr>
            <w:tcW w:w="0" w:type="auto"/>
            <w:hideMark/>
          </w:tcPr>
          <w:p w14:paraId="7FDD2CA6" w14:textId="77777777" w:rsidR="00936E69" w:rsidRPr="00936E69" w:rsidRDefault="00936E69" w:rsidP="00936E69">
            <w:pPr>
              <w:spacing w:after="160" w:line="259" w:lineRule="auto"/>
              <w:rPr>
                <w:b/>
                <w:bCs/>
              </w:rPr>
            </w:pPr>
            <w:r w:rsidRPr="00936E69">
              <w:rPr>
                <w:b/>
                <w:bCs/>
              </w:rPr>
              <w:t>Data Type</w:t>
            </w:r>
          </w:p>
        </w:tc>
        <w:tc>
          <w:tcPr>
            <w:tcW w:w="0" w:type="auto"/>
            <w:hideMark/>
          </w:tcPr>
          <w:p w14:paraId="6306CD98" w14:textId="77777777" w:rsidR="00936E69" w:rsidRPr="00936E69" w:rsidRDefault="00936E69" w:rsidP="00936E69">
            <w:pPr>
              <w:spacing w:after="160" w:line="259" w:lineRule="auto"/>
              <w:rPr>
                <w:b/>
                <w:bCs/>
              </w:rPr>
            </w:pPr>
            <w:r w:rsidRPr="00936E69">
              <w:rPr>
                <w:b/>
                <w:bCs/>
              </w:rPr>
              <w:t>Constraints</w:t>
            </w:r>
          </w:p>
        </w:tc>
        <w:tc>
          <w:tcPr>
            <w:tcW w:w="0" w:type="auto"/>
            <w:hideMark/>
          </w:tcPr>
          <w:p w14:paraId="170A32A3" w14:textId="77777777" w:rsidR="00936E69" w:rsidRPr="00936E69" w:rsidRDefault="00936E69" w:rsidP="00936E69">
            <w:pPr>
              <w:spacing w:after="160" w:line="259" w:lineRule="auto"/>
              <w:rPr>
                <w:b/>
                <w:bCs/>
              </w:rPr>
            </w:pPr>
            <w:r w:rsidRPr="00936E69">
              <w:rPr>
                <w:b/>
                <w:bCs/>
              </w:rPr>
              <w:t>Description</w:t>
            </w:r>
          </w:p>
        </w:tc>
      </w:tr>
      <w:tr w:rsidR="00936E69" w:rsidRPr="00936E69" w14:paraId="54A94693" w14:textId="77777777" w:rsidTr="00936E69">
        <w:tc>
          <w:tcPr>
            <w:tcW w:w="0" w:type="auto"/>
            <w:hideMark/>
          </w:tcPr>
          <w:p w14:paraId="6868C1C9" w14:textId="77777777" w:rsidR="00936E69" w:rsidRPr="00936E69" w:rsidRDefault="00936E69" w:rsidP="00936E69">
            <w:pPr>
              <w:spacing w:after="160" w:line="259" w:lineRule="auto"/>
            </w:pPr>
            <w:proofErr w:type="spellStart"/>
            <w:r w:rsidRPr="00936E69">
              <w:t>review_id</w:t>
            </w:r>
            <w:proofErr w:type="spellEnd"/>
          </w:p>
        </w:tc>
        <w:tc>
          <w:tcPr>
            <w:tcW w:w="0" w:type="auto"/>
            <w:hideMark/>
          </w:tcPr>
          <w:p w14:paraId="15DF387A" w14:textId="77777777" w:rsidR="00936E69" w:rsidRPr="00936E69" w:rsidRDefault="00936E69" w:rsidP="00936E69">
            <w:pPr>
              <w:spacing w:after="160" w:line="259" w:lineRule="auto"/>
            </w:pPr>
            <w:r w:rsidRPr="00936E69">
              <w:t>INT</w:t>
            </w:r>
          </w:p>
        </w:tc>
        <w:tc>
          <w:tcPr>
            <w:tcW w:w="0" w:type="auto"/>
            <w:hideMark/>
          </w:tcPr>
          <w:p w14:paraId="2F866ED9" w14:textId="77777777" w:rsidR="00936E69" w:rsidRPr="00936E69" w:rsidRDefault="00936E69" w:rsidP="00936E69">
            <w:pPr>
              <w:spacing w:after="160" w:line="259" w:lineRule="auto"/>
            </w:pPr>
            <w:r w:rsidRPr="00936E69">
              <w:t>PRIMARY KEY, AUTO_INCREMENT</w:t>
            </w:r>
          </w:p>
        </w:tc>
        <w:tc>
          <w:tcPr>
            <w:tcW w:w="0" w:type="auto"/>
            <w:hideMark/>
          </w:tcPr>
          <w:p w14:paraId="53573C18" w14:textId="77777777" w:rsidR="00936E69" w:rsidRPr="00936E69" w:rsidRDefault="00936E69" w:rsidP="00936E69">
            <w:pPr>
              <w:spacing w:after="160" w:line="259" w:lineRule="auto"/>
            </w:pPr>
            <w:r w:rsidRPr="00936E69">
              <w:t>Unique identifier for the review</w:t>
            </w:r>
          </w:p>
        </w:tc>
      </w:tr>
      <w:tr w:rsidR="00936E69" w:rsidRPr="00936E69" w14:paraId="1EEBDA62" w14:textId="77777777" w:rsidTr="00936E69">
        <w:tc>
          <w:tcPr>
            <w:tcW w:w="0" w:type="auto"/>
            <w:hideMark/>
          </w:tcPr>
          <w:p w14:paraId="7D0557C8" w14:textId="77777777" w:rsidR="00936E69" w:rsidRPr="00936E69" w:rsidRDefault="00936E69" w:rsidP="00936E69">
            <w:pPr>
              <w:spacing w:after="160" w:line="259" w:lineRule="auto"/>
            </w:pPr>
            <w:proofErr w:type="spellStart"/>
            <w:r w:rsidRPr="00936E69">
              <w:t>user_id</w:t>
            </w:r>
            <w:proofErr w:type="spellEnd"/>
          </w:p>
        </w:tc>
        <w:tc>
          <w:tcPr>
            <w:tcW w:w="0" w:type="auto"/>
            <w:hideMark/>
          </w:tcPr>
          <w:p w14:paraId="51058074" w14:textId="77777777" w:rsidR="00936E69" w:rsidRPr="00936E69" w:rsidRDefault="00936E69" w:rsidP="00936E69">
            <w:pPr>
              <w:spacing w:after="160" w:line="259" w:lineRule="auto"/>
            </w:pPr>
            <w:r w:rsidRPr="00936E69">
              <w:t>INT</w:t>
            </w:r>
          </w:p>
        </w:tc>
        <w:tc>
          <w:tcPr>
            <w:tcW w:w="0" w:type="auto"/>
            <w:hideMark/>
          </w:tcPr>
          <w:p w14:paraId="5B1DB216" w14:textId="77777777" w:rsidR="00936E69" w:rsidRPr="00936E69" w:rsidRDefault="00936E69" w:rsidP="00936E69">
            <w:pPr>
              <w:spacing w:after="160" w:line="259" w:lineRule="auto"/>
            </w:pPr>
            <w:r w:rsidRPr="00936E69">
              <w:t>FOREIGN KEY (User)</w:t>
            </w:r>
          </w:p>
        </w:tc>
        <w:tc>
          <w:tcPr>
            <w:tcW w:w="0" w:type="auto"/>
            <w:hideMark/>
          </w:tcPr>
          <w:p w14:paraId="1D45EEEE" w14:textId="77777777" w:rsidR="00936E69" w:rsidRPr="00936E69" w:rsidRDefault="00936E69" w:rsidP="00936E69">
            <w:pPr>
              <w:spacing w:after="160" w:line="259" w:lineRule="auto"/>
            </w:pPr>
            <w:r w:rsidRPr="00936E69">
              <w:t>Reviewer</w:t>
            </w:r>
          </w:p>
        </w:tc>
      </w:tr>
      <w:tr w:rsidR="00936E69" w:rsidRPr="00936E69" w14:paraId="7CCDE425" w14:textId="77777777" w:rsidTr="00936E69">
        <w:tc>
          <w:tcPr>
            <w:tcW w:w="0" w:type="auto"/>
            <w:hideMark/>
          </w:tcPr>
          <w:p w14:paraId="5925A4BC" w14:textId="77777777" w:rsidR="00936E69" w:rsidRPr="00936E69" w:rsidRDefault="00936E69" w:rsidP="00936E69">
            <w:pPr>
              <w:spacing w:after="160" w:line="259" w:lineRule="auto"/>
            </w:pPr>
            <w:proofErr w:type="spellStart"/>
            <w:r w:rsidRPr="00936E69">
              <w:t>book_id</w:t>
            </w:r>
            <w:proofErr w:type="spellEnd"/>
          </w:p>
        </w:tc>
        <w:tc>
          <w:tcPr>
            <w:tcW w:w="0" w:type="auto"/>
            <w:hideMark/>
          </w:tcPr>
          <w:p w14:paraId="142DB6E9" w14:textId="77777777" w:rsidR="00936E69" w:rsidRPr="00936E69" w:rsidRDefault="00936E69" w:rsidP="00936E69">
            <w:pPr>
              <w:spacing w:after="160" w:line="259" w:lineRule="auto"/>
            </w:pPr>
            <w:r w:rsidRPr="00936E69">
              <w:t>INT</w:t>
            </w:r>
          </w:p>
        </w:tc>
        <w:tc>
          <w:tcPr>
            <w:tcW w:w="0" w:type="auto"/>
            <w:hideMark/>
          </w:tcPr>
          <w:p w14:paraId="38CED0BA" w14:textId="77777777" w:rsidR="00936E69" w:rsidRPr="00936E69" w:rsidRDefault="00936E69" w:rsidP="00936E69">
            <w:pPr>
              <w:spacing w:after="160" w:line="259" w:lineRule="auto"/>
            </w:pPr>
            <w:r w:rsidRPr="00936E69">
              <w:t>FOREIGN KEY (Book)</w:t>
            </w:r>
          </w:p>
        </w:tc>
        <w:tc>
          <w:tcPr>
            <w:tcW w:w="0" w:type="auto"/>
            <w:hideMark/>
          </w:tcPr>
          <w:p w14:paraId="712A3F5E" w14:textId="77777777" w:rsidR="00936E69" w:rsidRPr="00936E69" w:rsidRDefault="00936E69" w:rsidP="00936E69">
            <w:pPr>
              <w:spacing w:after="160" w:line="259" w:lineRule="auto"/>
            </w:pPr>
            <w:r w:rsidRPr="00936E69">
              <w:t>Book being reviewed</w:t>
            </w:r>
          </w:p>
        </w:tc>
      </w:tr>
      <w:tr w:rsidR="00936E69" w:rsidRPr="00936E69" w14:paraId="7E08B74C" w14:textId="77777777" w:rsidTr="00936E69">
        <w:tc>
          <w:tcPr>
            <w:tcW w:w="0" w:type="auto"/>
            <w:hideMark/>
          </w:tcPr>
          <w:p w14:paraId="01B647F8" w14:textId="77777777" w:rsidR="00936E69" w:rsidRPr="00936E69" w:rsidRDefault="00936E69" w:rsidP="00936E69">
            <w:pPr>
              <w:spacing w:after="160" w:line="259" w:lineRule="auto"/>
            </w:pPr>
            <w:r w:rsidRPr="00936E69">
              <w:t>rating</w:t>
            </w:r>
          </w:p>
        </w:tc>
        <w:tc>
          <w:tcPr>
            <w:tcW w:w="0" w:type="auto"/>
            <w:hideMark/>
          </w:tcPr>
          <w:p w14:paraId="48F3B78E" w14:textId="77777777" w:rsidR="00936E69" w:rsidRPr="00936E69" w:rsidRDefault="00936E69" w:rsidP="00936E69">
            <w:pPr>
              <w:spacing w:after="160" w:line="259" w:lineRule="auto"/>
            </w:pPr>
            <w:r w:rsidRPr="00936E69">
              <w:t>INT</w:t>
            </w:r>
          </w:p>
        </w:tc>
        <w:tc>
          <w:tcPr>
            <w:tcW w:w="0" w:type="auto"/>
            <w:hideMark/>
          </w:tcPr>
          <w:p w14:paraId="48D5A0D9" w14:textId="77777777" w:rsidR="00936E69" w:rsidRPr="00936E69" w:rsidRDefault="00936E69" w:rsidP="00936E69">
            <w:pPr>
              <w:spacing w:after="160" w:line="259" w:lineRule="auto"/>
            </w:pPr>
            <w:r w:rsidRPr="00936E69">
              <w:t>NOT NULL, CHECK (rating &gt;= 1 AND rating &lt;= 5)</w:t>
            </w:r>
          </w:p>
        </w:tc>
        <w:tc>
          <w:tcPr>
            <w:tcW w:w="0" w:type="auto"/>
            <w:hideMark/>
          </w:tcPr>
          <w:p w14:paraId="468882A4" w14:textId="77777777" w:rsidR="00936E69" w:rsidRPr="00936E69" w:rsidRDefault="00936E69" w:rsidP="00936E69">
            <w:pPr>
              <w:spacing w:after="160" w:line="259" w:lineRule="auto"/>
            </w:pPr>
            <w:r w:rsidRPr="00936E69">
              <w:t>Star rating (1-5)</w:t>
            </w:r>
          </w:p>
        </w:tc>
      </w:tr>
      <w:tr w:rsidR="00936E69" w:rsidRPr="00936E69" w14:paraId="57539E05" w14:textId="77777777" w:rsidTr="00936E69">
        <w:tc>
          <w:tcPr>
            <w:tcW w:w="0" w:type="auto"/>
            <w:hideMark/>
          </w:tcPr>
          <w:p w14:paraId="2F6CEA21" w14:textId="77777777" w:rsidR="00936E69" w:rsidRPr="00936E69" w:rsidRDefault="00936E69" w:rsidP="00936E69">
            <w:pPr>
              <w:spacing w:after="160" w:line="259" w:lineRule="auto"/>
            </w:pPr>
            <w:proofErr w:type="spellStart"/>
            <w:r w:rsidRPr="00936E69">
              <w:t>review_text</w:t>
            </w:r>
            <w:proofErr w:type="spellEnd"/>
          </w:p>
        </w:tc>
        <w:tc>
          <w:tcPr>
            <w:tcW w:w="0" w:type="auto"/>
            <w:hideMark/>
          </w:tcPr>
          <w:p w14:paraId="005EAFDC" w14:textId="77777777" w:rsidR="00936E69" w:rsidRPr="00936E69" w:rsidRDefault="00936E69" w:rsidP="00936E69">
            <w:pPr>
              <w:spacing w:after="160" w:line="259" w:lineRule="auto"/>
            </w:pPr>
            <w:r w:rsidRPr="00936E69">
              <w:t>TEXT</w:t>
            </w:r>
          </w:p>
        </w:tc>
        <w:tc>
          <w:tcPr>
            <w:tcW w:w="0" w:type="auto"/>
            <w:hideMark/>
          </w:tcPr>
          <w:p w14:paraId="4B8D436B" w14:textId="77777777" w:rsidR="00936E69" w:rsidRPr="00936E69" w:rsidRDefault="00936E69" w:rsidP="00936E69">
            <w:pPr>
              <w:spacing w:after="160" w:line="259" w:lineRule="auto"/>
            </w:pPr>
            <w:r w:rsidRPr="00936E69">
              <w:t>NULL</w:t>
            </w:r>
          </w:p>
        </w:tc>
        <w:tc>
          <w:tcPr>
            <w:tcW w:w="0" w:type="auto"/>
            <w:hideMark/>
          </w:tcPr>
          <w:p w14:paraId="05603811" w14:textId="77777777" w:rsidR="00936E69" w:rsidRPr="00936E69" w:rsidRDefault="00936E69" w:rsidP="00936E69">
            <w:pPr>
              <w:spacing w:after="160" w:line="259" w:lineRule="auto"/>
            </w:pPr>
            <w:r w:rsidRPr="00936E69">
              <w:t>Review content</w:t>
            </w:r>
          </w:p>
        </w:tc>
      </w:tr>
      <w:tr w:rsidR="00936E69" w:rsidRPr="00936E69" w14:paraId="1D9435A9" w14:textId="77777777" w:rsidTr="00936E69">
        <w:tc>
          <w:tcPr>
            <w:tcW w:w="0" w:type="auto"/>
            <w:hideMark/>
          </w:tcPr>
          <w:p w14:paraId="3DE20859" w14:textId="77777777" w:rsidR="00936E69" w:rsidRPr="00936E69" w:rsidRDefault="00936E69" w:rsidP="00936E69">
            <w:pPr>
              <w:spacing w:after="160" w:line="259" w:lineRule="auto"/>
            </w:pPr>
            <w:proofErr w:type="spellStart"/>
            <w:r w:rsidRPr="00936E69">
              <w:t>review_date</w:t>
            </w:r>
            <w:proofErr w:type="spellEnd"/>
          </w:p>
        </w:tc>
        <w:tc>
          <w:tcPr>
            <w:tcW w:w="0" w:type="auto"/>
            <w:hideMark/>
          </w:tcPr>
          <w:p w14:paraId="236712B4" w14:textId="77777777" w:rsidR="00936E69" w:rsidRPr="00936E69" w:rsidRDefault="00936E69" w:rsidP="00936E69">
            <w:pPr>
              <w:spacing w:after="160" w:line="259" w:lineRule="auto"/>
            </w:pPr>
            <w:r w:rsidRPr="00936E69">
              <w:t>TIMESTAMP</w:t>
            </w:r>
          </w:p>
        </w:tc>
        <w:tc>
          <w:tcPr>
            <w:tcW w:w="0" w:type="auto"/>
            <w:hideMark/>
          </w:tcPr>
          <w:p w14:paraId="44454B19" w14:textId="77777777" w:rsidR="00936E69" w:rsidRPr="00936E69" w:rsidRDefault="00936E69" w:rsidP="00936E69">
            <w:pPr>
              <w:spacing w:after="160" w:line="259" w:lineRule="auto"/>
            </w:pPr>
            <w:r w:rsidRPr="00936E69">
              <w:t>DEFAULT CURRENT_TIMESTAMP</w:t>
            </w:r>
          </w:p>
        </w:tc>
        <w:tc>
          <w:tcPr>
            <w:tcW w:w="0" w:type="auto"/>
            <w:hideMark/>
          </w:tcPr>
          <w:p w14:paraId="315ED167" w14:textId="77777777" w:rsidR="00936E69" w:rsidRPr="00936E69" w:rsidRDefault="00936E69" w:rsidP="00936E69">
            <w:pPr>
              <w:spacing w:after="160" w:line="259" w:lineRule="auto"/>
            </w:pPr>
            <w:r w:rsidRPr="00936E69">
              <w:t>Date of the review</w:t>
            </w:r>
          </w:p>
        </w:tc>
      </w:tr>
    </w:tbl>
    <w:p w14:paraId="59DB54AF" w14:textId="77777777" w:rsidR="00936E69" w:rsidRPr="00936E69" w:rsidRDefault="00936E69" w:rsidP="00936E69">
      <w:r w:rsidRPr="00936E69">
        <w:pict w14:anchorId="0B72124F">
          <v:rect id="_x0000_i1346" style="width:0;height:1.5pt" o:hralign="center" o:hrstd="t" o:hr="t" fillcolor="#a0a0a0" stroked="f"/>
        </w:pict>
      </w:r>
    </w:p>
    <w:p w14:paraId="4E4C9191" w14:textId="77777777" w:rsidR="00936E69" w:rsidRPr="00936E69" w:rsidRDefault="00936E69" w:rsidP="00936E69">
      <w:pPr>
        <w:rPr>
          <w:b/>
          <w:bCs/>
        </w:rPr>
      </w:pPr>
      <w:r w:rsidRPr="00936E69">
        <w:rPr>
          <w:b/>
          <w:bCs/>
        </w:rPr>
        <w:t>9. Cart Table</w:t>
      </w:r>
    </w:p>
    <w:tbl>
      <w:tblPr>
        <w:tblStyle w:val="TableGrid"/>
        <w:tblW w:w="0" w:type="auto"/>
        <w:tblLook w:val="04A0" w:firstRow="1" w:lastRow="0" w:firstColumn="1" w:lastColumn="0" w:noHBand="0" w:noVBand="1"/>
      </w:tblPr>
      <w:tblGrid>
        <w:gridCol w:w="1657"/>
        <w:gridCol w:w="1199"/>
        <w:gridCol w:w="3392"/>
        <w:gridCol w:w="2869"/>
      </w:tblGrid>
      <w:tr w:rsidR="00936E69" w:rsidRPr="00936E69" w14:paraId="5E599782" w14:textId="77777777" w:rsidTr="00936E69">
        <w:tc>
          <w:tcPr>
            <w:tcW w:w="0" w:type="auto"/>
            <w:hideMark/>
          </w:tcPr>
          <w:p w14:paraId="6A795944" w14:textId="77777777" w:rsidR="00936E69" w:rsidRPr="00936E69" w:rsidRDefault="00936E69" w:rsidP="00936E69">
            <w:pPr>
              <w:spacing w:after="160" w:line="259" w:lineRule="auto"/>
              <w:rPr>
                <w:b/>
                <w:bCs/>
              </w:rPr>
            </w:pPr>
            <w:r w:rsidRPr="00936E69">
              <w:rPr>
                <w:b/>
                <w:bCs/>
              </w:rPr>
              <w:t>Column Name</w:t>
            </w:r>
          </w:p>
        </w:tc>
        <w:tc>
          <w:tcPr>
            <w:tcW w:w="0" w:type="auto"/>
            <w:hideMark/>
          </w:tcPr>
          <w:p w14:paraId="4C626DA1" w14:textId="77777777" w:rsidR="00936E69" w:rsidRPr="00936E69" w:rsidRDefault="00936E69" w:rsidP="00936E69">
            <w:pPr>
              <w:spacing w:after="160" w:line="259" w:lineRule="auto"/>
              <w:rPr>
                <w:b/>
                <w:bCs/>
              </w:rPr>
            </w:pPr>
            <w:r w:rsidRPr="00936E69">
              <w:rPr>
                <w:b/>
                <w:bCs/>
              </w:rPr>
              <w:t>Data Type</w:t>
            </w:r>
          </w:p>
        </w:tc>
        <w:tc>
          <w:tcPr>
            <w:tcW w:w="0" w:type="auto"/>
            <w:hideMark/>
          </w:tcPr>
          <w:p w14:paraId="771490DA" w14:textId="77777777" w:rsidR="00936E69" w:rsidRPr="00936E69" w:rsidRDefault="00936E69" w:rsidP="00936E69">
            <w:pPr>
              <w:spacing w:after="160" w:line="259" w:lineRule="auto"/>
              <w:rPr>
                <w:b/>
                <w:bCs/>
              </w:rPr>
            </w:pPr>
            <w:r w:rsidRPr="00936E69">
              <w:rPr>
                <w:b/>
                <w:bCs/>
              </w:rPr>
              <w:t>Constraints</w:t>
            </w:r>
          </w:p>
        </w:tc>
        <w:tc>
          <w:tcPr>
            <w:tcW w:w="0" w:type="auto"/>
            <w:hideMark/>
          </w:tcPr>
          <w:p w14:paraId="6B05F374" w14:textId="77777777" w:rsidR="00936E69" w:rsidRPr="00936E69" w:rsidRDefault="00936E69" w:rsidP="00936E69">
            <w:pPr>
              <w:spacing w:after="160" w:line="259" w:lineRule="auto"/>
              <w:rPr>
                <w:b/>
                <w:bCs/>
              </w:rPr>
            </w:pPr>
            <w:r w:rsidRPr="00936E69">
              <w:rPr>
                <w:b/>
                <w:bCs/>
              </w:rPr>
              <w:t>Description</w:t>
            </w:r>
          </w:p>
        </w:tc>
      </w:tr>
      <w:tr w:rsidR="00936E69" w:rsidRPr="00936E69" w14:paraId="3818FF1C" w14:textId="77777777" w:rsidTr="00936E69">
        <w:tc>
          <w:tcPr>
            <w:tcW w:w="0" w:type="auto"/>
            <w:hideMark/>
          </w:tcPr>
          <w:p w14:paraId="2E16457F" w14:textId="77777777" w:rsidR="00936E69" w:rsidRPr="00936E69" w:rsidRDefault="00936E69" w:rsidP="00936E69">
            <w:pPr>
              <w:spacing w:after="160" w:line="259" w:lineRule="auto"/>
            </w:pPr>
            <w:proofErr w:type="spellStart"/>
            <w:r w:rsidRPr="00936E69">
              <w:t>cart_id</w:t>
            </w:r>
            <w:proofErr w:type="spellEnd"/>
          </w:p>
        </w:tc>
        <w:tc>
          <w:tcPr>
            <w:tcW w:w="0" w:type="auto"/>
            <w:hideMark/>
          </w:tcPr>
          <w:p w14:paraId="2774E8DD" w14:textId="77777777" w:rsidR="00936E69" w:rsidRPr="00936E69" w:rsidRDefault="00936E69" w:rsidP="00936E69">
            <w:pPr>
              <w:spacing w:after="160" w:line="259" w:lineRule="auto"/>
            </w:pPr>
            <w:r w:rsidRPr="00936E69">
              <w:t>INT</w:t>
            </w:r>
          </w:p>
        </w:tc>
        <w:tc>
          <w:tcPr>
            <w:tcW w:w="0" w:type="auto"/>
            <w:hideMark/>
          </w:tcPr>
          <w:p w14:paraId="4B1623F3" w14:textId="77777777" w:rsidR="00936E69" w:rsidRPr="00936E69" w:rsidRDefault="00936E69" w:rsidP="00936E69">
            <w:pPr>
              <w:spacing w:after="160" w:line="259" w:lineRule="auto"/>
            </w:pPr>
            <w:r w:rsidRPr="00936E69">
              <w:t>PRIMARY KEY, AUTO_INCREMENT</w:t>
            </w:r>
          </w:p>
        </w:tc>
        <w:tc>
          <w:tcPr>
            <w:tcW w:w="0" w:type="auto"/>
            <w:hideMark/>
          </w:tcPr>
          <w:p w14:paraId="2B6E0DED" w14:textId="77777777" w:rsidR="00936E69" w:rsidRPr="00936E69" w:rsidRDefault="00936E69" w:rsidP="00936E69">
            <w:pPr>
              <w:spacing w:after="160" w:line="259" w:lineRule="auto"/>
            </w:pPr>
            <w:r w:rsidRPr="00936E69">
              <w:t>Unique identifier for the cart</w:t>
            </w:r>
          </w:p>
        </w:tc>
      </w:tr>
      <w:tr w:rsidR="00936E69" w:rsidRPr="00936E69" w14:paraId="518754F1" w14:textId="77777777" w:rsidTr="00936E69">
        <w:tc>
          <w:tcPr>
            <w:tcW w:w="0" w:type="auto"/>
            <w:hideMark/>
          </w:tcPr>
          <w:p w14:paraId="31FFAFFC" w14:textId="77777777" w:rsidR="00936E69" w:rsidRPr="00936E69" w:rsidRDefault="00936E69" w:rsidP="00936E69">
            <w:pPr>
              <w:spacing w:after="160" w:line="259" w:lineRule="auto"/>
            </w:pPr>
            <w:proofErr w:type="spellStart"/>
            <w:r w:rsidRPr="00936E69">
              <w:t>user_id</w:t>
            </w:r>
            <w:proofErr w:type="spellEnd"/>
          </w:p>
        </w:tc>
        <w:tc>
          <w:tcPr>
            <w:tcW w:w="0" w:type="auto"/>
            <w:hideMark/>
          </w:tcPr>
          <w:p w14:paraId="390F3615" w14:textId="77777777" w:rsidR="00936E69" w:rsidRPr="00936E69" w:rsidRDefault="00936E69" w:rsidP="00936E69">
            <w:pPr>
              <w:spacing w:after="160" w:line="259" w:lineRule="auto"/>
            </w:pPr>
            <w:r w:rsidRPr="00936E69">
              <w:t>INT</w:t>
            </w:r>
          </w:p>
        </w:tc>
        <w:tc>
          <w:tcPr>
            <w:tcW w:w="0" w:type="auto"/>
            <w:hideMark/>
          </w:tcPr>
          <w:p w14:paraId="179A8DD0" w14:textId="77777777" w:rsidR="00936E69" w:rsidRPr="00936E69" w:rsidRDefault="00936E69" w:rsidP="00936E69">
            <w:pPr>
              <w:spacing w:after="160" w:line="259" w:lineRule="auto"/>
            </w:pPr>
            <w:r w:rsidRPr="00936E69">
              <w:t>FOREIGN KEY (User)</w:t>
            </w:r>
          </w:p>
        </w:tc>
        <w:tc>
          <w:tcPr>
            <w:tcW w:w="0" w:type="auto"/>
            <w:hideMark/>
          </w:tcPr>
          <w:p w14:paraId="1F3F114C" w14:textId="77777777" w:rsidR="00936E69" w:rsidRPr="00936E69" w:rsidRDefault="00936E69" w:rsidP="00936E69">
            <w:pPr>
              <w:spacing w:after="160" w:line="259" w:lineRule="auto"/>
            </w:pPr>
            <w:r w:rsidRPr="00936E69">
              <w:t>Cart owner</w:t>
            </w:r>
          </w:p>
        </w:tc>
      </w:tr>
      <w:tr w:rsidR="00936E69" w:rsidRPr="00936E69" w14:paraId="2C6AF353" w14:textId="77777777" w:rsidTr="00936E69">
        <w:tc>
          <w:tcPr>
            <w:tcW w:w="0" w:type="auto"/>
            <w:hideMark/>
          </w:tcPr>
          <w:p w14:paraId="4FD29491" w14:textId="77777777" w:rsidR="00936E69" w:rsidRPr="00936E69" w:rsidRDefault="00936E69" w:rsidP="00936E69">
            <w:pPr>
              <w:spacing w:after="160" w:line="259" w:lineRule="auto"/>
            </w:pPr>
            <w:proofErr w:type="spellStart"/>
            <w:r w:rsidRPr="00936E69">
              <w:t>book_id</w:t>
            </w:r>
            <w:proofErr w:type="spellEnd"/>
          </w:p>
        </w:tc>
        <w:tc>
          <w:tcPr>
            <w:tcW w:w="0" w:type="auto"/>
            <w:hideMark/>
          </w:tcPr>
          <w:p w14:paraId="5C9A518C" w14:textId="77777777" w:rsidR="00936E69" w:rsidRPr="00936E69" w:rsidRDefault="00936E69" w:rsidP="00936E69">
            <w:pPr>
              <w:spacing w:after="160" w:line="259" w:lineRule="auto"/>
            </w:pPr>
            <w:r w:rsidRPr="00936E69">
              <w:t>INT</w:t>
            </w:r>
          </w:p>
        </w:tc>
        <w:tc>
          <w:tcPr>
            <w:tcW w:w="0" w:type="auto"/>
            <w:hideMark/>
          </w:tcPr>
          <w:p w14:paraId="27373DA7" w14:textId="77777777" w:rsidR="00936E69" w:rsidRPr="00936E69" w:rsidRDefault="00936E69" w:rsidP="00936E69">
            <w:pPr>
              <w:spacing w:after="160" w:line="259" w:lineRule="auto"/>
            </w:pPr>
            <w:r w:rsidRPr="00936E69">
              <w:t>FOREIGN KEY (Book)</w:t>
            </w:r>
          </w:p>
        </w:tc>
        <w:tc>
          <w:tcPr>
            <w:tcW w:w="0" w:type="auto"/>
            <w:hideMark/>
          </w:tcPr>
          <w:p w14:paraId="0D4508B0" w14:textId="77777777" w:rsidR="00936E69" w:rsidRPr="00936E69" w:rsidRDefault="00936E69" w:rsidP="00936E69">
            <w:pPr>
              <w:spacing w:after="160" w:line="259" w:lineRule="auto"/>
            </w:pPr>
            <w:r w:rsidRPr="00936E69">
              <w:t>Book added to the cart</w:t>
            </w:r>
          </w:p>
        </w:tc>
      </w:tr>
      <w:tr w:rsidR="00936E69" w:rsidRPr="00936E69" w14:paraId="4DF0543E" w14:textId="77777777" w:rsidTr="00936E69">
        <w:tc>
          <w:tcPr>
            <w:tcW w:w="0" w:type="auto"/>
            <w:hideMark/>
          </w:tcPr>
          <w:p w14:paraId="1E057126" w14:textId="77777777" w:rsidR="00936E69" w:rsidRPr="00936E69" w:rsidRDefault="00936E69" w:rsidP="00936E69">
            <w:pPr>
              <w:spacing w:after="160" w:line="259" w:lineRule="auto"/>
            </w:pPr>
            <w:r w:rsidRPr="00936E69">
              <w:t>quantity</w:t>
            </w:r>
          </w:p>
        </w:tc>
        <w:tc>
          <w:tcPr>
            <w:tcW w:w="0" w:type="auto"/>
            <w:hideMark/>
          </w:tcPr>
          <w:p w14:paraId="51D288E8" w14:textId="77777777" w:rsidR="00936E69" w:rsidRPr="00936E69" w:rsidRDefault="00936E69" w:rsidP="00936E69">
            <w:pPr>
              <w:spacing w:after="160" w:line="259" w:lineRule="auto"/>
            </w:pPr>
            <w:r w:rsidRPr="00936E69">
              <w:t>INT</w:t>
            </w:r>
          </w:p>
        </w:tc>
        <w:tc>
          <w:tcPr>
            <w:tcW w:w="0" w:type="auto"/>
            <w:hideMark/>
          </w:tcPr>
          <w:p w14:paraId="14DB1EC6" w14:textId="77777777" w:rsidR="00936E69" w:rsidRPr="00936E69" w:rsidRDefault="00936E69" w:rsidP="00936E69">
            <w:pPr>
              <w:spacing w:after="160" w:line="259" w:lineRule="auto"/>
            </w:pPr>
            <w:r w:rsidRPr="00936E69">
              <w:t>NOT NULL</w:t>
            </w:r>
          </w:p>
        </w:tc>
        <w:tc>
          <w:tcPr>
            <w:tcW w:w="0" w:type="auto"/>
            <w:hideMark/>
          </w:tcPr>
          <w:p w14:paraId="35385A63" w14:textId="77777777" w:rsidR="00936E69" w:rsidRPr="00936E69" w:rsidRDefault="00936E69" w:rsidP="00936E69">
            <w:pPr>
              <w:spacing w:after="160" w:line="259" w:lineRule="auto"/>
            </w:pPr>
            <w:r w:rsidRPr="00936E69">
              <w:t>Quantity of the book</w:t>
            </w:r>
          </w:p>
        </w:tc>
      </w:tr>
    </w:tbl>
    <w:p w14:paraId="17DCA4EB" w14:textId="77777777" w:rsidR="00936E69" w:rsidRPr="00936E69" w:rsidRDefault="00936E69" w:rsidP="00936E69">
      <w:r w:rsidRPr="00936E69">
        <w:pict w14:anchorId="323527CF">
          <v:rect id="_x0000_i1347" style="width:0;height:1.5pt" o:hralign="center" o:hrstd="t" o:hr="t" fillcolor="#a0a0a0" stroked="f"/>
        </w:pict>
      </w:r>
    </w:p>
    <w:p w14:paraId="06AF8F69" w14:textId="77777777" w:rsidR="00936E69" w:rsidRPr="00936E69" w:rsidRDefault="00936E69" w:rsidP="00936E69">
      <w:pPr>
        <w:rPr>
          <w:b/>
          <w:bCs/>
        </w:rPr>
      </w:pPr>
      <w:r w:rsidRPr="00936E69">
        <w:rPr>
          <w:b/>
          <w:bCs/>
        </w:rPr>
        <w:t>10. Address Table</w:t>
      </w:r>
    </w:p>
    <w:tbl>
      <w:tblPr>
        <w:tblStyle w:val="TableGrid"/>
        <w:tblW w:w="0" w:type="auto"/>
        <w:tblLook w:val="04A0" w:firstRow="1" w:lastRow="0" w:firstColumn="1" w:lastColumn="0" w:noHBand="0" w:noVBand="1"/>
      </w:tblPr>
      <w:tblGrid>
        <w:gridCol w:w="1657"/>
        <w:gridCol w:w="1650"/>
        <w:gridCol w:w="3392"/>
        <w:gridCol w:w="3482"/>
      </w:tblGrid>
      <w:tr w:rsidR="00936E69" w:rsidRPr="00936E69" w14:paraId="3FC18239" w14:textId="77777777" w:rsidTr="00936E69">
        <w:tc>
          <w:tcPr>
            <w:tcW w:w="0" w:type="auto"/>
            <w:hideMark/>
          </w:tcPr>
          <w:p w14:paraId="181D5FED" w14:textId="77777777" w:rsidR="00936E69" w:rsidRPr="00936E69" w:rsidRDefault="00936E69" w:rsidP="00936E69">
            <w:pPr>
              <w:spacing w:after="160" w:line="259" w:lineRule="auto"/>
              <w:rPr>
                <w:b/>
                <w:bCs/>
              </w:rPr>
            </w:pPr>
            <w:r w:rsidRPr="00936E69">
              <w:rPr>
                <w:b/>
                <w:bCs/>
              </w:rPr>
              <w:t>Column Name</w:t>
            </w:r>
          </w:p>
        </w:tc>
        <w:tc>
          <w:tcPr>
            <w:tcW w:w="0" w:type="auto"/>
            <w:hideMark/>
          </w:tcPr>
          <w:p w14:paraId="39F5C417" w14:textId="77777777" w:rsidR="00936E69" w:rsidRPr="00936E69" w:rsidRDefault="00936E69" w:rsidP="00936E69">
            <w:pPr>
              <w:spacing w:after="160" w:line="259" w:lineRule="auto"/>
              <w:rPr>
                <w:b/>
                <w:bCs/>
              </w:rPr>
            </w:pPr>
            <w:r w:rsidRPr="00936E69">
              <w:rPr>
                <w:b/>
                <w:bCs/>
              </w:rPr>
              <w:t>Data Type</w:t>
            </w:r>
          </w:p>
        </w:tc>
        <w:tc>
          <w:tcPr>
            <w:tcW w:w="0" w:type="auto"/>
            <w:hideMark/>
          </w:tcPr>
          <w:p w14:paraId="24707AA7" w14:textId="77777777" w:rsidR="00936E69" w:rsidRPr="00936E69" w:rsidRDefault="00936E69" w:rsidP="00936E69">
            <w:pPr>
              <w:spacing w:after="160" w:line="259" w:lineRule="auto"/>
              <w:rPr>
                <w:b/>
                <w:bCs/>
              </w:rPr>
            </w:pPr>
            <w:r w:rsidRPr="00936E69">
              <w:rPr>
                <w:b/>
                <w:bCs/>
              </w:rPr>
              <w:t>Constraints</w:t>
            </w:r>
          </w:p>
        </w:tc>
        <w:tc>
          <w:tcPr>
            <w:tcW w:w="0" w:type="auto"/>
            <w:hideMark/>
          </w:tcPr>
          <w:p w14:paraId="0A1E1969" w14:textId="77777777" w:rsidR="00936E69" w:rsidRPr="00936E69" w:rsidRDefault="00936E69" w:rsidP="00936E69">
            <w:pPr>
              <w:spacing w:after="160" w:line="259" w:lineRule="auto"/>
              <w:rPr>
                <w:b/>
                <w:bCs/>
              </w:rPr>
            </w:pPr>
            <w:r w:rsidRPr="00936E69">
              <w:rPr>
                <w:b/>
                <w:bCs/>
              </w:rPr>
              <w:t>Description</w:t>
            </w:r>
          </w:p>
        </w:tc>
      </w:tr>
      <w:tr w:rsidR="00936E69" w:rsidRPr="00936E69" w14:paraId="65788D16" w14:textId="77777777" w:rsidTr="00936E69">
        <w:tc>
          <w:tcPr>
            <w:tcW w:w="0" w:type="auto"/>
            <w:hideMark/>
          </w:tcPr>
          <w:p w14:paraId="7DAD9D92" w14:textId="77777777" w:rsidR="00936E69" w:rsidRPr="00936E69" w:rsidRDefault="00936E69" w:rsidP="00936E69">
            <w:pPr>
              <w:spacing w:after="160" w:line="259" w:lineRule="auto"/>
            </w:pPr>
            <w:proofErr w:type="spellStart"/>
            <w:r w:rsidRPr="00936E69">
              <w:t>address_id</w:t>
            </w:r>
            <w:proofErr w:type="spellEnd"/>
          </w:p>
        </w:tc>
        <w:tc>
          <w:tcPr>
            <w:tcW w:w="0" w:type="auto"/>
            <w:hideMark/>
          </w:tcPr>
          <w:p w14:paraId="0882D437" w14:textId="77777777" w:rsidR="00936E69" w:rsidRPr="00936E69" w:rsidRDefault="00936E69" w:rsidP="00936E69">
            <w:pPr>
              <w:spacing w:after="160" w:line="259" w:lineRule="auto"/>
            </w:pPr>
            <w:r w:rsidRPr="00936E69">
              <w:t>INT</w:t>
            </w:r>
          </w:p>
        </w:tc>
        <w:tc>
          <w:tcPr>
            <w:tcW w:w="0" w:type="auto"/>
            <w:hideMark/>
          </w:tcPr>
          <w:p w14:paraId="1E14044B" w14:textId="77777777" w:rsidR="00936E69" w:rsidRPr="00936E69" w:rsidRDefault="00936E69" w:rsidP="00936E69">
            <w:pPr>
              <w:spacing w:after="160" w:line="259" w:lineRule="auto"/>
            </w:pPr>
            <w:r w:rsidRPr="00936E69">
              <w:t>PRIMARY KEY, AUTO_INCREMENT</w:t>
            </w:r>
          </w:p>
        </w:tc>
        <w:tc>
          <w:tcPr>
            <w:tcW w:w="0" w:type="auto"/>
            <w:hideMark/>
          </w:tcPr>
          <w:p w14:paraId="00F58193" w14:textId="77777777" w:rsidR="00936E69" w:rsidRPr="00936E69" w:rsidRDefault="00936E69" w:rsidP="00936E69">
            <w:pPr>
              <w:spacing w:after="160" w:line="259" w:lineRule="auto"/>
            </w:pPr>
            <w:r w:rsidRPr="00936E69">
              <w:t>Unique identifier for the address</w:t>
            </w:r>
          </w:p>
        </w:tc>
      </w:tr>
      <w:tr w:rsidR="00936E69" w:rsidRPr="00936E69" w14:paraId="788E18CC" w14:textId="77777777" w:rsidTr="00936E69">
        <w:tc>
          <w:tcPr>
            <w:tcW w:w="0" w:type="auto"/>
            <w:hideMark/>
          </w:tcPr>
          <w:p w14:paraId="5CC97708" w14:textId="77777777" w:rsidR="00936E69" w:rsidRPr="00936E69" w:rsidRDefault="00936E69" w:rsidP="00936E69">
            <w:pPr>
              <w:spacing w:after="160" w:line="259" w:lineRule="auto"/>
            </w:pPr>
            <w:proofErr w:type="spellStart"/>
            <w:r w:rsidRPr="00936E69">
              <w:t>user_id</w:t>
            </w:r>
            <w:proofErr w:type="spellEnd"/>
          </w:p>
        </w:tc>
        <w:tc>
          <w:tcPr>
            <w:tcW w:w="0" w:type="auto"/>
            <w:hideMark/>
          </w:tcPr>
          <w:p w14:paraId="37E864BE" w14:textId="77777777" w:rsidR="00936E69" w:rsidRPr="00936E69" w:rsidRDefault="00936E69" w:rsidP="00936E69">
            <w:pPr>
              <w:spacing w:after="160" w:line="259" w:lineRule="auto"/>
            </w:pPr>
            <w:r w:rsidRPr="00936E69">
              <w:t>INT</w:t>
            </w:r>
          </w:p>
        </w:tc>
        <w:tc>
          <w:tcPr>
            <w:tcW w:w="0" w:type="auto"/>
            <w:hideMark/>
          </w:tcPr>
          <w:p w14:paraId="696DAA02" w14:textId="77777777" w:rsidR="00936E69" w:rsidRPr="00936E69" w:rsidRDefault="00936E69" w:rsidP="00936E69">
            <w:pPr>
              <w:spacing w:after="160" w:line="259" w:lineRule="auto"/>
            </w:pPr>
            <w:r w:rsidRPr="00936E69">
              <w:t>FOREIGN KEY (User)</w:t>
            </w:r>
          </w:p>
        </w:tc>
        <w:tc>
          <w:tcPr>
            <w:tcW w:w="0" w:type="auto"/>
            <w:hideMark/>
          </w:tcPr>
          <w:p w14:paraId="2F1FF887" w14:textId="77777777" w:rsidR="00936E69" w:rsidRPr="00936E69" w:rsidRDefault="00936E69" w:rsidP="00936E69">
            <w:pPr>
              <w:spacing w:after="160" w:line="259" w:lineRule="auto"/>
            </w:pPr>
            <w:r w:rsidRPr="00936E69">
              <w:t>User to whom the address belongs</w:t>
            </w:r>
          </w:p>
        </w:tc>
      </w:tr>
      <w:tr w:rsidR="00936E69" w:rsidRPr="00936E69" w14:paraId="6F5E7999" w14:textId="77777777" w:rsidTr="00936E69">
        <w:tc>
          <w:tcPr>
            <w:tcW w:w="0" w:type="auto"/>
            <w:hideMark/>
          </w:tcPr>
          <w:p w14:paraId="7E5A4E6E" w14:textId="77777777" w:rsidR="00936E69" w:rsidRPr="00936E69" w:rsidRDefault="00936E69" w:rsidP="00936E69">
            <w:pPr>
              <w:spacing w:after="160" w:line="259" w:lineRule="auto"/>
            </w:pPr>
            <w:proofErr w:type="spellStart"/>
            <w:r w:rsidRPr="00936E69">
              <w:t>street_address</w:t>
            </w:r>
            <w:proofErr w:type="spellEnd"/>
          </w:p>
        </w:tc>
        <w:tc>
          <w:tcPr>
            <w:tcW w:w="0" w:type="auto"/>
            <w:hideMark/>
          </w:tcPr>
          <w:p w14:paraId="697FC9C5" w14:textId="77777777" w:rsidR="00936E69" w:rsidRPr="00936E69" w:rsidRDefault="00936E69" w:rsidP="00936E69">
            <w:pPr>
              <w:spacing w:after="160" w:line="259" w:lineRule="auto"/>
            </w:pPr>
            <w:proofErr w:type="gramStart"/>
            <w:r w:rsidRPr="00936E69">
              <w:t>VARCHAR(</w:t>
            </w:r>
            <w:proofErr w:type="gramEnd"/>
            <w:r w:rsidRPr="00936E69">
              <w:t>255)</w:t>
            </w:r>
          </w:p>
        </w:tc>
        <w:tc>
          <w:tcPr>
            <w:tcW w:w="0" w:type="auto"/>
            <w:hideMark/>
          </w:tcPr>
          <w:p w14:paraId="666C757D" w14:textId="77777777" w:rsidR="00936E69" w:rsidRPr="00936E69" w:rsidRDefault="00936E69" w:rsidP="00936E69">
            <w:pPr>
              <w:spacing w:after="160" w:line="259" w:lineRule="auto"/>
            </w:pPr>
            <w:r w:rsidRPr="00936E69">
              <w:t>NOT NULL</w:t>
            </w:r>
          </w:p>
        </w:tc>
        <w:tc>
          <w:tcPr>
            <w:tcW w:w="0" w:type="auto"/>
            <w:hideMark/>
          </w:tcPr>
          <w:p w14:paraId="69E41DF7" w14:textId="77777777" w:rsidR="00936E69" w:rsidRPr="00936E69" w:rsidRDefault="00936E69" w:rsidP="00936E69">
            <w:pPr>
              <w:spacing w:after="160" w:line="259" w:lineRule="auto"/>
            </w:pPr>
            <w:r w:rsidRPr="00936E69">
              <w:t>Street address</w:t>
            </w:r>
          </w:p>
        </w:tc>
      </w:tr>
      <w:tr w:rsidR="00936E69" w:rsidRPr="00936E69" w14:paraId="69C6847A" w14:textId="77777777" w:rsidTr="00936E69">
        <w:tc>
          <w:tcPr>
            <w:tcW w:w="0" w:type="auto"/>
            <w:hideMark/>
          </w:tcPr>
          <w:p w14:paraId="166BDFDD" w14:textId="77777777" w:rsidR="00936E69" w:rsidRPr="00936E69" w:rsidRDefault="00936E69" w:rsidP="00936E69">
            <w:pPr>
              <w:spacing w:after="160" w:line="259" w:lineRule="auto"/>
            </w:pPr>
            <w:r w:rsidRPr="00936E69">
              <w:t>city</w:t>
            </w:r>
          </w:p>
        </w:tc>
        <w:tc>
          <w:tcPr>
            <w:tcW w:w="0" w:type="auto"/>
            <w:hideMark/>
          </w:tcPr>
          <w:p w14:paraId="4377EFBC" w14:textId="77777777" w:rsidR="00936E69" w:rsidRPr="00936E69" w:rsidRDefault="00936E69" w:rsidP="00936E69">
            <w:pPr>
              <w:spacing w:after="160" w:line="259" w:lineRule="auto"/>
            </w:pPr>
            <w:proofErr w:type="gramStart"/>
            <w:r w:rsidRPr="00936E69">
              <w:t>VARCHAR(</w:t>
            </w:r>
            <w:proofErr w:type="gramEnd"/>
            <w:r w:rsidRPr="00936E69">
              <w:t>100)</w:t>
            </w:r>
          </w:p>
        </w:tc>
        <w:tc>
          <w:tcPr>
            <w:tcW w:w="0" w:type="auto"/>
            <w:hideMark/>
          </w:tcPr>
          <w:p w14:paraId="6B34DFF4" w14:textId="77777777" w:rsidR="00936E69" w:rsidRPr="00936E69" w:rsidRDefault="00936E69" w:rsidP="00936E69">
            <w:pPr>
              <w:spacing w:after="160" w:line="259" w:lineRule="auto"/>
            </w:pPr>
            <w:r w:rsidRPr="00936E69">
              <w:t>NOT NULL</w:t>
            </w:r>
          </w:p>
        </w:tc>
        <w:tc>
          <w:tcPr>
            <w:tcW w:w="0" w:type="auto"/>
            <w:hideMark/>
          </w:tcPr>
          <w:p w14:paraId="6680799E" w14:textId="77777777" w:rsidR="00936E69" w:rsidRPr="00936E69" w:rsidRDefault="00936E69" w:rsidP="00936E69">
            <w:pPr>
              <w:spacing w:after="160" w:line="259" w:lineRule="auto"/>
            </w:pPr>
            <w:r w:rsidRPr="00936E69">
              <w:t>City name</w:t>
            </w:r>
          </w:p>
        </w:tc>
      </w:tr>
      <w:tr w:rsidR="00936E69" w:rsidRPr="00936E69" w14:paraId="0606EF15" w14:textId="77777777" w:rsidTr="00936E69">
        <w:tc>
          <w:tcPr>
            <w:tcW w:w="0" w:type="auto"/>
            <w:hideMark/>
          </w:tcPr>
          <w:p w14:paraId="7FD5339A" w14:textId="77777777" w:rsidR="00936E69" w:rsidRPr="00936E69" w:rsidRDefault="00936E69" w:rsidP="00936E69">
            <w:pPr>
              <w:spacing w:after="160" w:line="259" w:lineRule="auto"/>
            </w:pPr>
            <w:r w:rsidRPr="00936E69">
              <w:t>state</w:t>
            </w:r>
          </w:p>
        </w:tc>
        <w:tc>
          <w:tcPr>
            <w:tcW w:w="0" w:type="auto"/>
            <w:hideMark/>
          </w:tcPr>
          <w:p w14:paraId="3129A1BE" w14:textId="77777777" w:rsidR="00936E69" w:rsidRPr="00936E69" w:rsidRDefault="00936E69" w:rsidP="00936E69">
            <w:pPr>
              <w:spacing w:after="160" w:line="259" w:lineRule="auto"/>
            </w:pPr>
            <w:proofErr w:type="gramStart"/>
            <w:r w:rsidRPr="00936E69">
              <w:t>VARCHAR(</w:t>
            </w:r>
            <w:proofErr w:type="gramEnd"/>
            <w:r w:rsidRPr="00936E69">
              <w:t>100)</w:t>
            </w:r>
          </w:p>
        </w:tc>
        <w:tc>
          <w:tcPr>
            <w:tcW w:w="0" w:type="auto"/>
            <w:hideMark/>
          </w:tcPr>
          <w:p w14:paraId="252EC72C" w14:textId="77777777" w:rsidR="00936E69" w:rsidRPr="00936E69" w:rsidRDefault="00936E69" w:rsidP="00936E69">
            <w:pPr>
              <w:spacing w:after="160" w:line="259" w:lineRule="auto"/>
            </w:pPr>
            <w:r w:rsidRPr="00936E69">
              <w:t>NOT NULL</w:t>
            </w:r>
          </w:p>
        </w:tc>
        <w:tc>
          <w:tcPr>
            <w:tcW w:w="0" w:type="auto"/>
            <w:hideMark/>
          </w:tcPr>
          <w:p w14:paraId="0E9BB1F6" w14:textId="77777777" w:rsidR="00936E69" w:rsidRPr="00936E69" w:rsidRDefault="00936E69" w:rsidP="00936E69">
            <w:pPr>
              <w:spacing w:after="160" w:line="259" w:lineRule="auto"/>
            </w:pPr>
            <w:r w:rsidRPr="00936E69">
              <w:t>State name</w:t>
            </w:r>
          </w:p>
        </w:tc>
      </w:tr>
      <w:tr w:rsidR="00936E69" w:rsidRPr="00936E69" w14:paraId="2957D233" w14:textId="77777777" w:rsidTr="00936E69">
        <w:tc>
          <w:tcPr>
            <w:tcW w:w="0" w:type="auto"/>
            <w:hideMark/>
          </w:tcPr>
          <w:p w14:paraId="530E9B65" w14:textId="77777777" w:rsidR="00936E69" w:rsidRPr="00936E69" w:rsidRDefault="00936E69" w:rsidP="00936E69">
            <w:pPr>
              <w:spacing w:after="160" w:line="259" w:lineRule="auto"/>
            </w:pPr>
            <w:r w:rsidRPr="00936E69">
              <w:t>country</w:t>
            </w:r>
          </w:p>
        </w:tc>
        <w:tc>
          <w:tcPr>
            <w:tcW w:w="0" w:type="auto"/>
            <w:hideMark/>
          </w:tcPr>
          <w:p w14:paraId="726C5651" w14:textId="77777777" w:rsidR="00936E69" w:rsidRPr="00936E69" w:rsidRDefault="00936E69" w:rsidP="00936E69">
            <w:pPr>
              <w:spacing w:after="160" w:line="259" w:lineRule="auto"/>
            </w:pPr>
            <w:proofErr w:type="gramStart"/>
            <w:r w:rsidRPr="00936E69">
              <w:t>VARCHAR(</w:t>
            </w:r>
            <w:proofErr w:type="gramEnd"/>
            <w:r w:rsidRPr="00936E69">
              <w:t>100)</w:t>
            </w:r>
          </w:p>
        </w:tc>
        <w:tc>
          <w:tcPr>
            <w:tcW w:w="0" w:type="auto"/>
            <w:hideMark/>
          </w:tcPr>
          <w:p w14:paraId="41385F75" w14:textId="77777777" w:rsidR="00936E69" w:rsidRPr="00936E69" w:rsidRDefault="00936E69" w:rsidP="00936E69">
            <w:pPr>
              <w:spacing w:after="160" w:line="259" w:lineRule="auto"/>
            </w:pPr>
            <w:r w:rsidRPr="00936E69">
              <w:t>NOT NULL</w:t>
            </w:r>
          </w:p>
        </w:tc>
        <w:tc>
          <w:tcPr>
            <w:tcW w:w="0" w:type="auto"/>
            <w:hideMark/>
          </w:tcPr>
          <w:p w14:paraId="2AB2D310" w14:textId="77777777" w:rsidR="00936E69" w:rsidRPr="00936E69" w:rsidRDefault="00936E69" w:rsidP="00936E69">
            <w:pPr>
              <w:spacing w:after="160" w:line="259" w:lineRule="auto"/>
            </w:pPr>
            <w:r w:rsidRPr="00936E69">
              <w:t>Country name</w:t>
            </w:r>
          </w:p>
        </w:tc>
      </w:tr>
      <w:tr w:rsidR="00936E69" w:rsidRPr="00936E69" w14:paraId="2896A806" w14:textId="77777777" w:rsidTr="00936E69">
        <w:tc>
          <w:tcPr>
            <w:tcW w:w="0" w:type="auto"/>
            <w:hideMark/>
          </w:tcPr>
          <w:p w14:paraId="2927A9A6" w14:textId="77777777" w:rsidR="00936E69" w:rsidRPr="00936E69" w:rsidRDefault="00936E69" w:rsidP="00936E69">
            <w:pPr>
              <w:spacing w:after="160" w:line="259" w:lineRule="auto"/>
            </w:pPr>
            <w:proofErr w:type="spellStart"/>
            <w:r w:rsidRPr="00936E69">
              <w:t>postal_code</w:t>
            </w:r>
            <w:proofErr w:type="spellEnd"/>
          </w:p>
        </w:tc>
        <w:tc>
          <w:tcPr>
            <w:tcW w:w="0" w:type="auto"/>
            <w:hideMark/>
          </w:tcPr>
          <w:p w14:paraId="71A404D7" w14:textId="77777777" w:rsidR="00936E69" w:rsidRPr="00936E69" w:rsidRDefault="00936E69" w:rsidP="00936E69">
            <w:pPr>
              <w:spacing w:after="160" w:line="259" w:lineRule="auto"/>
            </w:pPr>
            <w:proofErr w:type="gramStart"/>
            <w:r w:rsidRPr="00936E69">
              <w:t>VARCHAR(</w:t>
            </w:r>
            <w:proofErr w:type="gramEnd"/>
            <w:r w:rsidRPr="00936E69">
              <w:t>20)</w:t>
            </w:r>
          </w:p>
        </w:tc>
        <w:tc>
          <w:tcPr>
            <w:tcW w:w="0" w:type="auto"/>
            <w:hideMark/>
          </w:tcPr>
          <w:p w14:paraId="3C5AAD82" w14:textId="77777777" w:rsidR="00936E69" w:rsidRPr="00936E69" w:rsidRDefault="00936E69" w:rsidP="00936E69">
            <w:pPr>
              <w:spacing w:after="160" w:line="259" w:lineRule="auto"/>
            </w:pPr>
            <w:r w:rsidRPr="00936E69">
              <w:t>NOT NULL</w:t>
            </w:r>
          </w:p>
        </w:tc>
        <w:tc>
          <w:tcPr>
            <w:tcW w:w="0" w:type="auto"/>
            <w:hideMark/>
          </w:tcPr>
          <w:p w14:paraId="7DBF2260" w14:textId="77777777" w:rsidR="00936E69" w:rsidRPr="00936E69" w:rsidRDefault="00936E69" w:rsidP="00936E69">
            <w:pPr>
              <w:spacing w:after="160" w:line="259" w:lineRule="auto"/>
            </w:pPr>
            <w:r w:rsidRPr="00936E69">
              <w:t>Postal code</w:t>
            </w:r>
          </w:p>
        </w:tc>
      </w:tr>
    </w:tbl>
    <w:p w14:paraId="36B8BE6E" w14:textId="77777777" w:rsidR="00936E69" w:rsidRPr="00936E69" w:rsidRDefault="00936E69" w:rsidP="00936E69">
      <w:r w:rsidRPr="00936E69">
        <w:pict w14:anchorId="3C44F223">
          <v:rect id="_x0000_i1348" style="width:0;height:1.5pt" o:hralign="center" o:hrstd="t" o:hr="t" fillcolor="#a0a0a0" stroked="f"/>
        </w:pict>
      </w:r>
    </w:p>
    <w:p w14:paraId="686E4A0A" w14:textId="77777777" w:rsidR="00936E69" w:rsidRPr="00936E69" w:rsidRDefault="00936E69" w:rsidP="00936E69">
      <w:pPr>
        <w:rPr>
          <w:b/>
          <w:bCs/>
        </w:rPr>
      </w:pPr>
      <w:r w:rsidRPr="00936E69">
        <w:rPr>
          <w:b/>
          <w:bCs/>
        </w:rPr>
        <w:t>11. Invoice Table</w:t>
      </w:r>
    </w:p>
    <w:tbl>
      <w:tblPr>
        <w:tblStyle w:val="TableGrid"/>
        <w:tblW w:w="0" w:type="auto"/>
        <w:tblLook w:val="04A0" w:firstRow="1" w:lastRow="0" w:firstColumn="1" w:lastColumn="0" w:noHBand="0" w:noVBand="1"/>
      </w:tblPr>
      <w:tblGrid>
        <w:gridCol w:w="1657"/>
        <w:gridCol w:w="1700"/>
        <w:gridCol w:w="3392"/>
        <w:gridCol w:w="3168"/>
      </w:tblGrid>
      <w:tr w:rsidR="00936E69" w:rsidRPr="00936E69" w14:paraId="029B8CF8" w14:textId="77777777" w:rsidTr="00936E69">
        <w:tc>
          <w:tcPr>
            <w:tcW w:w="0" w:type="auto"/>
            <w:hideMark/>
          </w:tcPr>
          <w:p w14:paraId="6A1B57CB" w14:textId="77777777" w:rsidR="00936E69" w:rsidRPr="00936E69" w:rsidRDefault="00936E69" w:rsidP="00936E69">
            <w:pPr>
              <w:spacing w:after="160" w:line="259" w:lineRule="auto"/>
              <w:rPr>
                <w:b/>
                <w:bCs/>
              </w:rPr>
            </w:pPr>
            <w:r w:rsidRPr="00936E69">
              <w:rPr>
                <w:b/>
                <w:bCs/>
              </w:rPr>
              <w:t>Column Name</w:t>
            </w:r>
          </w:p>
        </w:tc>
        <w:tc>
          <w:tcPr>
            <w:tcW w:w="0" w:type="auto"/>
            <w:hideMark/>
          </w:tcPr>
          <w:p w14:paraId="3603F1BF" w14:textId="77777777" w:rsidR="00936E69" w:rsidRPr="00936E69" w:rsidRDefault="00936E69" w:rsidP="00936E69">
            <w:pPr>
              <w:spacing w:after="160" w:line="259" w:lineRule="auto"/>
              <w:rPr>
                <w:b/>
                <w:bCs/>
              </w:rPr>
            </w:pPr>
            <w:r w:rsidRPr="00936E69">
              <w:rPr>
                <w:b/>
                <w:bCs/>
              </w:rPr>
              <w:t>Data Type</w:t>
            </w:r>
          </w:p>
        </w:tc>
        <w:tc>
          <w:tcPr>
            <w:tcW w:w="0" w:type="auto"/>
            <w:hideMark/>
          </w:tcPr>
          <w:p w14:paraId="505DEE8C" w14:textId="77777777" w:rsidR="00936E69" w:rsidRPr="00936E69" w:rsidRDefault="00936E69" w:rsidP="00936E69">
            <w:pPr>
              <w:spacing w:after="160" w:line="259" w:lineRule="auto"/>
              <w:rPr>
                <w:b/>
                <w:bCs/>
              </w:rPr>
            </w:pPr>
            <w:r w:rsidRPr="00936E69">
              <w:rPr>
                <w:b/>
                <w:bCs/>
              </w:rPr>
              <w:t>Constraints</w:t>
            </w:r>
          </w:p>
        </w:tc>
        <w:tc>
          <w:tcPr>
            <w:tcW w:w="0" w:type="auto"/>
            <w:hideMark/>
          </w:tcPr>
          <w:p w14:paraId="3E95599C" w14:textId="77777777" w:rsidR="00936E69" w:rsidRPr="00936E69" w:rsidRDefault="00936E69" w:rsidP="00936E69">
            <w:pPr>
              <w:spacing w:after="160" w:line="259" w:lineRule="auto"/>
              <w:rPr>
                <w:b/>
                <w:bCs/>
              </w:rPr>
            </w:pPr>
            <w:r w:rsidRPr="00936E69">
              <w:rPr>
                <w:b/>
                <w:bCs/>
              </w:rPr>
              <w:t>Description</w:t>
            </w:r>
          </w:p>
        </w:tc>
      </w:tr>
      <w:tr w:rsidR="00936E69" w:rsidRPr="00936E69" w14:paraId="73AA1EE5" w14:textId="77777777" w:rsidTr="00936E69">
        <w:tc>
          <w:tcPr>
            <w:tcW w:w="0" w:type="auto"/>
            <w:hideMark/>
          </w:tcPr>
          <w:p w14:paraId="247BAAA9" w14:textId="77777777" w:rsidR="00936E69" w:rsidRPr="00936E69" w:rsidRDefault="00936E69" w:rsidP="00936E69">
            <w:pPr>
              <w:spacing w:after="160" w:line="259" w:lineRule="auto"/>
            </w:pPr>
            <w:proofErr w:type="spellStart"/>
            <w:r w:rsidRPr="00936E69">
              <w:t>invoice_id</w:t>
            </w:r>
            <w:proofErr w:type="spellEnd"/>
          </w:p>
        </w:tc>
        <w:tc>
          <w:tcPr>
            <w:tcW w:w="0" w:type="auto"/>
            <w:hideMark/>
          </w:tcPr>
          <w:p w14:paraId="374EE173" w14:textId="77777777" w:rsidR="00936E69" w:rsidRPr="00936E69" w:rsidRDefault="00936E69" w:rsidP="00936E69">
            <w:pPr>
              <w:spacing w:after="160" w:line="259" w:lineRule="auto"/>
            </w:pPr>
            <w:r w:rsidRPr="00936E69">
              <w:t>INT</w:t>
            </w:r>
          </w:p>
        </w:tc>
        <w:tc>
          <w:tcPr>
            <w:tcW w:w="0" w:type="auto"/>
            <w:hideMark/>
          </w:tcPr>
          <w:p w14:paraId="682BD144" w14:textId="77777777" w:rsidR="00936E69" w:rsidRPr="00936E69" w:rsidRDefault="00936E69" w:rsidP="00936E69">
            <w:pPr>
              <w:spacing w:after="160" w:line="259" w:lineRule="auto"/>
            </w:pPr>
            <w:r w:rsidRPr="00936E69">
              <w:t>PRIMARY KEY, AUTO_INCREMENT</w:t>
            </w:r>
          </w:p>
        </w:tc>
        <w:tc>
          <w:tcPr>
            <w:tcW w:w="0" w:type="auto"/>
            <w:hideMark/>
          </w:tcPr>
          <w:p w14:paraId="74080B65" w14:textId="77777777" w:rsidR="00936E69" w:rsidRPr="00936E69" w:rsidRDefault="00936E69" w:rsidP="00936E69">
            <w:pPr>
              <w:spacing w:after="160" w:line="259" w:lineRule="auto"/>
            </w:pPr>
            <w:r w:rsidRPr="00936E69">
              <w:t>Unique identifier for the invoice</w:t>
            </w:r>
          </w:p>
        </w:tc>
      </w:tr>
      <w:tr w:rsidR="00936E69" w:rsidRPr="00936E69" w14:paraId="4B5A3553" w14:textId="77777777" w:rsidTr="00936E69">
        <w:tc>
          <w:tcPr>
            <w:tcW w:w="0" w:type="auto"/>
            <w:hideMark/>
          </w:tcPr>
          <w:p w14:paraId="6070251C" w14:textId="77777777" w:rsidR="00936E69" w:rsidRPr="00936E69" w:rsidRDefault="00936E69" w:rsidP="00936E69">
            <w:pPr>
              <w:spacing w:after="160" w:line="259" w:lineRule="auto"/>
            </w:pPr>
            <w:proofErr w:type="spellStart"/>
            <w:r w:rsidRPr="00936E69">
              <w:t>order_id</w:t>
            </w:r>
            <w:proofErr w:type="spellEnd"/>
          </w:p>
        </w:tc>
        <w:tc>
          <w:tcPr>
            <w:tcW w:w="0" w:type="auto"/>
            <w:hideMark/>
          </w:tcPr>
          <w:p w14:paraId="494C8EFE" w14:textId="77777777" w:rsidR="00936E69" w:rsidRPr="00936E69" w:rsidRDefault="00936E69" w:rsidP="00936E69">
            <w:pPr>
              <w:spacing w:after="160" w:line="259" w:lineRule="auto"/>
            </w:pPr>
            <w:r w:rsidRPr="00936E69">
              <w:t>INT</w:t>
            </w:r>
          </w:p>
        </w:tc>
        <w:tc>
          <w:tcPr>
            <w:tcW w:w="0" w:type="auto"/>
            <w:hideMark/>
          </w:tcPr>
          <w:p w14:paraId="19168EBA" w14:textId="77777777" w:rsidR="00936E69" w:rsidRPr="00936E69" w:rsidRDefault="00936E69" w:rsidP="00936E69">
            <w:pPr>
              <w:spacing w:after="160" w:line="259" w:lineRule="auto"/>
            </w:pPr>
            <w:r w:rsidRPr="00936E69">
              <w:t>FOREIGN KEY (Order)</w:t>
            </w:r>
          </w:p>
        </w:tc>
        <w:tc>
          <w:tcPr>
            <w:tcW w:w="0" w:type="auto"/>
            <w:hideMark/>
          </w:tcPr>
          <w:p w14:paraId="116E30FE" w14:textId="77777777" w:rsidR="00936E69" w:rsidRPr="00936E69" w:rsidRDefault="00936E69" w:rsidP="00936E69">
            <w:pPr>
              <w:spacing w:after="160" w:line="259" w:lineRule="auto"/>
            </w:pPr>
            <w:r w:rsidRPr="00936E69">
              <w:t>Related order</w:t>
            </w:r>
          </w:p>
        </w:tc>
      </w:tr>
      <w:tr w:rsidR="00936E69" w:rsidRPr="00936E69" w14:paraId="3AC53AA9" w14:textId="77777777" w:rsidTr="00936E69">
        <w:tc>
          <w:tcPr>
            <w:tcW w:w="0" w:type="auto"/>
            <w:hideMark/>
          </w:tcPr>
          <w:p w14:paraId="5EBC7BB4" w14:textId="77777777" w:rsidR="00936E69" w:rsidRPr="00936E69" w:rsidRDefault="00936E69" w:rsidP="00936E69">
            <w:pPr>
              <w:spacing w:after="160" w:line="259" w:lineRule="auto"/>
            </w:pPr>
            <w:proofErr w:type="spellStart"/>
            <w:r w:rsidRPr="00936E69">
              <w:t>invoice_date</w:t>
            </w:r>
            <w:proofErr w:type="spellEnd"/>
          </w:p>
        </w:tc>
        <w:tc>
          <w:tcPr>
            <w:tcW w:w="0" w:type="auto"/>
            <w:hideMark/>
          </w:tcPr>
          <w:p w14:paraId="7FE29E53" w14:textId="77777777" w:rsidR="00936E69" w:rsidRPr="00936E69" w:rsidRDefault="00936E69" w:rsidP="00936E69">
            <w:pPr>
              <w:spacing w:after="160" w:line="259" w:lineRule="auto"/>
            </w:pPr>
            <w:r w:rsidRPr="00936E69">
              <w:t>TIMESTAMP</w:t>
            </w:r>
          </w:p>
        </w:tc>
        <w:tc>
          <w:tcPr>
            <w:tcW w:w="0" w:type="auto"/>
            <w:hideMark/>
          </w:tcPr>
          <w:p w14:paraId="33E0D29C" w14:textId="77777777" w:rsidR="00936E69" w:rsidRPr="00936E69" w:rsidRDefault="00936E69" w:rsidP="00936E69">
            <w:pPr>
              <w:spacing w:after="160" w:line="259" w:lineRule="auto"/>
            </w:pPr>
            <w:r w:rsidRPr="00936E69">
              <w:t>DEFAULT CURRENT_TIMESTAMP</w:t>
            </w:r>
          </w:p>
        </w:tc>
        <w:tc>
          <w:tcPr>
            <w:tcW w:w="0" w:type="auto"/>
            <w:hideMark/>
          </w:tcPr>
          <w:p w14:paraId="52FC7945" w14:textId="77777777" w:rsidR="00936E69" w:rsidRPr="00936E69" w:rsidRDefault="00936E69" w:rsidP="00936E69">
            <w:pPr>
              <w:spacing w:after="160" w:line="259" w:lineRule="auto"/>
            </w:pPr>
            <w:r w:rsidRPr="00936E69">
              <w:t>Invoice generation date</w:t>
            </w:r>
          </w:p>
        </w:tc>
      </w:tr>
      <w:tr w:rsidR="00936E69" w:rsidRPr="00936E69" w14:paraId="100CD1E0" w14:textId="77777777" w:rsidTr="00936E69">
        <w:tc>
          <w:tcPr>
            <w:tcW w:w="0" w:type="auto"/>
            <w:hideMark/>
          </w:tcPr>
          <w:p w14:paraId="3B684321" w14:textId="77777777" w:rsidR="00936E69" w:rsidRPr="00936E69" w:rsidRDefault="00936E69" w:rsidP="00936E69">
            <w:pPr>
              <w:spacing w:after="160" w:line="259" w:lineRule="auto"/>
            </w:pPr>
            <w:proofErr w:type="spellStart"/>
            <w:r w:rsidRPr="00936E69">
              <w:t>total_amount</w:t>
            </w:r>
            <w:proofErr w:type="spellEnd"/>
          </w:p>
        </w:tc>
        <w:tc>
          <w:tcPr>
            <w:tcW w:w="0" w:type="auto"/>
            <w:hideMark/>
          </w:tcPr>
          <w:p w14:paraId="29E42BBF" w14:textId="77777777" w:rsidR="00936E69" w:rsidRPr="00936E69" w:rsidRDefault="00936E69" w:rsidP="00936E69">
            <w:pPr>
              <w:spacing w:after="160" w:line="259" w:lineRule="auto"/>
            </w:pPr>
            <w:proofErr w:type="gramStart"/>
            <w:r w:rsidRPr="00936E69">
              <w:t>DECIMAL(</w:t>
            </w:r>
            <w:proofErr w:type="gramEnd"/>
            <w:r w:rsidRPr="00936E69">
              <w:t>10, 2)</w:t>
            </w:r>
          </w:p>
        </w:tc>
        <w:tc>
          <w:tcPr>
            <w:tcW w:w="0" w:type="auto"/>
            <w:hideMark/>
          </w:tcPr>
          <w:p w14:paraId="316F014D" w14:textId="77777777" w:rsidR="00936E69" w:rsidRPr="00936E69" w:rsidRDefault="00936E69" w:rsidP="00936E69">
            <w:pPr>
              <w:spacing w:after="160" w:line="259" w:lineRule="auto"/>
            </w:pPr>
            <w:r w:rsidRPr="00936E69">
              <w:t>NOT NULL</w:t>
            </w:r>
          </w:p>
        </w:tc>
        <w:tc>
          <w:tcPr>
            <w:tcW w:w="0" w:type="auto"/>
            <w:hideMark/>
          </w:tcPr>
          <w:p w14:paraId="0A91A252" w14:textId="77777777" w:rsidR="00936E69" w:rsidRPr="00936E69" w:rsidRDefault="00936E69" w:rsidP="00936E69">
            <w:pPr>
              <w:spacing w:after="160" w:line="259" w:lineRule="auto"/>
            </w:pPr>
            <w:r w:rsidRPr="00936E69">
              <w:t>Total amount of the invoice</w:t>
            </w:r>
          </w:p>
        </w:tc>
      </w:tr>
      <w:tr w:rsidR="00936E69" w:rsidRPr="00936E69" w14:paraId="5ECA5DB1" w14:textId="77777777" w:rsidTr="00936E69">
        <w:tc>
          <w:tcPr>
            <w:tcW w:w="0" w:type="auto"/>
            <w:hideMark/>
          </w:tcPr>
          <w:p w14:paraId="56DC26AF" w14:textId="77777777" w:rsidR="00936E69" w:rsidRPr="00936E69" w:rsidRDefault="00936E69" w:rsidP="00936E69">
            <w:pPr>
              <w:spacing w:after="160" w:line="259" w:lineRule="auto"/>
            </w:pPr>
            <w:proofErr w:type="spellStart"/>
            <w:r w:rsidRPr="00936E69">
              <w:lastRenderedPageBreak/>
              <w:t>billing_address</w:t>
            </w:r>
            <w:proofErr w:type="spellEnd"/>
          </w:p>
        </w:tc>
        <w:tc>
          <w:tcPr>
            <w:tcW w:w="0" w:type="auto"/>
            <w:hideMark/>
          </w:tcPr>
          <w:p w14:paraId="56C4FD23" w14:textId="77777777" w:rsidR="00936E69" w:rsidRPr="00936E69" w:rsidRDefault="00936E69" w:rsidP="00936E69">
            <w:pPr>
              <w:spacing w:after="160" w:line="259" w:lineRule="auto"/>
            </w:pPr>
            <w:r w:rsidRPr="00936E69">
              <w:t>TEXT</w:t>
            </w:r>
          </w:p>
        </w:tc>
        <w:tc>
          <w:tcPr>
            <w:tcW w:w="0" w:type="auto"/>
            <w:hideMark/>
          </w:tcPr>
          <w:p w14:paraId="5E300154" w14:textId="77777777" w:rsidR="00936E69" w:rsidRPr="00936E69" w:rsidRDefault="00936E69" w:rsidP="00936E69">
            <w:pPr>
              <w:spacing w:after="160" w:line="259" w:lineRule="auto"/>
            </w:pPr>
            <w:r w:rsidRPr="00936E69">
              <w:t>NOT NULL</w:t>
            </w:r>
          </w:p>
        </w:tc>
        <w:tc>
          <w:tcPr>
            <w:tcW w:w="0" w:type="auto"/>
            <w:hideMark/>
          </w:tcPr>
          <w:p w14:paraId="72AFD6A5" w14:textId="77777777" w:rsidR="00936E69" w:rsidRPr="00936E69" w:rsidRDefault="00936E69" w:rsidP="00936E69">
            <w:pPr>
              <w:spacing w:after="160" w:line="259" w:lineRule="auto"/>
            </w:pPr>
            <w:r w:rsidRPr="00936E69">
              <w:t>Billing address</w:t>
            </w:r>
          </w:p>
        </w:tc>
      </w:tr>
    </w:tbl>
    <w:p w14:paraId="147942EB" w14:textId="77777777" w:rsidR="00936E69" w:rsidRPr="00936E69" w:rsidRDefault="00936E69" w:rsidP="00936E69">
      <w:r w:rsidRPr="00936E69">
        <w:pict w14:anchorId="3C09FC8F">
          <v:rect id="_x0000_i1349" style="width:0;height:1.5pt" o:hralign="center" o:hrstd="t" o:hr="t" fillcolor="#a0a0a0" stroked="f"/>
        </w:pict>
      </w:r>
    </w:p>
    <w:p w14:paraId="0B08EF44" w14:textId="77777777" w:rsidR="00936E69" w:rsidRPr="00936E69" w:rsidRDefault="00936E69" w:rsidP="00936E69">
      <w:pPr>
        <w:rPr>
          <w:b/>
          <w:bCs/>
        </w:rPr>
      </w:pPr>
      <w:r w:rsidRPr="00936E69">
        <w:rPr>
          <w:b/>
          <w:bCs/>
        </w:rPr>
        <w:t>12. Feedback Table</w:t>
      </w:r>
    </w:p>
    <w:tbl>
      <w:tblPr>
        <w:tblStyle w:val="TableGrid"/>
        <w:tblW w:w="0" w:type="auto"/>
        <w:tblLook w:val="04A0" w:firstRow="1" w:lastRow="0" w:firstColumn="1" w:lastColumn="0" w:noHBand="0" w:noVBand="1"/>
      </w:tblPr>
      <w:tblGrid>
        <w:gridCol w:w="1657"/>
        <w:gridCol w:w="1321"/>
        <w:gridCol w:w="3392"/>
        <w:gridCol w:w="3373"/>
      </w:tblGrid>
      <w:tr w:rsidR="00936E69" w:rsidRPr="00936E69" w14:paraId="10AE61C5" w14:textId="77777777" w:rsidTr="00936E69">
        <w:tc>
          <w:tcPr>
            <w:tcW w:w="0" w:type="auto"/>
            <w:hideMark/>
          </w:tcPr>
          <w:p w14:paraId="70CFB886" w14:textId="77777777" w:rsidR="00936E69" w:rsidRPr="00936E69" w:rsidRDefault="00936E69" w:rsidP="00936E69">
            <w:pPr>
              <w:spacing w:after="160" w:line="259" w:lineRule="auto"/>
              <w:rPr>
                <w:b/>
                <w:bCs/>
              </w:rPr>
            </w:pPr>
            <w:r w:rsidRPr="00936E69">
              <w:rPr>
                <w:b/>
                <w:bCs/>
              </w:rPr>
              <w:t>Column Name</w:t>
            </w:r>
          </w:p>
        </w:tc>
        <w:tc>
          <w:tcPr>
            <w:tcW w:w="0" w:type="auto"/>
            <w:hideMark/>
          </w:tcPr>
          <w:p w14:paraId="6BE6EF0D" w14:textId="77777777" w:rsidR="00936E69" w:rsidRPr="00936E69" w:rsidRDefault="00936E69" w:rsidP="00936E69">
            <w:pPr>
              <w:spacing w:after="160" w:line="259" w:lineRule="auto"/>
              <w:rPr>
                <w:b/>
                <w:bCs/>
              </w:rPr>
            </w:pPr>
            <w:r w:rsidRPr="00936E69">
              <w:rPr>
                <w:b/>
                <w:bCs/>
              </w:rPr>
              <w:t>Data Type</w:t>
            </w:r>
          </w:p>
        </w:tc>
        <w:tc>
          <w:tcPr>
            <w:tcW w:w="0" w:type="auto"/>
            <w:hideMark/>
          </w:tcPr>
          <w:p w14:paraId="156DC807" w14:textId="77777777" w:rsidR="00936E69" w:rsidRPr="00936E69" w:rsidRDefault="00936E69" w:rsidP="00936E69">
            <w:pPr>
              <w:spacing w:after="160" w:line="259" w:lineRule="auto"/>
              <w:rPr>
                <w:b/>
                <w:bCs/>
              </w:rPr>
            </w:pPr>
            <w:r w:rsidRPr="00936E69">
              <w:rPr>
                <w:b/>
                <w:bCs/>
              </w:rPr>
              <w:t>Constraints</w:t>
            </w:r>
          </w:p>
        </w:tc>
        <w:tc>
          <w:tcPr>
            <w:tcW w:w="0" w:type="auto"/>
            <w:hideMark/>
          </w:tcPr>
          <w:p w14:paraId="2F9F633A" w14:textId="77777777" w:rsidR="00936E69" w:rsidRPr="00936E69" w:rsidRDefault="00936E69" w:rsidP="00936E69">
            <w:pPr>
              <w:spacing w:after="160" w:line="259" w:lineRule="auto"/>
              <w:rPr>
                <w:b/>
                <w:bCs/>
              </w:rPr>
            </w:pPr>
            <w:r w:rsidRPr="00936E69">
              <w:rPr>
                <w:b/>
                <w:bCs/>
              </w:rPr>
              <w:t>Description</w:t>
            </w:r>
          </w:p>
        </w:tc>
      </w:tr>
      <w:tr w:rsidR="00936E69" w:rsidRPr="00936E69" w14:paraId="185416CC" w14:textId="77777777" w:rsidTr="00936E69">
        <w:tc>
          <w:tcPr>
            <w:tcW w:w="0" w:type="auto"/>
            <w:hideMark/>
          </w:tcPr>
          <w:p w14:paraId="0CE970CD" w14:textId="77777777" w:rsidR="00936E69" w:rsidRPr="00936E69" w:rsidRDefault="00936E69" w:rsidP="00936E69">
            <w:pPr>
              <w:spacing w:after="160" w:line="259" w:lineRule="auto"/>
            </w:pPr>
            <w:proofErr w:type="spellStart"/>
            <w:r w:rsidRPr="00936E69">
              <w:t>feedback_id</w:t>
            </w:r>
            <w:proofErr w:type="spellEnd"/>
          </w:p>
        </w:tc>
        <w:tc>
          <w:tcPr>
            <w:tcW w:w="0" w:type="auto"/>
            <w:hideMark/>
          </w:tcPr>
          <w:p w14:paraId="72991EB8" w14:textId="77777777" w:rsidR="00936E69" w:rsidRPr="00936E69" w:rsidRDefault="00936E69" w:rsidP="00936E69">
            <w:pPr>
              <w:spacing w:after="160" w:line="259" w:lineRule="auto"/>
            </w:pPr>
            <w:r w:rsidRPr="00936E69">
              <w:t>INT</w:t>
            </w:r>
          </w:p>
        </w:tc>
        <w:tc>
          <w:tcPr>
            <w:tcW w:w="0" w:type="auto"/>
            <w:hideMark/>
          </w:tcPr>
          <w:p w14:paraId="773C6629" w14:textId="77777777" w:rsidR="00936E69" w:rsidRPr="00936E69" w:rsidRDefault="00936E69" w:rsidP="00936E69">
            <w:pPr>
              <w:spacing w:after="160" w:line="259" w:lineRule="auto"/>
            </w:pPr>
            <w:r w:rsidRPr="00936E69">
              <w:t>PRIMARY KEY, AUTO_INCREMENT</w:t>
            </w:r>
          </w:p>
        </w:tc>
        <w:tc>
          <w:tcPr>
            <w:tcW w:w="0" w:type="auto"/>
            <w:hideMark/>
          </w:tcPr>
          <w:p w14:paraId="632833B2" w14:textId="77777777" w:rsidR="00936E69" w:rsidRPr="00936E69" w:rsidRDefault="00936E69" w:rsidP="00936E69">
            <w:pPr>
              <w:spacing w:after="160" w:line="259" w:lineRule="auto"/>
            </w:pPr>
            <w:r w:rsidRPr="00936E69">
              <w:t>Unique identifier for the feedback</w:t>
            </w:r>
          </w:p>
        </w:tc>
      </w:tr>
      <w:tr w:rsidR="00936E69" w:rsidRPr="00936E69" w14:paraId="0B94121C" w14:textId="77777777" w:rsidTr="00936E69">
        <w:tc>
          <w:tcPr>
            <w:tcW w:w="0" w:type="auto"/>
            <w:hideMark/>
          </w:tcPr>
          <w:p w14:paraId="6CFB4F7F" w14:textId="77777777" w:rsidR="00936E69" w:rsidRPr="00936E69" w:rsidRDefault="00936E69" w:rsidP="00936E69">
            <w:pPr>
              <w:spacing w:after="160" w:line="259" w:lineRule="auto"/>
            </w:pPr>
            <w:proofErr w:type="spellStart"/>
            <w:r w:rsidRPr="00936E69">
              <w:t>user_id</w:t>
            </w:r>
            <w:proofErr w:type="spellEnd"/>
          </w:p>
        </w:tc>
        <w:tc>
          <w:tcPr>
            <w:tcW w:w="0" w:type="auto"/>
            <w:hideMark/>
          </w:tcPr>
          <w:p w14:paraId="0025AE9B" w14:textId="77777777" w:rsidR="00936E69" w:rsidRPr="00936E69" w:rsidRDefault="00936E69" w:rsidP="00936E69">
            <w:pPr>
              <w:spacing w:after="160" w:line="259" w:lineRule="auto"/>
            </w:pPr>
            <w:r w:rsidRPr="00936E69">
              <w:t>INT</w:t>
            </w:r>
          </w:p>
        </w:tc>
        <w:tc>
          <w:tcPr>
            <w:tcW w:w="0" w:type="auto"/>
            <w:hideMark/>
          </w:tcPr>
          <w:p w14:paraId="40A82057" w14:textId="77777777" w:rsidR="00936E69" w:rsidRPr="00936E69" w:rsidRDefault="00936E69" w:rsidP="00936E69">
            <w:pPr>
              <w:spacing w:after="160" w:line="259" w:lineRule="auto"/>
            </w:pPr>
            <w:r w:rsidRPr="00936E69">
              <w:t>FOREIGN KEY (User)</w:t>
            </w:r>
          </w:p>
        </w:tc>
        <w:tc>
          <w:tcPr>
            <w:tcW w:w="0" w:type="auto"/>
            <w:hideMark/>
          </w:tcPr>
          <w:p w14:paraId="0CED6DA5" w14:textId="77777777" w:rsidR="00936E69" w:rsidRPr="00936E69" w:rsidRDefault="00936E69" w:rsidP="00936E69">
            <w:pPr>
              <w:spacing w:after="160" w:line="259" w:lineRule="auto"/>
            </w:pPr>
            <w:r w:rsidRPr="00936E69">
              <w:t>User giving feedback</w:t>
            </w:r>
          </w:p>
        </w:tc>
      </w:tr>
      <w:tr w:rsidR="00936E69" w:rsidRPr="00936E69" w14:paraId="70273F77" w14:textId="77777777" w:rsidTr="00936E69">
        <w:tc>
          <w:tcPr>
            <w:tcW w:w="0" w:type="auto"/>
            <w:hideMark/>
          </w:tcPr>
          <w:p w14:paraId="4A87745E" w14:textId="77777777" w:rsidR="00936E69" w:rsidRPr="00936E69" w:rsidRDefault="00936E69" w:rsidP="00936E69">
            <w:pPr>
              <w:spacing w:after="160" w:line="259" w:lineRule="auto"/>
            </w:pPr>
            <w:proofErr w:type="spellStart"/>
            <w:r w:rsidRPr="00936E69">
              <w:t>feedback_text</w:t>
            </w:r>
            <w:proofErr w:type="spellEnd"/>
          </w:p>
        </w:tc>
        <w:tc>
          <w:tcPr>
            <w:tcW w:w="0" w:type="auto"/>
            <w:hideMark/>
          </w:tcPr>
          <w:p w14:paraId="49881CD4" w14:textId="77777777" w:rsidR="00936E69" w:rsidRPr="00936E69" w:rsidRDefault="00936E69" w:rsidP="00936E69">
            <w:pPr>
              <w:spacing w:after="160" w:line="259" w:lineRule="auto"/>
            </w:pPr>
            <w:r w:rsidRPr="00936E69">
              <w:t>TEXT</w:t>
            </w:r>
          </w:p>
        </w:tc>
        <w:tc>
          <w:tcPr>
            <w:tcW w:w="0" w:type="auto"/>
            <w:hideMark/>
          </w:tcPr>
          <w:p w14:paraId="05C6D353" w14:textId="77777777" w:rsidR="00936E69" w:rsidRPr="00936E69" w:rsidRDefault="00936E69" w:rsidP="00936E69">
            <w:pPr>
              <w:spacing w:after="160" w:line="259" w:lineRule="auto"/>
            </w:pPr>
            <w:r w:rsidRPr="00936E69">
              <w:t>NULL</w:t>
            </w:r>
          </w:p>
        </w:tc>
        <w:tc>
          <w:tcPr>
            <w:tcW w:w="0" w:type="auto"/>
            <w:hideMark/>
          </w:tcPr>
          <w:p w14:paraId="37A5D69E" w14:textId="77777777" w:rsidR="00936E69" w:rsidRPr="00936E69" w:rsidRDefault="00936E69" w:rsidP="00936E69">
            <w:pPr>
              <w:spacing w:after="160" w:line="259" w:lineRule="auto"/>
            </w:pPr>
            <w:r w:rsidRPr="00936E69">
              <w:t>Feedback content</w:t>
            </w:r>
          </w:p>
        </w:tc>
      </w:tr>
      <w:tr w:rsidR="00936E69" w:rsidRPr="00936E69" w14:paraId="51900AE2" w14:textId="77777777" w:rsidTr="00936E69">
        <w:tc>
          <w:tcPr>
            <w:tcW w:w="0" w:type="auto"/>
            <w:hideMark/>
          </w:tcPr>
          <w:p w14:paraId="2CBAB0CB" w14:textId="77777777" w:rsidR="00936E69" w:rsidRPr="00936E69" w:rsidRDefault="00936E69" w:rsidP="00936E69">
            <w:pPr>
              <w:spacing w:after="160" w:line="259" w:lineRule="auto"/>
            </w:pPr>
            <w:proofErr w:type="spellStart"/>
            <w:r w:rsidRPr="00936E69">
              <w:t>feedback_date</w:t>
            </w:r>
            <w:proofErr w:type="spellEnd"/>
          </w:p>
        </w:tc>
        <w:tc>
          <w:tcPr>
            <w:tcW w:w="0" w:type="auto"/>
            <w:hideMark/>
          </w:tcPr>
          <w:p w14:paraId="111D1944" w14:textId="77777777" w:rsidR="00936E69" w:rsidRPr="00936E69" w:rsidRDefault="00936E69" w:rsidP="00936E69">
            <w:pPr>
              <w:spacing w:after="160" w:line="259" w:lineRule="auto"/>
            </w:pPr>
            <w:r w:rsidRPr="00936E69">
              <w:t>TIMESTAMP</w:t>
            </w:r>
          </w:p>
        </w:tc>
        <w:tc>
          <w:tcPr>
            <w:tcW w:w="0" w:type="auto"/>
            <w:hideMark/>
          </w:tcPr>
          <w:p w14:paraId="245EFE0D" w14:textId="77777777" w:rsidR="00936E69" w:rsidRPr="00936E69" w:rsidRDefault="00936E69" w:rsidP="00936E69">
            <w:pPr>
              <w:spacing w:after="160" w:line="259" w:lineRule="auto"/>
            </w:pPr>
            <w:r w:rsidRPr="00936E69">
              <w:t>DEFAULT CURRENT_TIMESTAMP</w:t>
            </w:r>
          </w:p>
        </w:tc>
        <w:tc>
          <w:tcPr>
            <w:tcW w:w="0" w:type="auto"/>
            <w:hideMark/>
          </w:tcPr>
          <w:p w14:paraId="6B4502F9" w14:textId="77777777" w:rsidR="00936E69" w:rsidRPr="00936E69" w:rsidRDefault="00936E69" w:rsidP="00936E69">
            <w:pPr>
              <w:spacing w:after="160" w:line="259" w:lineRule="auto"/>
            </w:pPr>
            <w:r w:rsidRPr="00936E69">
              <w:t>Date of feedback submission</w:t>
            </w:r>
          </w:p>
        </w:tc>
      </w:tr>
    </w:tbl>
    <w:p w14:paraId="1DFE66D5" w14:textId="77777777" w:rsidR="00936E69" w:rsidRPr="00936E69" w:rsidRDefault="00936E69" w:rsidP="00936E69">
      <w:r w:rsidRPr="00936E69">
        <w:pict w14:anchorId="662ADD9A">
          <v:rect id="_x0000_i1350" style="width:0;height:1.5pt" o:hralign="center" o:hrstd="t" o:hr="t" fillcolor="#a0a0a0" stroked="f"/>
        </w:pict>
      </w:r>
    </w:p>
    <w:p w14:paraId="43BBADFB" w14:textId="77777777" w:rsidR="00936E69" w:rsidRPr="00936E69" w:rsidRDefault="00936E69" w:rsidP="00936E69">
      <w:pPr>
        <w:rPr>
          <w:b/>
          <w:bCs/>
        </w:rPr>
      </w:pPr>
      <w:r w:rsidRPr="00936E69">
        <w:rPr>
          <w:b/>
          <w:bCs/>
        </w:rPr>
        <w:t xml:space="preserve">13. </w:t>
      </w:r>
      <w:proofErr w:type="spellStart"/>
      <w:r w:rsidRPr="00936E69">
        <w:rPr>
          <w:b/>
          <w:bCs/>
        </w:rPr>
        <w:t>EBook</w:t>
      </w:r>
      <w:proofErr w:type="spellEnd"/>
      <w:r w:rsidRPr="00936E69">
        <w:rPr>
          <w:b/>
          <w:bCs/>
        </w:rPr>
        <w:t xml:space="preserve"> Table</w:t>
      </w:r>
    </w:p>
    <w:tbl>
      <w:tblPr>
        <w:tblStyle w:val="TableGrid"/>
        <w:tblW w:w="0" w:type="auto"/>
        <w:tblLook w:val="04A0" w:firstRow="1" w:lastRow="0" w:firstColumn="1" w:lastColumn="0" w:noHBand="0" w:noVBand="1"/>
      </w:tblPr>
      <w:tblGrid>
        <w:gridCol w:w="1657"/>
        <w:gridCol w:w="1700"/>
        <w:gridCol w:w="3392"/>
        <w:gridCol w:w="3546"/>
      </w:tblGrid>
      <w:tr w:rsidR="00936E69" w:rsidRPr="00936E69" w14:paraId="3AE3BB59" w14:textId="77777777" w:rsidTr="00936E69">
        <w:tc>
          <w:tcPr>
            <w:tcW w:w="0" w:type="auto"/>
            <w:hideMark/>
          </w:tcPr>
          <w:p w14:paraId="120E3D4B" w14:textId="77777777" w:rsidR="00936E69" w:rsidRPr="00936E69" w:rsidRDefault="00936E69" w:rsidP="00936E69">
            <w:pPr>
              <w:spacing w:after="160" w:line="259" w:lineRule="auto"/>
              <w:rPr>
                <w:b/>
                <w:bCs/>
              </w:rPr>
            </w:pPr>
            <w:r w:rsidRPr="00936E69">
              <w:rPr>
                <w:b/>
                <w:bCs/>
              </w:rPr>
              <w:t>Column Name</w:t>
            </w:r>
          </w:p>
        </w:tc>
        <w:tc>
          <w:tcPr>
            <w:tcW w:w="0" w:type="auto"/>
            <w:hideMark/>
          </w:tcPr>
          <w:p w14:paraId="4752282F" w14:textId="77777777" w:rsidR="00936E69" w:rsidRPr="00936E69" w:rsidRDefault="00936E69" w:rsidP="00936E69">
            <w:pPr>
              <w:spacing w:after="160" w:line="259" w:lineRule="auto"/>
              <w:rPr>
                <w:b/>
                <w:bCs/>
              </w:rPr>
            </w:pPr>
            <w:r w:rsidRPr="00936E69">
              <w:rPr>
                <w:b/>
                <w:bCs/>
              </w:rPr>
              <w:t>Data Type</w:t>
            </w:r>
          </w:p>
        </w:tc>
        <w:tc>
          <w:tcPr>
            <w:tcW w:w="0" w:type="auto"/>
            <w:hideMark/>
          </w:tcPr>
          <w:p w14:paraId="35DC66EC" w14:textId="77777777" w:rsidR="00936E69" w:rsidRPr="00936E69" w:rsidRDefault="00936E69" w:rsidP="00936E69">
            <w:pPr>
              <w:spacing w:after="160" w:line="259" w:lineRule="auto"/>
              <w:rPr>
                <w:b/>
                <w:bCs/>
              </w:rPr>
            </w:pPr>
            <w:r w:rsidRPr="00936E69">
              <w:rPr>
                <w:b/>
                <w:bCs/>
              </w:rPr>
              <w:t>Constraints</w:t>
            </w:r>
          </w:p>
        </w:tc>
        <w:tc>
          <w:tcPr>
            <w:tcW w:w="0" w:type="auto"/>
            <w:hideMark/>
          </w:tcPr>
          <w:p w14:paraId="63652906" w14:textId="77777777" w:rsidR="00936E69" w:rsidRPr="00936E69" w:rsidRDefault="00936E69" w:rsidP="00936E69">
            <w:pPr>
              <w:spacing w:after="160" w:line="259" w:lineRule="auto"/>
              <w:rPr>
                <w:b/>
                <w:bCs/>
              </w:rPr>
            </w:pPr>
            <w:r w:rsidRPr="00936E69">
              <w:rPr>
                <w:b/>
                <w:bCs/>
              </w:rPr>
              <w:t>Description</w:t>
            </w:r>
          </w:p>
        </w:tc>
      </w:tr>
      <w:tr w:rsidR="00936E69" w:rsidRPr="00936E69" w14:paraId="44BB48D4" w14:textId="77777777" w:rsidTr="00936E69">
        <w:tc>
          <w:tcPr>
            <w:tcW w:w="0" w:type="auto"/>
            <w:hideMark/>
          </w:tcPr>
          <w:p w14:paraId="4D971BF3" w14:textId="77777777" w:rsidR="00936E69" w:rsidRPr="00936E69" w:rsidRDefault="00936E69" w:rsidP="00936E69">
            <w:pPr>
              <w:spacing w:after="160" w:line="259" w:lineRule="auto"/>
            </w:pPr>
            <w:proofErr w:type="spellStart"/>
            <w:r w:rsidRPr="00936E69">
              <w:t>ebook_id</w:t>
            </w:r>
            <w:proofErr w:type="spellEnd"/>
          </w:p>
        </w:tc>
        <w:tc>
          <w:tcPr>
            <w:tcW w:w="0" w:type="auto"/>
            <w:hideMark/>
          </w:tcPr>
          <w:p w14:paraId="39181238" w14:textId="77777777" w:rsidR="00936E69" w:rsidRPr="00936E69" w:rsidRDefault="00936E69" w:rsidP="00936E69">
            <w:pPr>
              <w:spacing w:after="160" w:line="259" w:lineRule="auto"/>
            </w:pPr>
            <w:r w:rsidRPr="00936E69">
              <w:t>INT</w:t>
            </w:r>
          </w:p>
        </w:tc>
        <w:tc>
          <w:tcPr>
            <w:tcW w:w="0" w:type="auto"/>
            <w:hideMark/>
          </w:tcPr>
          <w:p w14:paraId="6B7FB91F" w14:textId="77777777" w:rsidR="00936E69" w:rsidRPr="00936E69" w:rsidRDefault="00936E69" w:rsidP="00936E69">
            <w:pPr>
              <w:spacing w:after="160" w:line="259" w:lineRule="auto"/>
            </w:pPr>
            <w:r w:rsidRPr="00936E69">
              <w:t>PRIMARY KEY, AUTO_INCREMENT</w:t>
            </w:r>
          </w:p>
        </w:tc>
        <w:tc>
          <w:tcPr>
            <w:tcW w:w="0" w:type="auto"/>
            <w:hideMark/>
          </w:tcPr>
          <w:p w14:paraId="1DEDBEBE" w14:textId="77777777" w:rsidR="00936E69" w:rsidRPr="00936E69" w:rsidRDefault="00936E69" w:rsidP="00936E69">
            <w:pPr>
              <w:spacing w:after="160" w:line="259" w:lineRule="auto"/>
            </w:pPr>
            <w:r w:rsidRPr="00936E69">
              <w:t>Unique identifier for the e-book</w:t>
            </w:r>
          </w:p>
        </w:tc>
      </w:tr>
      <w:tr w:rsidR="00936E69" w:rsidRPr="00936E69" w14:paraId="11C997A1" w14:textId="77777777" w:rsidTr="00936E69">
        <w:tc>
          <w:tcPr>
            <w:tcW w:w="0" w:type="auto"/>
            <w:hideMark/>
          </w:tcPr>
          <w:p w14:paraId="5FE5C3A2" w14:textId="77777777" w:rsidR="00936E69" w:rsidRPr="00936E69" w:rsidRDefault="00936E69" w:rsidP="00936E69">
            <w:pPr>
              <w:spacing w:after="160" w:line="259" w:lineRule="auto"/>
            </w:pPr>
            <w:proofErr w:type="spellStart"/>
            <w:r w:rsidRPr="00936E69">
              <w:t>book_id</w:t>
            </w:r>
            <w:proofErr w:type="spellEnd"/>
          </w:p>
        </w:tc>
        <w:tc>
          <w:tcPr>
            <w:tcW w:w="0" w:type="auto"/>
            <w:hideMark/>
          </w:tcPr>
          <w:p w14:paraId="0C8EF6CB" w14:textId="77777777" w:rsidR="00936E69" w:rsidRPr="00936E69" w:rsidRDefault="00936E69" w:rsidP="00936E69">
            <w:pPr>
              <w:spacing w:after="160" w:line="259" w:lineRule="auto"/>
            </w:pPr>
            <w:r w:rsidRPr="00936E69">
              <w:t>INT</w:t>
            </w:r>
          </w:p>
        </w:tc>
        <w:tc>
          <w:tcPr>
            <w:tcW w:w="0" w:type="auto"/>
            <w:hideMark/>
          </w:tcPr>
          <w:p w14:paraId="639E9486" w14:textId="77777777" w:rsidR="00936E69" w:rsidRPr="00936E69" w:rsidRDefault="00936E69" w:rsidP="00936E69">
            <w:pPr>
              <w:spacing w:after="160" w:line="259" w:lineRule="auto"/>
            </w:pPr>
            <w:r w:rsidRPr="00936E69">
              <w:t>FOREIGN KEY (Book)</w:t>
            </w:r>
          </w:p>
        </w:tc>
        <w:tc>
          <w:tcPr>
            <w:tcW w:w="0" w:type="auto"/>
            <w:hideMark/>
          </w:tcPr>
          <w:p w14:paraId="55B4BD28" w14:textId="77777777" w:rsidR="00936E69" w:rsidRPr="00936E69" w:rsidRDefault="00936E69" w:rsidP="00936E69">
            <w:pPr>
              <w:spacing w:after="160" w:line="259" w:lineRule="auto"/>
            </w:pPr>
            <w:r w:rsidRPr="00936E69">
              <w:t>Related book entity</w:t>
            </w:r>
          </w:p>
        </w:tc>
      </w:tr>
      <w:tr w:rsidR="00936E69" w:rsidRPr="00936E69" w14:paraId="38ACF0F3" w14:textId="77777777" w:rsidTr="00936E69">
        <w:tc>
          <w:tcPr>
            <w:tcW w:w="0" w:type="auto"/>
            <w:hideMark/>
          </w:tcPr>
          <w:p w14:paraId="7DCAA4C5" w14:textId="77777777" w:rsidR="00936E69" w:rsidRPr="00936E69" w:rsidRDefault="00936E69" w:rsidP="00936E69">
            <w:pPr>
              <w:spacing w:after="160" w:line="259" w:lineRule="auto"/>
            </w:pPr>
            <w:proofErr w:type="spellStart"/>
            <w:r w:rsidRPr="00936E69">
              <w:t>file_format</w:t>
            </w:r>
            <w:proofErr w:type="spellEnd"/>
          </w:p>
        </w:tc>
        <w:tc>
          <w:tcPr>
            <w:tcW w:w="0" w:type="auto"/>
            <w:hideMark/>
          </w:tcPr>
          <w:p w14:paraId="62201CFD" w14:textId="77777777" w:rsidR="00936E69" w:rsidRPr="00936E69" w:rsidRDefault="00936E69" w:rsidP="00936E69">
            <w:pPr>
              <w:spacing w:after="160" w:line="259" w:lineRule="auto"/>
            </w:pPr>
            <w:proofErr w:type="gramStart"/>
            <w:r w:rsidRPr="00936E69">
              <w:t>VARCHAR(</w:t>
            </w:r>
            <w:proofErr w:type="gramEnd"/>
            <w:r w:rsidRPr="00936E69">
              <w:t>50)</w:t>
            </w:r>
          </w:p>
        </w:tc>
        <w:tc>
          <w:tcPr>
            <w:tcW w:w="0" w:type="auto"/>
            <w:hideMark/>
          </w:tcPr>
          <w:p w14:paraId="050506D5" w14:textId="77777777" w:rsidR="00936E69" w:rsidRPr="00936E69" w:rsidRDefault="00936E69" w:rsidP="00936E69">
            <w:pPr>
              <w:spacing w:after="160" w:line="259" w:lineRule="auto"/>
            </w:pPr>
            <w:r w:rsidRPr="00936E69">
              <w:t>NOT NULL</w:t>
            </w:r>
          </w:p>
        </w:tc>
        <w:tc>
          <w:tcPr>
            <w:tcW w:w="0" w:type="auto"/>
            <w:hideMark/>
          </w:tcPr>
          <w:p w14:paraId="2CE3C297" w14:textId="77777777" w:rsidR="00936E69" w:rsidRPr="00936E69" w:rsidRDefault="00936E69" w:rsidP="00936E69">
            <w:pPr>
              <w:spacing w:after="160" w:line="259" w:lineRule="auto"/>
            </w:pPr>
            <w:r w:rsidRPr="00936E69">
              <w:t>E-book file format (e.g., PDF)</w:t>
            </w:r>
          </w:p>
        </w:tc>
      </w:tr>
      <w:tr w:rsidR="00936E69" w:rsidRPr="00936E69" w14:paraId="3830248C" w14:textId="77777777" w:rsidTr="00936E69">
        <w:tc>
          <w:tcPr>
            <w:tcW w:w="0" w:type="auto"/>
            <w:hideMark/>
          </w:tcPr>
          <w:p w14:paraId="5DA468CD" w14:textId="77777777" w:rsidR="00936E69" w:rsidRPr="00936E69" w:rsidRDefault="00936E69" w:rsidP="00936E69">
            <w:pPr>
              <w:spacing w:after="160" w:line="259" w:lineRule="auto"/>
            </w:pPr>
            <w:proofErr w:type="spellStart"/>
            <w:r w:rsidRPr="00936E69">
              <w:t>file_size</w:t>
            </w:r>
            <w:proofErr w:type="spellEnd"/>
          </w:p>
        </w:tc>
        <w:tc>
          <w:tcPr>
            <w:tcW w:w="0" w:type="auto"/>
            <w:hideMark/>
          </w:tcPr>
          <w:p w14:paraId="0755681A" w14:textId="77777777" w:rsidR="00936E69" w:rsidRPr="00936E69" w:rsidRDefault="00936E69" w:rsidP="00936E69">
            <w:pPr>
              <w:spacing w:after="160" w:line="259" w:lineRule="auto"/>
            </w:pPr>
            <w:proofErr w:type="gramStart"/>
            <w:r w:rsidRPr="00936E69">
              <w:t>DECIMAL(</w:t>
            </w:r>
            <w:proofErr w:type="gramEnd"/>
            <w:r w:rsidRPr="00936E69">
              <w:t>10, 2)</w:t>
            </w:r>
          </w:p>
        </w:tc>
        <w:tc>
          <w:tcPr>
            <w:tcW w:w="0" w:type="auto"/>
            <w:hideMark/>
          </w:tcPr>
          <w:p w14:paraId="728768F0" w14:textId="77777777" w:rsidR="00936E69" w:rsidRPr="00936E69" w:rsidRDefault="00936E69" w:rsidP="00936E69">
            <w:pPr>
              <w:spacing w:after="160" w:line="259" w:lineRule="auto"/>
            </w:pPr>
            <w:r w:rsidRPr="00936E69">
              <w:t>NOT NULL</w:t>
            </w:r>
          </w:p>
        </w:tc>
        <w:tc>
          <w:tcPr>
            <w:tcW w:w="0" w:type="auto"/>
            <w:hideMark/>
          </w:tcPr>
          <w:p w14:paraId="4FD1A191" w14:textId="77777777" w:rsidR="00936E69" w:rsidRPr="00936E69" w:rsidRDefault="00936E69" w:rsidP="00936E69">
            <w:pPr>
              <w:spacing w:after="160" w:line="259" w:lineRule="auto"/>
            </w:pPr>
            <w:r w:rsidRPr="00936E69">
              <w:t>File size of the e-book (in MB)</w:t>
            </w:r>
          </w:p>
        </w:tc>
      </w:tr>
      <w:tr w:rsidR="00936E69" w:rsidRPr="00936E69" w14:paraId="6FED3E2F" w14:textId="77777777" w:rsidTr="00936E69">
        <w:tc>
          <w:tcPr>
            <w:tcW w:w="0" w:type="auto"/>
            <w:hideMark/>
          </w:tcPr>
          <w:p w14:paraId="29F6E5C7" w14:textId="77777777" w:rsidR="00936E69" w:rsidRPr="00936E69" w:rsidRDefault="00936E69" w:rsidP="00936E69">
            <w:pPr>
              <w:spacing w:after="160" w:line="259" w:lineRule="auto"/>
            </w:pPr>
            <w:proofErr w:type="spellStart"/>
            <w:r w:rsidRPr="00936E69">
              <w:t>license_id</w:t>
            </w:r>
            <w:proofErr w:type="spellEnd"/>
          </w:p>
        </w:tc>
        <w:tc>
          <w:tcPr>
            <w:tcW w:w="0" w:type="auto"/>
            <w:hideMark/>
          </w:tcPr>
          <w:p w14:paraId="7FD9D1BD" w14:textId="77777777" w:rsidR="00936E69" w:rsidRPr="00936E69" w:rsidRDefault="00936E69" w:rsidP="00936E69">
            <w:pPr>
              <w:spacing w:after="160" w:line="259" w:lineRule="auto"/>
            </w:pPr>
            <w:r w:rsidRPr="00936E69">
              <w:t>INT</w:t>
            </w:r>
          </w:p>
        </w:tc>
        <w:tc>
          <w:tcPr>
            <w:tcW w:w="0" w:type="auto"/>
            <w:hideMark/>
          </w:tcPr>
          <w:p w14:paraId="625046AE" w14:textId="77777777" w:rsidR="00936E69" w:rsidRPr="00936E69" w:rsidRDefault="00936E69" w:rsidP="00936E69">
            <w:pPr>
              <w:spacing w:after="160" w:line="259" w:lineRule="auto"/>
            </w:pPr>
            <w:r w:rsidRPr="00936E69">
              <w:t>FOREIGN KEY (License)</w:t>
            </w:r>
          </w:p>
        </w:tc>
        <w:tc>
          <w:tcPr>
            <w:tcW w:w="0" w:type="auto"/>
            <w:hideMark/>
          </w:tcPr>
          <w:p w14:paraId="3CB46757" w14:textId="77777777" w:rsidR="00936E69" w:rsidRPr="00936E69" w:rsidRDefault="00936E69" w:rsidP="00936E69">
            <w:pPr>
              <w:spacing w:after="160" w:line="259" w:lineRule="auto"/>
            </w:pPr>
            <w:r w:rsidRPr="00936E69">
              <w:t>License associated with the e-book</w:t>
            </w:r>
          </w:p>
        </w:tc>
      </w:tr>
    </w:tbl>
    <w:p w14:paraId="7B777925" w14:textId="77777777" w:rsidR="00936E69" w:rsidRPr="00936E69" w:rsidRDefault="00936E69" w:rsidP="00936E69">
      <w:r w:rsidRPr="00936E69">
        <w:pict w14:anchorId="15844D1E">
          <v:rect id="_x0000_i1351" style="width:0;height:1.5pt" o:hralign="center" o:hrstd="t" o:hr="t" fillcolor="#a0a0a0" stroked="f"/>
        </w:pict>
      </w:r>
    </w:p>
    <w:p w14:paraId="316F8C2F" w14:textId="77777777" w:rsidR="00936E69" w:rsidRPr="00936E69" w:rsidRDefault="00936E69" w:rsidP="00936E69">
      <w:pPr>
        <w:rPr>
          <w:b/>
          <w:bCs/>
        </w:rPr>
      </w:pPr>
      <w:r w:rsidRPr="00936E69">
        <w:rPr>
          <w:b/>
          <w:bCs/>
        </w:rPr>
        <w:t>14. License Table</w:t>
      </w:r>
    </w:p>
    <w:tbl>
      <w:tblPr>
        <w:tblStyle w:val="TableGrid"/>
        <w:tblW w:w="0" w:type="auto"/>
        <w:tblLook w:val="04A0" w:firstRow="1" w:lastRow="0" w:firstColumn="1" w:lastColumn="0" w:noHBand="0" w:noVBand="1"/>
      </w:tblPr>
      <w:tblGrid>
        <w:gridCol w:w="1657"/>
        <w:gridCol w:w="1650"/>
        <w:gridCol w:w="3392"/>
        <w:gridCol w:w="3608"/>
      </w:tblGrid>
      <w:tr w:rsidR="00936E69" w:rsidRPr="00936E69" w14:paraId="6D5A67B8" w14:textId="77777777" w:rsidTr="00936E69">
        <w:tc>
          <w:tcPr>
            <w:tcW w:w="0" w:type="auto"/>
            <w:hideMark/>
          </w:tcPr>
          <w:p w14:paraId="1F61B7C6" w14:textId="77777777" w:rsidR="00936E69" w:rsidRPr="00936E69" w:rsidRDefault="00936E69" w:rsidP="00936E69">
            <w:pPr>
              <w:spacing w:after="160" w:line="259" w:lineRule="auto"/>
              <w:rPr>
                <w:b/>
                <w:bCs/>
              </w:rPr>
            </w:pPr>
            <w:r w:rsidRPr="00936E69">
              <w:rPr>
                <w:b/>
                <w:bCs/>
              </w:rPr>
              <w:t>Column Name</w:t>
            </w:r>
          </w:p>
        </w:tc>
        <w:tc>
          <w:tcPr>
            <w:tcW w:w="0" w:type="auto"/>
            <w:hideMark/>
          </w:tcPr>
          <w:p w14:paraId="02D3F276" w14:textId="77777777" w:rsidR="00936E69" w:rsidRPr="00936E69" w:rsidRDefault="00936E69" w:rsidP="00936E69">
            <w:pPr>
              <w:spacing w:after="160" w:line="259" w:lineRule="auto"/>
              <w:rPr>
                <w:b/>
                <w:bCs/>
              </w:rPr>
            </w:pPr>
            <w:r w:rsidRPr="00936E69">
              <w:rPr>
                <w:b/>
                <w:bCs/>
              </w:rPr>
              <w:t>Data Type</w:t>
            </w:r>
          </w:p>
        </w:tc>
        <w:tc>
          <w:tcPr>
            <w:tcW w:w="0" w:type="auto"/>
            <w:hideMark/>
          </w:tcPr>
          <w:p w14:paraId="18094FF1" w14:textId="77777777" w:rsidR="00936E69" w:rsidRPr="00936E69" w:rsidRDefault="00936E69" w:rsidP="00936E69">
            <w:pPr>
              <w:spacing w:after="160" w:line="259" w:lineRule="auto"/>
              <w:rPr>
                <w:b/>
                <w:bCs/>
              </w:rPr>
            </w:pPr>
            <w:r w:rsidRPr="00936E69">
              <w:rPr>
                <w:b/>
                <w:bCs/>
              </w:rPr>
              <w:t>Constraints</w:t>
            </w:r>
          </w:p>
        </w:tc>
        <w:tc>
          <w:tcPr>
            <w:tcW w:w="0" w:type="auto"/>
            <w:hideMark/>
          </w:tcPr>
          <w:p w14:paraId="384C9770" w14:textId="77777777" w:rsidR="00936E69" w:rsidRPr="00936E69" w:rsidRDefault="00936E69" w:rsidP="00936E69">
            <w:pPr>
              <w:spacing w:after="160" w:line="259" w:lineRule="auto"/>
              <w:rPr>
                <w:b/>
                <w:bCs/>
              </w:rPr>
            </w:pPr>
            <w:r w:rsidRPr="00936E69">
              <w:rPr>
                <w:b/>
                <w:bCs/>
              </w:rPr>
              <w:t>Description</w:t>
            </w:r>
          </w:p>
        </w:tc>
      </w:tr>
      <w:tr w:rsidR="00936E69" w:rsidRPr="00936E69" w14:paraId="5E275127" w14:textId="77777777" w:rsidTr="00936E69">
        <w:tc>
          <w:tcPr>
            <w:tcW w:w="0" w:type="auto"/>
            <w:hideMark/>
          </w:tcPr>
          <w:p w14:paraId="4049FB59" w14:textId="77777777" w:rsidR="00936E69" w:rsidRPr="00936E69" w:rsidRDefault="00936E69" w:rsidP="00936E69">
            <w:pPr>
              <w:spacing w:after="160" w:line="259" w:lineRule="auto"/>
            </w:pPr>
            <w:proofErr w:type="spellStart"/>
            <w:r w:rsidRPr="00936E69">
              <w:t>license_id</w:t>
            </w:r>
            <w:proofErr w:type="spellEnd"/>
          </w:p>
        </w:tc>
        <w:tc>
          <w:tcPr>
            <w:tcW w:w="0" w:type="auto"/>
            <w:hideMark/>
          </w:tcPr>
          <w:p w14:paraId="713C68C2" w14:textId="77777777" w:rsidR="00936E69" w:rsidRPr="00936E69" w:rsidRDefault="00936E69" w:rsidP="00936E69">
            <w:pPr>
              <w:spacing w:after="160" w:line="259" w:lineRule="auto"/>
            </w:pPr>
            <w:r w:rsidRPr="00936E69">
              <w:t>INT</w:t>
            </w:r>
          </w:p>
        </w:tc>
        <w:tc>
          <w:tcPr>
            <w:tcW w:w="0" w:type="auto"/>
            <w:hideMark/>
          </w:tcPr>
          <w:p w14:paraId="358BDC1A" w14:textId="77777777" w:rsidR="00936E69" w:rsidRPr="00936E69" w:rsidRDefault="00936E69" w:rsidP="00936E69">
            <w:pPr>
              <w:spacing w:after="160" w:line="259" w:lineRule="auto"/>
            </w:pPr>
            <w:r w:rsidRPr="00936E69">
              <w:t>PRIMARY KEY, AUTO_INCREMENT</w:t>
            </w:r>
          </w:p>
        </w:tc>
        <w:tc>
          <w:tcPr>
            <w:tcW w:w="0" w:type="auto"/>
            <w:hideMark/>
          </w:tcPr>
          <w:p w14:paraId="5187B493" w14:textId="77777777" w:rsidR="00936E69" w:rsidRPr="00936E69" w:rsidRDefault="00936E69" w:rsidP="00936E69">
            <w:pPr>
              <w:spacing w:after="160" w:line="259" w:lineRule="auto"/>
            </w:pPr>
            <w:r w:rsidRPr="00936E69">
              <w:t>Unique identifier for the license</w:t>
            </w:r>
          </w:p>
        </w:tc>
      </w:tr>
      <w:tr w:rsidR="00936E69" w:rsidRPr="00936E69" w14:paraId="24382587" w14:textId="77777777" w:rsidTr="00936E69">
        <w:tc>
          <w:tcPr>
            <w:tcW w:w="0" w:type="auto"/>
            <w:hideMark/>
          </w:tcPr>
          <w:p w14:paraId="256138A2" w14:textId="77777777" w:rsidR="00936E69" w:rsidRPr="00936E69" w:rsidRDefault="00936E69" w:rsidP="00936E69">
            <w:pPr>
              <w:spacing w:after="160" w:line="259" w:lineRule="auto"/>
            </w:pPr>
            <w:proofErr w:type="spellStart"/>
            <w:r w:rsidRPr="00936E69">
              <w:t>license_key</w:t>
            </w:r>
            <w:proofErr w:type="spellEnd"/>
          </w:p>
        </w:tc>
        <w:tc>
          <w:tcPr>
            <w:tcW w:w="0" w:type="auto"/>
            <w:hideMark/>
          </w:tcPr>
          <w:p w14:paraId="1DC6752C" w14:textId="77777777" w:rsidR="00936E69" w:rsidRPr="00936E69" w:rsidRDefault="00936E69" w:rsidP="00936E69">
            <w:pPr>
              <w:spacing w:after="160" w:line="259" w:lineRule="auto"/>
            </w:pPr>
            <w:proofErr w:type="gramStart"/>
            <w:r w:rsidRPr="00936E69">
              <w:t>VARCHAR(</w:t>
            </w:r>
            <w:proofErr w:type="gramEnd"/>
            <w:r w:rsidRPr="00936E69">
              <w:t>255)</w:t>
            </w:r>
          </w:p>
        </w:tc>
        <w:tc>
          <w:tcPr>
            <w:tcW w:w="0" w:type="auto"/>
            <w:hideMark/>
          </w:tcPr>
          <w:p w14:paraId="6189D60D" w14:textId="77777777" w:rsidR="00936E69" w:rsidRPr="00936E69" w:rsidRDefault="00936E69" w:rsidP="00936E69">
            <w:pPr>
              <w:spacing w:after="160" w:line="259" w:lineRule="auto"/>
            </w:pPr>
            <w:r w:rsidRPr="00936E69">
              <w:t>NOT NULL, UNIQUE</w:t>
            </w:r>
          </w:p>
        </w:tc>
        <w:tc>
          <w:tcPr>
            <w:tcW w:w="0" w:type="auto"/>
            <w:hideMark/>
          </w:tcPr>
          <w:p w14:paraId="7FE58BFB" w14:textId="77777777" w:rsidR="00936E69" w:rsidRPr="00936E69" w:rsidRDefault="00936E69" w:rsidP="00936E69">
            <w:pPr>
              <w:spacing w:after="160" w:line="259" w:lineRule="auto"/>
            </w:pPr>
            <w:r w:rsidRPr="00936E69">
              <w:t>Unique license key for the e-book</w:t>
            </w:r>
          </w:p>
        </w:tc>
      </w:tr>
      <w:tr w:rsidR="00936E69" w:rsidRPr="00936E69" w14:paraId="0FCDAAC4" w14:textId="77777777" w:rsidTr="00936E69">
        <w:tc>
          <w:tcPr>
            <w:tcW w:w="0" w:type="auto"/>
            <w:hideMark/>
          </w:tcPr>
          <w:p w14:paraId="190483F0" w14:textId="77777777" w:rsidR="00936E69" w:rsidRPr="00936E69" w:rsidRDefault="00936E69" w:rsidP="00936E69">
            <w:pPr>
              <w:spacing w:after="160" w:line="259" w:lineRule="auto"/>
            </w:pPr>
            <w:proofErr w:type="spellStart"/>
            <w:r w:rsidRPr="00936E69">
              <w:t>user_id</w:t>
            </w:r>
            <w:proofErr w:type="spellEnd"/>
          </w:p>
        </w:tc>
        <w:tc>
          <w:tcPr>
            <w:tcW w:w="0" w:type="auto"/>
            <w:hideMark/>
          </w:tcPr>
          <w:p w14:paraId="5D464422" w14:textId="77777777" w:rsidR="00936E69" w:rsidRPr="00936E69" w:rsidRDefault="00936E69" w:rsidP="00936E69">
            <w:pPr>
              <w:spacing w:after="160" w:line="259" w:lineRule="auto"/>
            </w:pPr>
            <w:r w:rsidRPr="00936E69">
              <w:t>INT</w:t>
            </w:r>
          </w:p>
        </w:tc>
        <w:tc>
          <w:tcPr>
            <w:tcW w:w="0" w:type="auto"/>
            <w:hideMark/>
          </w:tcPr>
          <w:p w14:paraId="6BB0C429" w14:textId="77777777" w:rsidR="00936E69" w:rsidRPr="00936E69" w:rsidRDefault="00936E69" w:rsidP="00936E69">
            <w:pPr>
              <w:spacing w:after="160" w:line="259" w:lineRule="auto"/>
            </w:pPr>
            <w:r w:rsidRPr="00936E69">
              <w:t>FOREIGN KEY (User)</w:t>
            </w:r>
          </w:p>
        </w:tc>
        <w:tc>
          <w:tcPr>
            <w:tcW w:w="0" w:type="auto"/>
            <w:hideMark/>
          </w:tcPr>
          <w:p w14:paraId="776243BD" w14:textId="77777777" w:rsidR="00936E69" w:rsidRPr="00936E69" w:rsidRDefault="00936E69" w:rsidP="00936E69">
            <w:pPr>
              <w:spacing w:after="160" w:line="259" w:lineRule="auto"/>
            </w:pPr>
            <w:r w:rsidRPr="00936E69">
              <w:t>The user who purchased the license</w:t>
            </w:r>
          </w:p>
        </w:tc>
      </w:tr>
      <w:tr w:rsidR="00936E69" w:rsidRPr="00936E69" w14:paraId="04227CDA" w14:textId="77777777" w:rsidTr="00936E69">
        <w:tc>
          <w:tcPr>
            <w:tcW w:w="0" w:type="auto"/>
            <w:hideMark/>
          </w:tcPr>
          <w:p w14:paraId="601CD37A" w14:textId="77777777" w:rsidR="00936E69" w:rsidRPr="00936E69" w:rsidRDefault="00936E69" w:rsidP="00936E69">
            <w:pPr>
              <w:spacing w:after="160" w:line="259" w:lineRule="auto"/>
            </w:pPr>
            <w:proofErr w:type="spellStart"/>
            <w:r w:rsidRPr="00936E69">
              <w:t>ebook_id</w:t>
            </w:r>
            <w:proofErr w:type="spellEnd"/>
          </w:p>
        </w:tc>
        <w:tc>
          <w:tcPr>
            <w:tcW w:w="0" w:type="auto"/>
            <w:hideMark/>
          </w:tcPr>
          <w:p w14:paraId="4CE9EAF4" w14:textId="77777777" w:rsidR="00936E69" w:rsidRPr="00936E69" w:rsidRDefault="00936E69" w:rsidP="00936E69">
            <w:pPr>
              <w:spacing w:after="160" w:line="259" w:lineRule="auto"/>
            </w:pPr>
            <w:r w:rsidRPr="00936E69">
              <w:t>INT</w:t>
            </w:r>
          </w:p>
        </w:tc>
        <w:tc>
          <w:tcPr>
            <w:tcW w:w="0" w:type="auto"/>
            <w:hideMark/>
          </w:tcPr>
          <w:p w14:paraId="44E7613E" w14:textId="77777777" w:rsidR="00936E69" w:rsidRPr="00936E69" w:rsidRDefault="00936E69" w:rsidP="00936E69">
            <w:pPr>
              <w:spacing w:after="160" w:line="259" w:lineRule="auto"/>
            </w:pPr>
            <w:r w:rsidRPr="00936E69">
              <w:t>FOREIGN KEY (</w:t>
            </w:r>
            <w:proofErr w:type="spellStart"/>
            <w:r w:rsidRPr="00936E69">
              <w:t>EBook</w:t>
            </w:r>
            <w:proofErr w:type="spellEnd"/>
            <w:r w:rsidRPr="00936E69">
              <w:t>)</w:t>
            </w:r>
          </w:p>
        </w:tc>
        <w:tc>
          <w:tcPr>
            <w:tcW w:w="0" w:type="auto"/>
            <w:hideMark/>
          </w:tcPr>
          <w:p w14:paraId="7B8A4FC0" w14:textId="77777777" w:rsidR="00936E69" w:rsidRPr="00936E69" w:rsidRDefault="00936E69" w:rsidP="00936E69">
            <w:pPr>
              <w:spacing w:after="160" w:line="259" w:lineRule="auto"/>
            </w:pPr>
            <w:r w:rsidRPr="00936E69">
              <w:t>The associated e-book</w:t>
            </w:r>
          </w:p>
        </w:tc>
      </w:tr>
      <w:tr w:rsidR="00936E69" w:rsidRPr="00936E69" w14:paraId="675A6D45" w14:textId="77777777" w:rsidTr="00936E69">
        <w:tc>
          <w:tcPr>
            <w:tcW w:w="0" w:type="auto"/>
            <w:hideMark/>
          </w:tcPr>
          <w:p w14:paraId="3A1C73AA" w14:textId="77777777" w:rsidR="00936E69" w:rsidRPr="00936E69" w:rsidRDefault="00936E69" w:rsidP="00936E69">
            <w:pPr>
              <w:spacing w:after="160" w:line="259" w:lineRule="auto"/>
            </w:pPr>
            <w:proofErr w:type="spellStart"/>
            <w:r w:rsidRPr="00936E69">
              <w:t>purchase_date</w:t>
            </w:r>
            <w:proofErr w:type="spellEnd"/>
          </w:p>
        </w:tc>
        <w:tc>
          <w:tcPr>
            <w:tcW w:w="0" w:type="auto"/>
            <w:hideMark/>
          </w:tcPr>
          <w:p w14:paraId="708E0AA2" w14:textId="77777777" w:rsidR="00936E69" w:rsidRPr="00936E69" w:rsidRDefault="00936E69" w:rsidP="00936E69">
            <w:pPr>
              <w:spacing w:after="160" w:line="259" w:lineRule="auto"/>
            </w:pPr>
            <w:r w:rsidRPr="00936E69">
              <w:t>TIMESTAMP</w:t>
            </w:r>
          </w:p>
        </w:tc>
        <w:tc>
          <w:tcPr>
            <w:tcW w:w="0" w:type="auto"/>
            <w:hideMark/>
          </w:tcPr>
          <w:p w14:paraId="143AECCE" w14:textId="77777777" w:rsidR="00936E69" w:rsidRPr="00936E69" w:rsidRDefault="00936E69" w:rsidP="00936E69">
            <w:pPr>
              <w:spacing w:after="160" w:line="259" w:lineRule="auto"/>
            </w:pPr>
            <w:r w:rsidRPr="00936E69">
              <w:t>DEFAULT CURRENT_TIMESTAMP</w:t>
            </w:r>
          </w:p>
        </w:tc>
        <w:tc>
          <w:tcPr>
            <w:tcW w:w="0" w:type="auto"/>
            <w:hideMark/>
          </w:tcPr>
          <w:p w14:paraId="339B495E" w14:textId="77777777" w:rsidR="00936E69" w:rsidRPr="00936E69" w:rsidRDefault="00936E69" w:rsidP="00936E69">
            <w:pPr>
              <w:spacing w:after="160" w:line="259" w:lineRule="auto"/>
            </w:pPr>
            <w:r w:rsidRPr="00936E69">
              <w:t>Date of license purchase</w:t>
            </w:r>
          </w:p>
        </w:tc>
      </w:tr>
    </w:tbl>
    <w:p w14:paraId="131ECCE8" w14:textId="77777777" w:rsidR="00936E69" w:rsidRPr="00936E69" w:rsidRDefault="00936E69" w:rsidP="00936E69">
      <w:r w:rsidRPr="00936E69">
        <w:pict w14:anchorId="0F8F2828">
          <v:rect id="_x0000_i1352" style="width:0;height:1.5pt" o:hralign="center" o:hrstd="t" o:hr="t" fillcolor="#a0a0a0" stroked="f"/>
        </w:pict>
      </w:r>
    </w:p>
    <w:p w14:paraId="1FA795C8" w14:textId="77777777" w:rsidR="00936E69" w:rsidRPr="00936E69" w:rsidRDefault="00936E69" w:rsidP="00936E69">
      <w:pPr>
        <w:rPr>
          <w:b/>
          <w:bCs/>
        </w:rPr>
      </w:pPr>
      <w:r w:rsidRPr="00936E69">
        <w:rPr>
          <w:b/>
          <w:bCs/>
        </w:rPr>
        <w:t>15. Shipment Table</w:t>
      </w:r>
    </w:p>
    <w:tbl>
      <w:tblPr>
        <w:tblStyle w:val="TableGrid"/>
        <w:tblW w:w="0" w:type="auto"/>
        <w:tblLook w:val="04A0" w:firstRow="1" w:lastRow="0" w:firstColumn="1" w:lastColumn="0" w:noHBand="0" w:noVBand="1"/>
      </w:tblPr>
      <w:tblGrid>
        <w:gridCol w:w="1820"/>
        <w:gridCol w:w="1650"/>
        <w:gridCol w:w="3392"/>
        <w:gridCol w:w="3393"/>
      </w:tblGrid>
      <w:tr w:rsidR="00936E69" w:rsidRPr="00936E69" w14:paraId="0EA74615" w14:textId="77777777" w:rsidTr="00936E69">
        <w:tc>
          <w:tcPr>
            <w:tcW w:w="0" w:type="auto"/>
            <w:hideMark/>
          </w:tcPr>
          <w:p w14:paraId="7B29E7A7" w14:textId="77777777" w:rsidR="00936E69" w:rsidRPr="00936E69" w:rsidRDefault="00936E69" w:rsidP="00936E69">
            <w:pPr>
              <w:spacing w:after="160" w:line="259" w:lineRule="auto"/>
              <w:rPr>
                <w:b/>
                <w:bCs/>
              </w:rPr>
            </w:pPr>
            <w:r w:rsidRPr="00936E69">
              <w:rPr>
                <w:b/>
                <w:bCs/>
              </w:rPr>
              <w:t>Column Name</w:t>
            </w:r>
          </w:p>
        </w:tc>
        <w:tc>
          <w:tcPr>
            <w:tcW w:w="0" w:type="auto"/>
            <w:hideMark/>
          </w:tcPr>
          <w:p w14:paraId="11A8F53F" w14:textId="77777777" w:rsidR="00936E69" w:rsidRPr="00936E69" w:rsidRDefault="00936E69" w:rsidP="00936E69">
            <w:pPr>
              <w:spacing w:after="160" w:line="259" w:lineRule="auto"/>
              <w:rPr>
                <w:b/>
                <w:bCs/>
              </w:rPr>
            </w:pPr>
            <w:r w:rsidRPr="00936E69">
              <w:rPr>
                <w:b/>
                <w:bCs/>
              </w:rPr>
              <w:t>Data Type</w:t>
            </w:r>
          </w:p>
        </w:tc>
        <w:tc>
          <w:tcPr>
            <w:tcW w:w="0" w:type="auto"/>
            <w:hideMark/>
          </w:tcPr>
          <w:p w14:paraId="19D523DE" w14:textId="77777777" w:rsidR="00936E69" w:rsidRPr="00936E69" w:rsidRDefault="00936E69" w:rsidP="00936E69">
            <w:pPr>
              <w:spacing w:after="160" w:line="259" w:lineRule="auto"/>
              <w:rPr>
                <w:b/>
                <w:bCs/>
              </w:rPr>
            </w:pPr>
            <w:r w:rsidRPr="00936E69">
              <w:rPr>
                <w:b/>
                <w:bCs/>
              </w:rPr>
              <w:t>Constraints</w:t>
            </w:r>
          </w:p>
        </w:tc>
        <w:tc>
          <w:tcPr>
            <w:tcW w:w="0" w:type="auto"/>
            <w:hideMark/>
          </w:tcPr>
          <w:p w14:paraId="20CDB50C" w14:textId="77777777" w:rsidR="00936E69" w:rsidRPr="00936E69" w:rsidRDefault="00936E69" w:rsidP="00936E69">
            <w:pPr>
              <w:spacing w:after="160" w:line="259" w:lineRule="auto"/>
              <w:rPr>
                <w:b/>
                <w:bCs/>
              </w:rPr>
            </w:pPr>
            <w:r w:rsidRPr="00936E69">
              <w:rPr>
                <w:b/>
                <w:bCs/>
              </w:rPr>
              <w:t>Description</w:t>
            </w:r>
          </w:p>
        </w:tc>
      </w:tr>
      <w:tr w:rsidR="00936E69" w:rsidRPr="00936E69" w14:paraId="753A6E92" w14:textId="77777777" w:rsidTr="00936E69">
        <w:tc>
          <w:tcPr>
            <w:tcW w:w="0" w:type="auto"/>
            <w:hideMark/>
          </w:tcPr>
          <w:p w14:paraId="42385A5D" w14:textId="77777777" w:rsidR="00936E69" w:rsidRPr="00936E69" w:rsidRDefault="00936E69" w:rsidP="00936E69">
            <w:pPr>
              <w:spacing w:after="160" w:line="259" w:lineRule="auto"/>
            </w:pPr>
            <w:proofErr w:type="spellStart"/>
            <w:r w:rsidRPr="00936E69">
              <w:t>shipment_id</w:t>
            </w:r>
            <w:proofErr w:type="spellEnd"/>
          </w:p>
        </w:tc>
        <w:tc>
          <w:tcPr>
            <w:tcW w:w="0" w:type="auto"/>
            <w:hideMark/>
          </w:tcPr>
          <w:p w14:paraId="06EF673F" w14:textId="77777777" w:rsidR="00936E69" w:rsidRPr="00936E69" w:rsidRDefault="00936E69" w:rsidP="00936E69">
            <w:pPr>
              <w:spacing w:after="160" w:line="259" w:lineRule="auto"/>
            </w:pPr>
            <w:r w:rsidRPr="00936E69">
              <w:t>INT</w:t>
            </w:r>
          </w:p>
        </w:tc>
        <w:tc>
          <w:tcPr>
            <w:tcW w:w="0" w:type="auto"/>
            <w:hideMark/>
          </w:tcPr>
          <w:p w14:paraId="29589DFA" w14:textId="77777777" w:rsidR="00936E69" w:rsidRPr="00936E69" w:rsidRDefault="00936E69" w:rsidP="00936E69">
            <w:pPr>
              <w:spacing w:after="160" w:line="259" w:lineRule="auto"/>
            </w:pPr>
            <w:r w:rsidRPr="00936E69">
              <w:t>PRIMARY KEY, AUTO_INCREMENT</w:t>
            </w:r>
          </w:p>
        </w:tc>
        <w:tc>
          <w:tcPr>
            <w:tcW w:w="0" w:type="auto"/>
            <w:hideMark/>
          </w:tcPr>
          <w:p w14:paraId="47B13B3D" w14:textId="77777777" w:rsidR="00936E69" w:rsidRPr="00936E69" w:rsidRDefault="00936E69" w:rsidP="00936E69">
            <w:pPr>
              <w:spacing w:after="160" w:line="259" w:lineRule="auto"/>
            </w:pPr>
            <w:r w:rsidRPr="00936E69">
              <w:t>Unique identifier for the shipment</w:t>
            </w:r>
          </w:p>
        </w:tc>
      </w:tr>
      <w:tr w:rsidR="00936E69" w:rsidRPr="00936E69" w14:paraId="562EAB3E" w14:textId="77777777" w:rsidTr="00936E69">
        <w:tc>
          <w:tcPr>
            <w:tcW w:w="0" w:type="auto"/>
            <w:hideMark/>
          </w:tcPr>
          <w:p w14:paraId="5DB0C7F4" w14:textId="77777777" w:rsidR="00936E69" w:rsidRPr="00936E69" w:rsidRDefault="00936E69" w:rsidP="00936E69">
            <w:pPr>
              <w:spacing w:after="160" w:line="259" w:lineRule="auto"/>
            </w:pPr>
            <w:proofErr w:type="spellStart"/>
            <w:r w:rsidRPr="00936E69">
              <w:t>order_id</w:t>
            </w:r>
            <w:proofErr w:type="spellEnd"/>
          </w:p>
        </w:tc>
        <w:tc>
          <w:tcPr>
            <w:tcW w:w="0" w:type="auto"/>
            <w:hideMark/>
          </w:tcPr>
          <w:p w14:paraId="61F3D1A7" w14:textId="77777777" w:rsidR="00936E69" w:rsidRPr="00936E69" w:rsidRDefault="00936E69" w:rsidP="00936E69">
            <w:pPr>
              <w:spacing w:after="160" w:line="259" w:lineRule="auto"/>
            </w:pPr>
            <w:r w:rsidRPr="00936E69">
              <w:t>INT</w:t>
            </w:r>
          </w:p>
        </w:tc>
        <w:tc>
          <w:tcPr>
            <w:tcW w:w="0" w:type="auto"/>
            <w:hideMark/>
          </w:tcPr>
          <w:p w14:paraId="61BED0BA" w14:textId="77777777" w:rsidR="00936E69" w:rsidRPr="00936E69" w:rsidRDefault="00936E69" w:rsidP="00936E69">
            <w:pPr>
              <w:spacing w:after="160" w:line="259" w:lineRule="auto"/>
            </w:pPr>
            <w:r w:rsidRPr="00936E69">
              <w:t>FOREIGN KEY (Order)</w:t>
            </w:r>
          </w:p>
        </w:tc>
        <w:tc>
          <w:tcPr>
            <w:tcW w:w="0" w:type="auto"/>
            <w:hideMark/>
          </w:tcPr>
          <w:p w14:paraId="705A6056" w14:textId="77777777" w:rsidR="00936E69" w:rsidRPr="00936E69" w:rsidRDefault="00936E69" w:rsidP="00936E69">
            <w:pPr>
              <w:spacing w:after="160" w:line="259" w:lineRule="auto"/>
            </w:pPr>
            <w:r w:rsidRPr="00936E69">
              <w:t>Related order</w:t>
            </w:r>
          </w:p>
        </w:tc>
      </w:tr>
      <w:tr w:rsidR="00936E69" w:rsidRPr="00936E69" w14:paraId="6EA712A2" w14:textId="77777777" w:rsidTr="00936E69">
        <w:tc>
          <w:tcPr>
            <w:tcW w:w="0" w:type="auto"/>
            <w:hideMark/>
          </w:tcPr>
          <w:p w14:paraId="576C47DB" w14:textId="77777777" w:rsidR="00936E69" w:rsidRPr="00936E69" w:rsidRDefault="00936E69" w:rsidP="00936E69">
            <w:pPr>
              <w:spacing w:after="160" w:line="259" w:lineRule="auto"/>
            </w:pPr>
            <w:proofErr w:type="spellStart"/>
            <w:r w:rsidRPr="00936E69">
              <w:t>tracking_number</w:t>
            </w:r>
            <w:proofErr w:type="spellEnd"/>
          </w:p>
        </w:tc>
        <w:tc>
          <w:tcPr>
            <w:tcW w:w="0" w:type="auto"/>
            <w:hideMark/>
          </w:tcPr>
          <w:p w14:paraId="700D90B2" w14:textId="77777777" w:rsidR="00936E69" w:rsidRPr="00936E69" w:rsidRDefault="00936E69" w:rsidP="00936E69">
            <w:pPr>
              <w:spacing w:after="160" w:line="259" w:lineRule="auto"/>
            </w:pPr>
            <w:proofErr w:type="gramStart"/>
            <w:r w:rsidRPr="00936E69">
              <w:t>VARCHAR(</w:t>
            </w:r>
            <w:proofErr w:type="gramEnd"/>
            <w:r w:rsidRPr="00936E69">
              <w:t>100)</w:t>
            </w:r>
          </w:p>
        </w:tc>
        <w:tc>
          <w:tcPr>
            <w:tcW w:w="0" w:type="auto"/>
            <w:hideMark/>
          </w:tcPr>
          <w:p w14:paraId="5374EB55" w14:textId="77777777" w:rsidR="00936E69" w:rsidRPr="00936E69" w:rsidRDefault="00936E69" w:rsidP="00936E69">
            <w:pPr>
              <w:spacing w:after="160" w:line="259" w:lineRule="auto"/>
            </w:pPr>
            <w:r w:rsidRPr="00936E69">
              <w:t>NOT NULL, UNIQUE</w:t>
            </w:r>
          </w:p>
        </w:tc>
        <w:tc>
          <w:tcPr>
            <w:tcW w:w="0" w:type="auto"/>
            <w:hideMark/>
          </w:tcPr>
          <w:p w14:paraId="477500A8" w14:textId="77777777" w:rsidR="00936E69" w:rsidRPr="00936E69" w:rsidRDefault="00936E69" w:rsidP="00936E69">
            <w:pPr>
              <w:spacing w:after="160" w:line="259" w:lineRule="auto"/>
            </w:pPr>
            <w:r w:rsidRPr="00936E69">
              <w:t>Tracking number for the shipment</w:t>
            </w:r>
          </w:p>
        </w:tc>
      </w:tr>
      <w:tr w:rsidR="00936E69" w:rsidRPr="00936E69" w14:paraId="2B9E6DF8" w14:textId="77777777" w:rsidTr="00936E69">
        <w:tc>
          <w:tcPr>
            <w:tcW w:w="0" w:type="auto"/>
            <w:hideMark/>
          </w:tcPr>
          <w:p w14:paraId="1A82B662" w14:textId="77777777" w:rsidR="00936E69" w:rsidRPr="00936E69" w:rsidRDefault="00936E69" w:rsidP="00936E69">
            <w:pPr>
              <w:spacing w:after="160" w:line="259" w:lineRule="auto"/>
            </w:pPr>
            <w:proofErr w:type="spellStart"/>
            <w:r w:rsidRPr="00936E69">
              <w:t>shipment_date</w:t>
            </w:r>
            <w:proofErr w:type="spellEnd"/>
          </w:p>
        </w:tc>
        <w:tc>
          <w:tcPr>
            <w:tcW w:w="0" w:type="auto"/>
            <w:hideMark/>
          </w:tcPr>
          <w:p w14:paraId="239B85E0" w14:textId="77777777" w:rsidR="00936E69" w:rsidRPr="00936E69" w:rsidRDefault="00936E69" w:rsidP="00936E69">
            <w:pPr>
              <w:spacing w:after="160" w:line="259" w:lineRule="auto"/>
            </w:pPr>
            <w:r w:rsidRPr="00936E69">
              <w:t>TIMESTAMP</w:t>
            </w:r>
          </w:p>
        </w:tc>
        <w:tc>
          <w:tcPr>
            <w:tcW w:w="0" w:type="auto"/>
            <w:hideMark/>
          </w:tcPr>
          <w:p w14:paraId="206BA5AA" w14:textId="77777777" w:rsidR="00936E69" w:rsidRPr="00936E69" w:rsidRDefault="00936E69" w:rsidP="00936E69">
            <w:pPr>
              <w:spacing w:after="160" w:line="259" w:lineRule="auto"/>
            </w:pPr>
            <w:r w:rsidRPr="00936E69">
              <w:t>DEFAULT CURRENT_TIMESTAMP</w:t>
            </w:r>
          </w:p>
        </w:tc>
        <w:tc>
          <w:tcPr>
            <w:tcW w:w="0" w:type="auto"/>
            <w:hideMark/>
          </w:tcPr>
          <w:p w14:paraId="5CBF2294" w14:textId="77777777" w:rsidR="00936E69" w:rsidRPr="00936E69" w:rsidRDefault="00936E69" w:rsidP="00936E69">
            <w:pPr>
              <w:spacing w:after="160" w:line="259" w:lineRule="auto"/>
            </w:pPr>
            <w:r w:rsidRPr="00936E69">
              <w:t>Date of shipment</w:t>
            </w:r>
          </w:p>
        </w:tc>
      </w:tr>
      <w:tr w:rsidR="00936E69" w:rsidRPr="00936E69" w14:paraId="477CF8B7" w14:textId="77777777" w:rsidTr="00936E69">
        <w:tc>
          <w:tcPr>
            <w:tcW w:w="0" w:type="auto"/>
            <w:hideMark/>
          </w:tcPr>
          <w:p w14:paraId="77ED93A3" w14:textId="77777777" w:rsidR="00936E69" w:rsidRPr="00936E69" w:rsidRDefault="00936E69" w:rsidP="00936E69">
            <w:pPr>
              <w:spacing w:after="160" w:line="259" w:lineRule="auto"/>
            </w:pPr>
            <w:proofErr w:type="spellStart"/>
            <w:r w:rsidRPr="00936E69">
              <w:t>delivery_date</w:t>
            </w:r>
            <w:proofErr w:type="spellEnd"/>
          </w:p>
        </w:tc>
        <w:tc>
          <w:tcPr>
            <w:tcW w:w="0" w:type="auto"/>
            <w:hideMark/>
          </w:tcPr>
          <w:p w14:paraId="7045DE88" w14:textId="77777777" w:rsidR="00936E69" w:rsidRPr="00936E69" w:rsidRDefault="00936E69" w:rsidP="00936E69">
            <w:pPr>
              <w:spacing w:after="160" w:line="259" w:lineRule="auto"/>
            </w:pPr>
            <w:r w:rsidRPr="00936E69">
              <w:t>TIMESTAMP</w:t>
            </w:r>
          </w:p>
        </w:tc>
        <w:tc>
          <w:tcPr>
            <w:tcW w:w="0" w:type="auto"/>
            <w:hideMark/>
          </w:tcPr>
          <w:p w14:paraId="4376ED3C" w14:textId="77777777" w:rsidR="00936E69" w:rsidRPr="00936E69" w:rsidRDefault="00936E69" w:rsidP="00936E69">
            <w:pPr>
              <w:spacing w:after="160" w:line="259" w:lineRule="auto"/>
            </w:pPr>
            <w:r w:rsidRPr="00936E69">
              <w:t>NULL</w:t>
            </w:r>
          </w:p>
        </w:tc>
        <w:tc>
          <w:tcPr>
            <w:tcW w:w="0" w:type="auto"/>
            <w:hideMark/>
          </w:tcPr>
          <w:p w14:paraId="4477EAF1" w14:textId="77777777" w:rsidR="00936E69" w:rsidRPr="00936E69" w:rsidRDefault="00936E69" w:rsidP="00936E69">
            <w:pPr>
              <w:spacing w:after="160" w:line="259" w:lineRule="auto"/>
            </w:pPr>
            <w:r w:rsidRPr="00936E69">
              <w:t>Estimated or actual delivery date</w:t>
            </w:r>
          </w:p>
        </w:tc>
      </w:tr>
    </w:tbl>
    <w:p w14:paraId="205E642B" w14:textId="77777777" w:rsidR="00936E69" w:rsidRPr="00936E69" w:rsidRDefault="00936E69" w:rsidP="00936E69">
      <w:r w:rsidRPr="00936E69">
        <w:pict w14:anchorId="0204391D">
          <v:rect id="_x0000_i1353" style="width:0;height:1.5pt" o:hralign="center" o:hrstd="t" o:hr="t" fillcolor="#a0a0a0" stroked="f"/>
        </w:pict>
      </w:r>
    </w:p>
    <w:p w14:paraId="6035775F" w14:textId="77777777" w:rsidR="00936E69" w:rsidRPr="00936E69" w:rsidRDefault="00936E69" w:rsidP="00936E69">
      <w:r w:rsidRPr="00936E69">
        <w:lastRenderedPageBreak/>
        <w:t xml:space="preserve">This structure provides a comprehensive representation of the entities and relationships for the </w:t>
      </w:r>
      <w:r w:rsidRPr="00936E69">
        <w:rPr>
          <w:b/>
          <w:bCs/>
        </w:rPr>
        <w:t>Online Bookstore with E-Book Integration</w:t>
      </w:r>
      <w:r w:rsidRPr="00936E69">
        <w:t xml:space="preserve"> system. Each table has the necessary columns with appropriate constraints, ensuring referential integrity and efficient querying.</w:t>
      </w:r>
    </w:p>
    <w:p w14:paraId="256C853C" w14:textId="77777777" w:rsidR="00072402" w:rsidRDefault="00072402"/>
    <w:p w14:paraId="4F4008B7" w14:textId="77777777" w:rsidR="00072402" w:rsidRDefault="00072402">
      <w:r>
        <w:br w:type="page"/>
      </w:r>
    </w:p>
    <w:p w14:paraId="3C808E1B" w14:textId="77777777" w:rsidR="00936E69" w:rsidRPr="00936E69" w:rsidRDefault="00936E69" w:rsidP="00936E69">
      <w:r w:rsidRPr="00936E69">
        <w:rPr>
          <w:b/>
          <w:bCs/>
        </w:rPr>
        <w:lastRenderedPageBreak/>
        <w:t>Entity Relationship (ER) Diagram Description</w:t>
      </w:r>
      <w:r w:rsidRPr="00936E69">
        <w:t xml:space="preserve"> that outlines how these entities interact.</w:t>
      </w:r>
    </w:p>
    <w:p w14:paraId="2AD8882A" w14:textId="77777777" w:rsidR="00936E69" w:rsidRPr="00936E69" w:rsidRDefault="00936E69" w:rsidP="00936E69">
      <w:pPr>
        <w:rPr>
          <w:b/>
          <w:bCs/>
        </w:rPr>
      </w:pPr>
      <w:r w:rsidRPr="00936E69">
        <w:rPr>
          <w:b/>
          <w:bCs/>
        </w:rPr>
        <w:t>1. User Entity Relationships</w:t>
      </w:r>
    </w:p>
    <w:p w14:paraId="4FEC6B61" w14:textId="77777777" w:rsidR="00936E69" w:rsidRPr="00936E69" w:rsidRDefault="00936E69" w:rsidP="00936E69">
      <w:pPr>
        <w:numPr>
          <w:ilvl w:val="0"/>
          <w:numId w:val="38"/>
        </w:numPr>
      </w:pPr>
      <w:r w:rsidRPr="00936E69">
        <w:rPr>
          <w:b/>
          <w:bCs/>
        </w:rPr>
        <w:t>User</w:t>
      </w:r>
      <w:r w:rsidRPr="00936E69">
        <w:t xml:space="preserve"> ↔ </w:t>
      </w:r>
      <w:r w:rsidRPr="00936E69">
        <w:rPr>
          <w:b/>
          <w:bCs/>
        </w:rPr>
        <w:t>Order</w:t>
      </w:r>
      <w:r w:rsidRPr="00936E69">
        <w:t xml:space="preserve">: A </w:t>
      </w:r>
      <w:r w:rsidRPr="00936E69">
        <w:rPr>
          <w:b/>
          <w:bCs/>
        </w:rPr>
        <w:t>one-to-many</w:t>
      </w:r>
      <w:r w:rsidRPr="00936E69">
        <w:t xml:space="preserve"> relationship. A user can place multiple orders, but each order is placed by one user.</w:t>
      </w:r>
    </w:p>
    <w:p w14:paraId="3BE043F3" w14:textId="77777777" w:rsidR="00936E69" w:rsidRPr="00936E69" w:rsidRDefault="00936E69" w:rsidP="00936E69">
      <w:pPr>
        <w:numPr>
          <w:ilvl w:val="1"/>
          <w:numId w:val="38"/>
        </w:numPr>
      </w:pPr>
      <w:r w:rsidRPr="00936E69">
        <w:t>Relationship: User (1) ----&gt; (M) Order</w:t>
      </w:r>
    </w:p>
    <w:p w14:paraId="259BA7B5" w14:textId="77777777" w:rsidR="00936E69" w:rsidRPr="00936E69" w:rsidRDefault="00936E69" w:rsidP="00936E69">
      <w:pPr>
        <w:numPr>
          <w:ilvl w:val="0"/>
          <w:numId w:val="38"/>
        </w:numPr>
      </w:pPr>
      <w:r w:rsidRPr="00936E69">
        <w:rPr>
          <w:b/>
          <w:bCs/>
        </w:rPr>
        <w:t>User</w:t>
      </w:r>
      <w:r w:rsidRPr="00936E69">
        <w:t xml:space="preserve"> ↔ </w:t>
      </w:r>
      <w:r w:rsidRPr="00936E69">
        <w:rPr>
          <w:b/>
          <w:bCs/>
        </w:rPr>
        <w:t>Cart</w:t>
      </w:r>
      <w:r w:rsidRPr="00936E69">
        <w:t xml:space="preserve">: A </w:t>
      </w:r>
      <w:r w:rsidRPr="00936E69">
        <w:rPr>
          <w:b/>
          <w:bCs/>
        </w:rPr>
        <w:t>one-to-many</w:t>
      </w:r>
      <w:r w:rsidRPr="00936E69">
        <w:t xml:space="preserve"> relationship. A user can have multiple items in their cart.</w:t>
      </w:r>
    </w:p>
    <w:p w14:paraId="5F7D89D8" w14:textId="77777777" w:rsidR="00936E69" w:rsidRPr="00936E69" w:rsidRDefault="00936E69" w:rsidP="00936E69">
      <w:pPr>
        <w:numPr>
          <w:ilvl w:val="1"/>
          <w:numId w:val="38"/>
        </w:numPr>
      </w:pPr>
      <w:r w:rsidRPr="00936E69">
        <w:t>Relationship: User (1) ----&gt; (M) Cart</w:t>
      </w:r>
    </w:p>
    <w:p w14:paraId="6E1DFB0F" w14:textId="77777777" w:rsidR="00936E69" w:rsidRPr="00936E69" w:rsidRDefault="00936E69" w:rsidP="00936E69">
      <w:pPr>
        <w:numPr>
          <w:ilvl w:val="0"/>
          <w:numId w:val="38"/>
        </w:numPr>
      </w:pPr>
      <w:r w:rsidRPr="00936E69">
        <w:rPr>
          <w:b/>
          <w:bCs/>
        </w:rPr>
        <w:t>User</w:t>
      </w:r>
      <w:r w:rsidRPr="00936E69">
        <w:t xml:space="preserve"> ↔ </w:t>
      </w:r>
      <w:r w:rsidRPr="00936E69">
        <w:rPr>
          <w:b/>
          <w:bCs/>
        </w:rPr>
        <w:t>Address</w:t>
      </w:r>
      <w:r w:rsidRPr="00936E69">
        <w:t xml:space="preserve">: A </w:t>
      </w:r>
      <w:r w:rsidRPr="00936E69">
        <w:rPr>
          <w:b/>
          <w:bCs/>
        </w:rPr>
        <w:t>one-to-many</w:t>
      </w:r>
      <w:r w:rsidRPr="00936E69">
        <w:t xml:space="preserve"> relationship. A user can have multiple addresses (shipping, billing, etc.).</w:t>
      </w:r>
    </w:p>
    <w:p w14:paraId="0F355541" w14:textId="77777777" w:rsidR="00936E69" w:rsidRPr="00936E69" w:rsidRDefault="00936E69" w:rsidP="00936E69">
      <w:pPr>
        <w:numPr>
          <w:ilvl w:val="1"/>
          <w:numId w:val="38"/>
        </w:numPr>
      </w:pPr>
      <w:r w:rsidRPr="00936E69">
        <w:t>Relationship: User (1) ----&gt; (M) Address</w:t>
      </w:r>
    </w:p>
    <w:p w14:paraId="0C145A2F" w14:textId="77777777" w:rsidR="00936E69" w:rsidRPr="00936E69" w:rsidRDefault="00936E69" w:rsidP="00936E69">
      <w:pPr>
        <w:numPr>
          <w:ilvl w:val="0"/>
          <w:numId w:val="38"/>
        </w:numPr>
      </w:pPr>
      <w:r w:rsidRPr="00936E69">
        <w:rPr>
          <w:b/>
          <w:bCs/>
        </w:rPr>
        <w:t>User</w:t>
      </w:r>
      <w:r w:rsidRPr="00936E69">
        <w:t xml:space="preserve"> ↔ </w:t>
      </w:r>
      <w:r w:rsidRPr="00936E69">
        <w:rPr>
          <w:b/>
          <w:bCs/>
        </w:rPr>
        <w:t>Review</w:t>
      </w:r>
      <w:r w:rsidRPr="00936E69">
        <w:t xml:space="preserve">: A </w:t>
      </w:r>
      <w:r w:rsidRPr="00936E69">
        <w:rPr>
          <w:b/>
          <w:bCs/>
        </w:rPr>
        <w:t>one-to-many</w:t>
      </w:r>
      <w:r w:rsidRPr="00936E69">
        <w:t xml:space="preserve"> relationship. A user can write multiple reviews, but each review is written by one user.</w:t>
      </w:r>
    </w:p>
    <w:p w14:paraId="03D48010" w14:textId="77777777" w:rsidR="00936E69" w:rsidRPr="00936E69" w:rsidRDefault="00936E69" w:rsidP="00936E69">
      <w:pPr>
        <w:numPr>
          <w:ilvl w:val="1"/>
          <w:numId w:val="38"/>
        </w:numPr>
      </w:pPr>
      <w:r w:rsidRPr="00936E69">
        <w:t>Relationship: User (1) ----&gt; (M) Review</w:t>
      </w:r>
    </w:p>
    <w:p w14:paraId="0A41A821" w14:textId="77777777" w:rsidR="00936E69" w:rsidRPr="00936E69" w:rsidRDefault="00936E69" w:rsidP="00936E69">
      <w:pPr>
        <w:numPr>
          <w:ilvl w:val="0"/>
          <w:numId w:val="38"/>
        </w:numPr>
      </w:pPr>
      <w:r w:rsidRPr="00936E69">
        <w:rPr>
          <w:b/>
          <w:bCs/>
        </w:rPr>
        <w:t>User</w:t>
      </w:r>
      <w:r w:rsidRPr="00936E69">
        <w:t xml:space="preserve"> ↔ </w:t>
      </w:r>
      <w:r w:rsidRPr="00936E69">
        <w:rPr>
          <w:b/>
          <w:bCs/>
        </w:rPr>
        <w:t>Feedback</w:t>
      </w:r>
      <w:r w:rsidRPr="00936E69">
        <w:t xml:space="preserve">: A </w:t>
      </w:r>
      <w:r w:rsidRPr="00936E69">
        <w:rPr>
          <w:b/>
          <w:bCs/>
        </w:rPr>
        <w:t>one-to-many</w:t>
      </w:r>
      <w:r w:rsidRPr="00936E69">
        <w:t xml:space="preserve"> relationship. A user can submit multiple feedback entries, but each feedback is submitted by one user.</w:t>
      </w:r>
    </w:p>
    <w:p w14:paraId="13DBA3F3" w14:textId="77777777" w:rsidR="00936E69" w:rsidRPr="00936E69" w:rsidRDefault="00936E69" w:rsidP="00936E69">
      <w:pPr>
        <w:numPr>
          <w:ilvl w:val="1"/>
          <w:numId w:val="38"/>
        </w:numPr>
      </w:pPr>
      <w:r w:rsidRPr="00936E69">
        <w:t>Relationship: User (1) ----&gt; (M) Feedback</w:t>
      </w:r>
    </w:p>
    <w:p w14:paraId="6C2D7053" w14:textId="77777777" w:rsidR="00936E69" w:rsidRPr="00936E69" w:rsidRDefault="00936E69" w:rsidP="00936E69">
      <w:pPr>
        <w:numPr>
          <w:ilvl w:val="0"/>
          <w:numId w:val="38"/>
        </w:numPr>
      </w:pPr>
      <w:r w:rsidRPr="00936E69">
        <w:rPr>
          <w:b/>
          <w:bCs/>
        </w:rPr>
        <w:t>User</w:t>
      </w:r>
      <w:r w:rsidRPr="00936E69">
        <w:t xml:space="preserve"> ↔ </w:t>
      </w:r>
      <w:r w:rsidRPr="00936E69">
        <w:rPr>
          <w:b/>
          <w:bCs/>
        </w:rPr>
        <w:t>License</w:t>
      </w:r>
      <w:r w:rsidRPr="00936E69">
        <w:t xml:space="preserve">: A </w:t>
      </w:r>
      <w:r w:rsidRPr="00936E69">
        <w:rPr>
          <w:b/>
          <w:bCs/>
        </w:rPr>
        <w:t>one-to-many</w:t>
      </w:r>
      <w:r w:rsidRPr="00936E69">
        <w:t xml:space="preserve"> relationship. A user can purchase multiple licenses for different e-books, but each license belongs to one user.</w:t>
      </w:r>
    </w:p>
    <w:p w14:paraId="263B1232" w14:textId="77777777" w:rsidR="00936E69" w:rsidRPr="00936E69" w:rsidRDefault="00936E69" w:rsidP="00936E69">
      <w:pPr>
        <w:numPr>
          <w:ilvl w:val="1"/>
          <w:numId w:val="38"/>
        </w:numPr>
      </w:pPr>
      <w:r w:rsidRPr="00936E69">
        <w:t>Relationship: User (1) ----&gt; (M) License</w:t>
      </w:r>
    </w:p>
    <w:p w14:paraId="4335CD53" w14:textId="77777777" w:rsidR="00936E69" w:rsidRPr="00936E69" w:rsidRDefault="00936E69" w:rsidP="00936E69">
      <w:r w:rsidRPr="00936E69">
        <w:pict w14:anchorId="3CCEA47A">
          <v:rect id="_x0000_i1459" style="width:0;height:1.5pt" o:hralign="center" o:hrstd="t" o:hr="t" fillcolor="#a0a0a0" stroked="f"/>
        </w:pict>
      </w:r>
    </w:p>
    <w:p w14:paraId="0212B5BC" w14:textId="77777777" w:rsidR="00936E69" w:rsidRPr="00936E69" w:rsidRDefault="00936E69" w:rsidP="00936E69">
      <w:pPr>
        <w:rPr>
          <w:b/>
          <w:bCs/>
        </w:rPr>
      </w:pPr>
      <w:r w:rsidRPr="00936E69">
        <w:rPr>
          <w:b/>
          <w:bCs/>
        </w:rPr>
        <w:t>2. Book Entity Relationships</w:t>
      </w:r>
    </w:p>
    <w:p w14:paraId="22D292D7" w14:textId="77777777" w:rsidR="00936E69" w:rsidRPr="00936E69" w:rsidRDefault="00936E69" w:rsidP="00936E69">
      <w:pPr>
        <w:numPr>
          <w:ilvl w:val="0"/>
          <w:numId w:val="39"/>
        </w:numPr>
      </w:pPr>
      <w:r w:rsidRPr="00936E69">
        <w:rPr>
          <w:b/>
          <w:bCs/>
        </w:rPr>
        <w:t>Book</w:t>
      </w:r>
      <w:r w:rsidRPr="00936E69">
        <w:t xml:space="preserve"> ↔ </w:t>
      </w:r>
      <w:r w:rsidRPr="00936E69">
        <w:rPr>
          <w:b/>
          <w:bCs/>
        </w:rPr>
        <w:t>Author</w:t>
      </w:r>
      <w:r w:rsidRPr="00936E69">
        <w:t xml:space="preserve">: A </w:t>
      </w:r>
      <w:r w:rsidRPr="00936E69">
        <w:rPr>
          <w:b/>
          <w:bCs/>
        </w:rPr>
        <w:t>many-to-one</w:t>
      </w:r>
      <w:r w:rsidRPr="00936E69">
        <w:t xml:space="preserve"> relationship. Multiple books can be written by the same author, but each book has one main author.</w:t>
      </w:r>
    </w:p>
    <w:p w14:paraId="0357F5AA" w14:textId="77777777" w:rsidR="00936E69" w:rsidRPr="00936E69" w:rsidRDefault="00936E69" w:rsidP="00936E69">
      <w:pPr>
        <w:numPr>
          <w:ilvl w:val="1"/>
          <w:numId w:val="39"/>
        </w:numPr>
      </w:pPr>
      <w:r w:rsidRPr="00936E69">
        <w:t>Relationship: Book (M) ----&gt; (1) Author</w:t>
      </w:r>
    </w:p>
    <w:p w14:paraId="60781DAC" w14:textId="77777777" w:rsidR="00936E69" w:rsidRPr="00936E69" w:rsidRDefault="00936E69" w:rsidP="00936E69">
      <w:pPr>
        <w:numPr>
          <w:ilvl w:val="0"/>
          <w:numId w:val="39"/>
        </w:numPr>
      </w:pPr>
      <w:r w:rsidRPr="00936E69">
        <w:rPr>
          <w:b/>
          <w:bCs/>
        </w:rPr>
        <w:t>Book</w:t>
      </w:r>
      <w:r w:rsidRPr="00936E69">
        <w:t xml:space="preserve"> ↔ </w:t>
      </w:r>
      <w:r w:rsidRPr="00936E69">
        <w:rPr>
          <w:b/>
          <w:bCs/>
        </w:rPr>
        <w:t>Category</w:t>
      </w:r>
      <w:r w:rsidRPr="00936E69">
        <w:t xml:space="preserve">: A </w:t>
      </w:r>
      <w:r w:rsidRPr="00936E69">
        <w:rPr>
          <w:b/>
          <w:bCs/>
        </w:rPr>
        <w:t>many-to-one</w:t>
      </w:r>
      <w:r w:rsidRPr="00936E69">
        <w:t xml:space="preserve"> relationship. Multiple books can belong to the same category, but each book belongs to only one category.</w:t>
      </w:r>
    </w:p>
    <w:p w14:paraId="7B17420C" w14:textId="77777777" w:rsidR="00936E69" w:rsidRPr="00936E69" w:rsidRDefault="00936E69" w:rsidP="00936E69">
      <w:pPr>
        <w:numPr>
          <w:ilvl w:val="1"/>
          <w:numId w:val="39"/>
        </w:numPr>
      </w:pPr>
      <w:r w:rsidRPr="00936E69">
        <w:t>Relationship: Book (M) ----&gt; (1) Category</w:t>
      </w:r>
    </w:p>
    <w:p w14:paraId="464DBC26" w14:textId="77777777" w:rsidR="00936E69" w:rsidRPr="00936E69" w:rsidRDefault="00936E69" w:rsidP="00936E69">
      <w:pPr>
        <w:numPr>
          <w:ilvl w:val="0"/>
          <w:numId w:val="39"/>
        </w:numPr>
      </w:pPr>
      <w:r w:rsidRPr="00936E69">
        <w:rPr>
          <w:b/>
          <w:bCs/>
        </w:rPr>
        <w:t>Book</w:t>
      </w:r>
      <w:r w:rsidRPr="00936E69">
        <w:t xml:space="preserve"> ↔ </w:t>
      </w:r>
      <w:r w:rsidRPr="00936E69">
        <w:rPr>
          <w:b/>
          <w:bCs/>
        </w:rPr>
        <w:t>Publisher</w:t>
      </w:r>
      <w:r w:rsidRPr="00936E69">
        <w:t xml:space="preserve">: A </w:t>
      </w:r>
      <w:r w:rsidRPr="00936E69">
        <w:rPr>
          <w:b/>
          <w:bCs/>
        </w:rPr>
        <w:t>many-to-one</w:t>
      </w:r>
      <w:r w:rsidRPr="00936E69">
        <w:t xml:space="preserve"> relationship. Multiple books can be published by the same publisher, but each book is published by one publisher.</w:t>
      </w:r>
    </w:p>
    <w:p w14:paraId="2F37C5F6" w14:textId="77777777" w:rsidR="00936E69" w:rsidRPr="00936E69" w:rsidRDefault="00936E69" w:rsidP="00936E69">
      <w:pPr>
        <w:numPr>
          <w:ilvl w:val="1"/>
          <w:numId w:val="39"/>
        </w:numPr>
      </w:pPr>
      <w:r w:rsidRPr="00936E69">
        <w:t>Relationship: Book (M) ----&gt; (1) Publisher</w:t>
      </w:r>
    </w:p>
    <w:p w14:paraId="09B24523" w14:textId="77777777" w:rsidR="00936E69" w:rsidRPr="00936E69" w:rsidRDefault="00936E69" w:rsidP="00936E69">
      <w:pPr>
        <w:numPr>
          <w:ilvl w:val="0"/>
          <w:numId w:val="39"/>
        </w:numPr>
      </w:pPr>
      <w:r w:rsidRPr="00936E69">
        <w:rPr>
          <w:b/>
          <w:bCs/>
        </w:rPr>
        <w:t>Book</w:t>
      </w:r>
      <w:r w:rsidRPr="00936E69">
        <w:t xml:space="preserve"> ↔ </w:t>
      </w:r>
      <w:r w:rsidRPr="00936E69">
        <w:rPr>
          <w:b/>
          <w:bCs/>
        </w:rPr>
        <w:t>Order</w:t>
      </w:r>
      <w:r w:rsidRPr="00936E69">
        <w:t xml:space="preserve">: A </w:t>
      </w:r>
      <w:r w:rsidRPr="00936E69">
        <w:rPr>
          <w:b/>
          <w:bCs/>
        </w:rPr>
        <w:t>many-to-many</w:t>
      </w:r>
      <w:r w:rsidRPr="00936E69">
        <w:t xml:space="preserve"> relationship. Multiple books can be part of multiple orders.</w:t>
      </w:r>
    </w:p>
    <w:p w14:paraId="1713103B" w14:textId="77777777" w:rsidR="00936E69" w:rsidRPr="00936E69" w:rsidRDefault="00936E69" w:rsidP="00936E69">
      <w:pPr>
        <w:numPr>
          <w:ilvl w:val="1"/>
          <w:numId w:val="39"/>
        </w:numPr>
      </w:pPr>
      <w:r w:rsidRPr="00936E69">
        <w:t xml:space="preserve">Intermediate table: </w:t>
      </w:r>
      <w:proofErr w:type="spellStart"/>
      <w:r w:rsidRPr="00936E69">
        <w:t>OrderDetails</w:t>
      </w:r>
      <w:proofErr w:type="spellEnd"/>
    </w:p>
    <w:p w14:paraId="516269F8" w14:textId="77777777" w:rsidR="00936E69" w:rsidRPr="00936E69" w:rsidRDefault="00936E69" w:rsidP="00936E69">
      <w:pPr>
        <w:numPr>
          <w:ilvl w:val="1"/>
          <w:numId w:val="39"/>
        </w:numPr>
      </w:pPr>
      <w:r w:rsidRPr="00936E69">
        <w:t>Relationship: Book (M) &lt;----&gt; (M) Order</w:t>
      </w:r>
    </w:p>
    <w:p w14:paraId="47883452" w14:textId="77777777" w:rsidR="00936E69" w:rsidRPr="00936E69" w:rsidRDefault="00936E69" w:rsidP="00936E69">
      <w:pPr>
        <w:numPr>
          <w:ilvl w:val="0"/>
          <w:numId w:val="39"/>
        </w:numPr>
      </w:pPr>
      <w:r w:rsidRPr="00936E69">
        <w:rPr>
          <w:b/>
          <w:bCs/>
        </w:rPr>
        <w:t>Book</w:t>
      </w:r>
      <w:r w:rsidRPr="00936E69">
        <w:t xml:space="preserve"> ↔ </w:t>
      </w:r>
      <w:r w:rsidRPr="00936E69">
        <w:rPr>
          <w:b/>
          <w:bCs/>
        </w:rPr>
        <w:t>Review</w:t>
      </w:r>
      <w:r w:rsidRPr="00936E69">
        <w:t xml:space="preserve">: A </w:t>
      </w:r>
      <w:r w:rsidRPr="00936E69">
        <w:rPr>
          <w:b/>
          <w:bCs/>
        </w:rPr>
        <w:t>one-to-many</w:t>
      </w:r>
      <w:r w:rsidRPr="00936E69">
        <w:t xml:space="preserve"> relationship. A book can have multiple reviews, but each review is for one book.</w:t>
      </w:r>
    </w:p>
    <w:p w14:paraId="4F4C16D7" w14:textId="77777777" w:rsidR="00936E69" w:rsidRPr="00936E69" w:rsidRDefault="00936E69" w:rsidP="00936E69">
      <w:pPr>
        <w:numPr>
          <w:ilvl w:val="1"/>
          <w:numId w:val="39"/>
        </w:numPr>
      </w:pPr>
      <w:r w:rsidRPr="00936E69">
        <w:t>Relationship: Book (1) ----&gt; (M) Review</w:t>
      </w:r>
    </w:p>
    <w:p w14:paraId="351502E8" w14:textId="77777777" w:rsidR="00936E69" w:rsidRPr="00936E69" w:rsidRDefault="00936E69" w:rsidP="00936E69">
      <w:pPr>
        <w:numPr>
          <w:ilvl w:val="0"/>
          <w:numId w:val="39"/>
        </w:numPr>
      </w:pPr>
      <w:r w:rsidRPr="00936E69">
        <w:rPr>
          <w:b/>
          <w:bCs/>
        </w:rPr>
        <w:t>Book</w:t>
      </w:r>
      <w:r w:rsidRPr="00936E69">
        <w:t xml:space="preserve"> ↔ </w:t>
      </w:r>
      <w:r w:rsidRPr="00936E69">
        <w:rPr>
          <w:b/>
          <w:bCs/>
        </w:rPr>
        <w:t>Cart</w:t>
      </w:r>
      <w:r w:rsidRPr="00936E69">
        <w:t xml:space="preserve">: A </w:t>
      </w:r>
      <w:r w:rsidRPr="00936E69">
        <w:rPr>
          <w:b/>
          <w:bCs/>
        </w:rPr>
        <w:t>many-to-many</w:t>
      </w:r>
      <w:r w:rsidRPr="00936E69">
        <w:t xml:space="preserve"> relationship. Multiple books can be in multiple users' carts.</w:t>
      </w:r>
    </w:p>
    <w:p w14:paraId="021D5F18" w14:textId="77777777" w:rsidR="00936E69" w:rsidRPr="00936E69" w:rsidRDefault="00936E69" w:rsidP="00936E69">
      <w:pPr>
        <w:numPr>
          <w:ilvl w:val="1"/>
          <w:numId w:val="39"/>
        </w:numPr>
      </w:pPr>
      <w:r w:rsidRPr="00936E69">
        <w:t>Relationship: Book (M) &lt;----&gt; (M) Cart</w:t>
      </w:r>
    </w:p>
    <w:p w14:paraId="3BD5C2E8" w14:textId="77777777" w:rsidR="00936E69" w:rsidRPr="00936E69" w:rsidRDefault="00936E69" w:rsidP="00936E69">
      <w:pPr>
        <w:numPr>
          <w:ilvl w:val="0"/>
          <w:numId w:val="39"/>
        </w:numPr>
      </w:pPr>
      <w:r w:rsidRPr="00936E69">
        <w:rPr>
          <w:b/>
          <w:bCs/>
        </w:rPr>
        <w:lastRenderedPageBreak/>
        <w:t>Book</w:t>
      </w:r>
      <w:r w:rsidRPr="00936E69">
        <w:t xml:space="preserve"> ↔ </w:t>
      </w:r>
      <w:proofErr w:type="spellStart"/>
      <w:r w:rsidRPr="00936E69">
        <w:rPr>
          <w:b/>
          <w:bCs/>
        </w:rPr>
        <w:t>EBook</w:t>
      </w:r>
      <w:proofErr w:type="spellEnd"/>
      <w:r w:rsidRPr="00936E69">
        <w:t xml:space="preserve">: A </w:t>
      </w:r>
      <w:r w:rsidRPr="00936E69">
        <w:rPr>
          <w:b/>
          <w:bCs/>
        </w:rPr>
        <w:t>one-to-one</w:t>
      </w:r>
      <w:r w:rsidRPr="00936E69">
        <w:t xml:space="preserve"> relationship. A book can have one corresponding e-book if it is available in digital format.</w:t>
      </w:r>
    </w:p>
    <w:p w14:paraId="12A3180D" w14:textId="77777777" w:rsidR="00936E69" w:rsidRPr="00936E69" w:rsidRDefault="00936E69" w:rsidP="00936E69">
      <w:pPr>
        <w:numPr>
          <w:ilvl w:val="1"/>
          <w:numId w:val="39"/>
        </w:numPr>
      </w:pPr>
      <w:r w:rsidRPr="00936E69">
        <w:t xml:space="preserve">Relationship: Book (1) ----&gt; (1) </w:t>
      </w:r>
      <w:proofErr w:type="spellStart"/>
      <w:r w:rsidRPr="00936E69">
        <w:t>EBook</w:t>
      </w:r>
      <w:proofErr w:type="spellEnd"/>
    </w:p>
    <w:p w14:paraId="15DE6612" w14:textId="77777777" w:rsidR="00936E69" w:rsidRPr="00936E69" w:rsidRDefault="00936E69" w:rsidP="00936E69">
      <w:r w:rsidRPr="00936E69">
        <w:pict w14:anchorId="5E88A620">
          <v:rect id="_x0000_i1460" style="width:0;height:1.5pt" o:hralign="center" o:hrstd="t" o:hr="t" fillcolor="#a0a0a0" stroked="f"/>
        </w:pict>
      </w:r>
    </w:p>
    <w:p w14:paraId="0FFE6EA0" w14:textId="77777777" w:rsidR="00936E69" w:rsidRPr="00936E69" w:rsidRDefault="00936E69" w:rsidP="00936E69">
      <w:pPr>
        <w:rPr>
          <w:b/>
          <w:bCs/>
        </w:rPr>
      </w:pPr>
      <w:r w:rsidRPr="00936E69">
        <w:rPr>
          <w:b/>
          <w:bCs/>
        </w:rPr>
        <w:t>3. Order Entity Relationships</w:t>
      </w:r>
    </w:p>
    <w:p w14:paraId="2EE69870" w14:textId="77777777" w:rsidR="00936E69" w:rsidRPr="00936E69" w:rsidRDefault="00936E69" w:rsidP="00936E69">
      <w:pPr>
        <w:numPr>
          <w:ilvl w:val="0"/>
          <w:numId w:val="40"/>
        </w:numPr>
      </w:pPr>
      <w:r w:rsidRPr="00936E69">
        <w:rPr>
          <w:b/>
          <w:bCs/>
        </w:rPr>
        <w:t>Order</w:t>
      </w:r>
      <w:r w:rsidRPr="00936E69">
        <w:t xml:space="preserve"> ↔ </w:t>
      </w:r>
      <w:r w:rsidRPr="00936E69">
        <w:rPr>
          <w:b/>
          <w:bCs/>
        </w:rPr>
        <w:t>User</w:t>
      </w:r>
      <w:r w:rsidRPr="00936E69">
        <w:t xml:space="preserve">: A </w:t>
      </w:r>
      <w:r w:rsidRPr="00936E69">
        <w:rPr>
          <w:b/>
          <w:bCs/>
        </w:rPr>
        <w:t>many-to-one</w:t>
      </w:r>
      <w:r w:rsidRPr="00936E69">
        <w:t xml:space="preserve"> relationship. Multiple orders can be placed by one user.</w:t>
      </w:r>
    </w:p>
    <w:p w14:paraId="5F72CFE3" w14:textId="77777777" w:rsidR="00936E69" w:rsidRPr="00936E69" w:rsidRDefault="00936E69" w:rsidP="00936E69">
      <w:pPr>
        <w:numPr>
          <w:ilvl w:val="1"/>
          <w:numId w:val="40"/>
        </w:numPr>
      </w:pPr>
      <w:r w:rsidRPr="00936E69">
        <w:t>Relationship: Order (M) ----&gt; (1) User</w:t>
      </w:r>
    </w:p>
    <w:p w14:paraId="529E1114" w14:textId="77777777" w:rsidR="00936E69" w:rsidRPr="00936E69" w:rsidRDefault="00936E69" w:rsidP="00936E69">
      <w:pPr>
        <w:numPr>
          <w:ilvl w:val="0"/>
          <w:numId w:val="40"/>
        </w:numPr>
      </w:pPr>
      <w:r w:rsidRPr="00936E69">
        <w:rPr>
          <w:b/>
          <w:bCs/>
        </w:rPr>
        <w:t>Order</w:t>
      </w:r>
      <w:r w:rsidRPr="00936E69">
        <w:t xml:space="preserve"> ↔ </w:t>
      </w:r>
      <w:r w:rsidRPr="00936E69">
        <w:rPr>
          <w:b/>
          <w:bCs/>
        </w:rPr>
        <w:t>Book</w:t>
      </w:r>
      <w:r w:rsidRPr="00936E69">
        <w:t xml:space="preserve">: A </w:t>
      </w:r>
      <w:r w:rsidRPr="00936E69">
        <w:rPr>
          <w:b/>
          <w:bCs/>
        </w:rPr>
        <w:t>many-to-many</w:t>
      </w:r>
      <w:r w:rsidRPr="00936E69">
        <w:t xml:space="preserve"> relationship. Multiple books can be included in an order, and each book can be part of multiple orders.</w:t>
      </w:r>
    </w:p>
    <w:p w14:paraId="15020F66" w14:textId="77777777" w:rsidR="00936E69" w:rsidRPr="00936E69" w:rsidRDefault="00936E69" w:rsidP="00936E69">
      <w:pPr>
        <w:numPr>
          <w:ilvl w:val="1"/>
          <w:numId w:val="40"/>
        </w:numPr>
      </w:pPr>
      <w:r w:rsidRPr="00936E69">
        <w:t xml:space="preserve">Intermediate table: </w:t>
      </w:r>
      <w:proofErr w:type="spellStart"/>
      <w:r w:rsidRPr="00936E69">
        <w:t>OrderDetails</w:t>
      </w:r>
      <w:proofErr w:type="spellEnd"/>
    </w:p>
    <w:p w14:paraId="0B157B73" w14:textId="77777777" w:rsidR="00936E69" w:rsidRPr="00936E69" w:rsidRDefault="00936E69" w:rsidP="00936E69">
      <w:pPr>
        <w:numPr>
          <w:ilvl w:val="1"/>
          <w:numId w:val="40"/>
        </w:numPr>
      </w:pPr>
      <w:r w:rsidRPr="00936E69">
        <w:t>Relationship: Order (M) &lt;----&gt; (M) Book</w:t>
      </w:r>
    </w:p>
    <w:p w14:paraId="522D9184" w14:textId="77777777" w:rsidR="00936E69" w:rsidRPr="00936E69" w:rsidRDefault="00936E69" w:rsidP="00936E69">
      <w:pPr>
        <w:numPr>
          <w:ilvl w:val="0"/>
          <w:numId w:val="40"/>
        </w:numPr>
      </w:pPr>
      <w:r w:rsidRPr="00936E69">
        <w:rPr>
          <w:b/>
          <w:bCs/>
        </w:rPr>
        <w:t>Order</w:t>
      </w:r>
      <w:r w:rsidRPr="00936E69">
        <w:t xml:space="preserve"> ↔ </w:t>
      </w:r>
      <w:r w:rsidRPr="00936E69">
        <w:rPr>
          <w:b/>
          <w:bCs/>
        </w:rPr>
        <w:t>Payment</w:t>
      </w:r>
      <w:r w:rsidRPr="00936E69">
        <w:t xml:space="preserve">: A </w:t>
      </w:r>
      <w:r w:rsidRPr="00936E69">
        <w:rPr>
          <w:b/>
          <w:bCs/>
        </w:rPr>
        <w:t>one-to-one</w:t>
      </w:r>
      <w:r w:rsidRPr="00936E69">
        <w:t xml:space="preserve"> relationship. Each order has a single payment associated with it.</w:t>
      </w:r>
    </w:p>
    <w:p w14:paraId="39344B45" w14:textId="77777777" w:rsidR="00936E69" w:rsidRPr="00936E69" w:rsidRDefault="00936E69" w:rsidP="00936E69">
      <w:pPr>
        <w:numPr>
          <w:ilvl w:val="1"/>
          <w:numId w:val="40"/>
        </w:numPr>
      </w:pPr>
      <w:r w:rsidRPr="00936E69">
        <w:t>Relationship: Order (1) ----&gt; (1) Payment</w:t>
      </w:r>
    </w:p>
    <w:p w14:paraId="26387980" w14:textId="77777777" w:rsidR="00936E69" w:rsidRPr="00936E69" w:rsidRDefault="00936E69" w:rsidP="00936E69">
      <w:pPr>
        <w:numPr>
          <w:ilvl w:val="0"/>
          <w:numId w:val="40"/>
        </w:numPr>
      </w:pPr>
      <w:r w:rsidRPr="00936E69">
        <w:rPr>
          <w:b/>
          <w:bCs/>
        </w:rPr>
        <w:t>Order</w:t>
      </w:r>
      <w:r w:rsidRPr="00936E69">
        <w:t xml:space="preserve"> ↔ </w:t>
      </w:r>
      <w:r w:rsidRPr="00936E69">
        <w:rPr>
          <w:b/>
          <w:bCs/>
        </w:rPr>
        <w:t>Shipment</w:t>
      </w:r>
      <w:r w:rsidRPr="00936E69">
        <w:t xml:space="preserve">: A </w:t>
      </w:r>
      <w:r w:rsidRPr="00936E69">
        <w:rPr>
          <w:b/>
          <w:bCs/>
        </w:rPr>
        <w:t>one-to-one</w:t>
      </w:r>
      <w:r w:rsidRPr="00936E69">
        <w:t xml:space="preserve"> relationship for physical books. Each order can have one shipment record if it involves physical delivery.</w:t>
      </w:r>
    </w:p>
    <w:p w14:paraId="5F99D866" w14:textId="77777777" w:rsidR="00936E69" w:rsidRPr="00936E69" w:rsidRDefault="00936E69" w:rsidP="00936E69">
      <w:pPr>
        <w:numPr>
          <w:ilvl w:val="1"/>
          <w:numId w:val="40"/>
        </w:numPr>
      </w:pPr>
      <w:r w:rsidRPr="00936E69">
        <w:t>Relationship: Order (1) ----&gt; (1) Shipment</w:t>
      </w:r>
    </w:p>
    <w:p w14:paraId="2C0FA409" w14:textId="77777777" w:rsidR="00936E69" w:rsidRPr="00936E69" w:rsidRDefault="00936E69" w:rsidP="00936E69">
      <w:pPr>
        <w:numPr>
          <w:ilvl w:val="0"/>
          <w:numId w:val="40"/>
        </w:numPr>
      </w:pPr>
      <w:r w:rsidRPr="00936E69">
        <w:rPr>
          <w:b/>
          <w:bCs/>
        </w:rPr>
        <w:t>Order</w:t>
      </w:r>
      <w:r w:rsidRPr="00936E69">
        <w:t xml:space="preserve"> ↔ </w:t>
      </w:r>
      <w:r w:rsidRPr="00936E69">
        <w:rPr>
          <w:b/>
          <w:bCs/>
        </w:rPr>
        <w:t>Invoice</w:t>
      </w:r>
      <w:r w:rsidRPr="00936E69">
        <w:t xml:space="preserve">: A </w:t>
      </w:r>
      <w:r w:rsidRPr="00936E69">
        <w:rPr>
          <w:b/>
          <w:bCs/>
        </w:rPr>
        <w:t>one-to-one</w:t>
      </w:r>
      <w:r w:rsidRPr="00936E69">
        <w:t xml:space="preserve"> relationship. Each order generates one invoice.</w:t>
      </w:r>
    </w:p>
    <w:p w14:paraId="6F14C515" w14:textId="77777777" w:rsidR="00936E69" w:rsidRPr="00936E69" w:rsidRDefault="00936E69" w:rsidP="00936E69">
      <w:pPr>
        <w:numPr>
          <w:ilvl w:val="1"/>
          <w:numId w:val="40"/>
        </w:numPr>
      </w:pPr>
      <w:r w:rsidRPr="00936E69">
        <w:t>Relationship: Order (1) ----&gt; (1) Invoice</w:t>
      </w:r>
    </w:p>
    <w:p w14:paraId="0AD9B257" w14:textId="77777777" w:rsidR="00936E69" w:rsidRPr="00936E69" w:rsidRDefault="00936E69" w:rsidP="00936E69">
      <w:r w:rsidRPr="00936E69">
        <w:pict w14:anchorId="3B59F03E">
          <v:rect id="_x0000_i1461" style="width:0;height:1.5pt" o:hralign="center" o:hrstd="t" o:hr="t" fillcolor="#a0a0a0" stroked="f"/>
        </w:pict>
      </w:r>
    </w:p>
    <w:p w14:paraId="5C9B62E2" w14:textId="77777777" w:rsidR="00936E69" w:rsidRPr="00936E69" w:rsidRDefault="00936E69" w:rsidP="00936E69">
      <w:pPr>
        <w:rPr>
          <w:b/>
          <w:bCs/>
        </w:rPr>
      </w:pPr>
      <w:r w:rsidRPr="00936E69">
        <w:rPr>
          <w:b/>
          <w:bCs/>
        </w:rPr>
        <w:t>4. Payment Entity Relationships</w:t>
      </w:r>
    </w:p>
    <w:p w14:paraId="502D698B" w14:textId="77777777" w:rsidR="00936E69" w:rsidRPr="00936E69" w:rsidRDefault="00936E69" w:rsidP="00936E69">
      <w:pPr>
        <w:numPr>
          <w:ilvl w:val="0"/>
          <w:numId w:val="41"/>
        </w:numPr>
      </w:pPr>
      <w:r w:rsidRPr="00936E69">
        <w:rPr>
          <w:b/>
          <w:bCs/>
        </w:rPr>
        <w:t>Payment</w:t>
      </w:r>
      <w:r w:rsidRPr="00936E69">
        <w:t xml:space="preserve"> ↔ </w:t>
      </w:r>
      <w:r w:rsidRPr="00936E69">
        <w:rPr>
          <w:b/>
          <w:bCs/>
        </w:rPr>
        <w:t>Order</w:t>
      </w:r>
      <w:r w:rsidRPr="00936E69">
        <w:t xml:space="preserve">: A </w:t>
      </w:r>
      <w:r w:rsidRPr="00936E69">
        <w:rPr>
          <w:b/>
          <w:bCs/>
        </w:rPr>
        <w:t>one-to-one</w:t>
      </w:r>
      <w:r w:rsidRPr="00936E69">
        <w:t xml:space="preserve"> relationship. Each payment is linked to one specific order.</w:t>
      </w:r>
    </w:p>
    <w:p w14:paraId="7936D37B" w14:textId="77777777" w:rsidR="00936E69" w:rsidRPr="00936E69" w:rsidRDefault="00936E69" w:rsidP="00936E69">
      <w:pPr>
        <w:numPr>
          <w:ilvl w:val="1"/>
          <w:numId w:val="41"/>
        </w:numPr>
      </w:pPr>
      <w:r w:rsidRPr="00936E69">
        <w:t>Relationship: Payment (1) ----&gt; (1) Order</w:t>
      </w:r>
    </w:p>
    <w:p w14:paraId="475C1BA8" w14:textId="77777777" w:rsidR="00936E69" w:rsidRPr="00936E69" w:rsidRDefault="00936E69" w:rsidP="00936E69">
      <w:r w:rsidRPr="00936E69">
        <w:pict w14:anchorId="04625378">
          <v:rect id="_x0000_i1462" style="width:0;height:1.5pt" o:hralign="center" o:hrstd="t" o:hr="t" fillcolor="#a0a0a0" stroked="f"/>
        </w:pict>
      </w:r>
    </w:p>
    <w:p w14:paraId="339DCD2E" w14:textId="77777777" w:rsidR="00936E69" w:rsidRPr="00936E69" w:rsidRDefault="00936E69" w:rsidP="00936E69">
      <w:pPr>
        <w:rPr>
          <w:b/>
          <w:bCs/>
        </w:rPr>
      </w:pPr>
      <w:r w:rsidRPr="00936E69">
        <w:rPr>
          <w:b/>
          <w:bCs/>
        </w:rPr>
        <w:t>5. Review Entity Relationships</w:t>
      </w:r>
    </w:p>
    <w:p w14:paraId="47D52CAF" w14:textId="77777777" w:rsidR="00936E69" w:rsidRPr="00936E69" w:rsidRDefault="00936E69" w:rsidP="00936E69">
      <w:pPr>
        <w:numPr>
          <w:ilvl w:val="0"/>
          <w:numId w:val="42"/>
        </w:numPr>
      </w:pPr>
      <w:r w:rsidRPr="00936E69">
        <w:rPr>
          <w:b/>
          <w:bCs/>
        </w:rPr>
        <w:t>Review</w:t>
      </w:r>
      <w:r w:rsidRPr="00936E69">
        <w:t xml:space="preserve"> ↔ </w:t>
      </w:r>
      <w:r w:rsidRPr="00936E69">
        <w:rPr>
          <w:b/>
          <w:bCs/>
        </w:rPr>
        <w:t>User</w:t>
      </w:r>
      <w:r w:rsidRPr="00936E69">
        <w:t xml:space="preserve">: A </w:t>
      </w:r>
      <w:r w:rsidRPr="00936E69">
        <w:rPr>
          <w:b/>
          <w:bCs/>
        </w:rPr>
        <w:t>many-to-one</w:t>
      </w:r>
      <w:r w:rsidRPr="00936E69">
        <w:t xml:space="preserve"> relationship. Multiple reviews can be written by a single user.</w:t>
      </w:r>
    </w:p>
    <w:p w14:paraId="582020A5" w14:textId="77777777" w:rsidR="00936E69" w:rsidRPr="00936E69" w:rsidRDefault="00936E69" w:rsidP="00936E69">
      <w:pPr>
        <w:numPr>
          <w:ilvl w:val="1"/>
          <w:numId w:val="42"/>
        </w:numPr>
      </w:pPr>
      <w:r w:rsidRPr="00936E69">
        <w:t>Relationship: Review (M) ----&gt; (1) User</w:t>
      </w:r>
    </w:p>
    <w:p w14:paraId="6391496F" w14:textId="77777777" w:rsidR="00936E69" w:rsidRPr="00936E69" w:rsidRDefault="00936E69" w:rsidP="00936E69">
      <w:pPr>
        <w:numPr>
          <w:ilvl w:val="0"/>
          <w:numId w:val="42"/>
        </w:numPr>
      </w:pPr>
      <w:r w:rsidRPr="00936E69">
        <w:rPr>
          <w:b/>
          <w:bCs/>
        </w:rPr>
        <w:t>Review</w:t>
      </w:r>
      <w:r w:rsidRPr="00936E69">
        <w:t xml:space="preserve"> ↔ </w:t>
      </w:r>
      <w:r w:rsidRPr="00936E69">
        <w:rPr>
          <w:b/>
          <w:bCs/>
        </w:rPr>
        <w:t>Book</w:t>
      </w:r>
      <w:r w:rsidRPr="00936E69">
        <w:t xml:space="preserve">: A </w:t>
      </w:r>
      <w:r w:rsidRPr="00936E69">
        <w:rPr>
          <w:b/>
          <w:bCs/>
        </w:rPr>
        <w:t>many-to-one</w:t>
      </w:r>
      <w:r w:rsidRPr="00936E69">
        <w:t xml:space="preserve"> relationship. A book can have multiple reviews from different users.</w:t>
      </w:r>
    </w:p>
    <w:p w14:paraId="57BB0BF4" w14:textId="77777777" w:rsidR="00936E69" w:rsidRPr="00936E69" w:rsidRDefault="00936E69" w:rsidP="00936E69">
      <w:pPr>
        <w:numPr>
          <w:ilvl w:val="1"/>
          <w:numId w:val="42"/>
        </w:numPr>
      </w:pPr>
      <w:r w:rsidRPr="00936E69">
        <w:t>Relationship: Review (M) ----&gt; (1) Book</w:t>
      </w:r>
    </w:p>
    <w:p w14:paraId="3DC6674F" w14:textId="77777777" w:rsidR="00936E69" w:rsidRPr="00936E69" w:rsidRDefault="00936E69" w:rsidP="00936E69">
      <w:r w:rsidRPr="00936E69">
        <w:pict w14:anchorId="4B28C702">
          <v:rect id="_x0000_i1463" style="width:0;height:1.5pt" o:hralign="center" o:hrstd="t" o:hr="t" fillcolor="#a0a0a0" stroked="f"/>
        </w:pict>
      </w:r>
    </w:p>
    <w:p w14:paraId="7F76091A" w14:textId="77777777" w:rsidR="00936E69" w:rsidRPr="00936E69" w:rsidRDefault="00936E69" w:rsidP="00936E69">
      <w:pPr>
        <w:rPr>
          <w:b/>
          <w:bCs/>
        </w:rPr>
      </w:pPr>
      <w:r w:rsidRPr="00936E69">
        <w:rPr>
          <w:b/>
          <w:bCs/>
        </w:rPr>
        <w:t>6. Cart Entity Relationships</w:t>
      </w:r>
    </w:p>
    <w:p w14:paraId="6E482E9E" w14:textId="77777777" w:rsidR="00936E69" w:rsidRPr="00936E69" w:rsidRDefault="00936E69" w:rsidP="00936E69">
      <w:pPr>
        <w:numPr>
          <w:ilvl w:val="0"/>
          <w:numId w:val="43"/>
        </w:numPr>
      </w:pPr>
      <w:r w:rsidRPr="00936E69">
        <w:rPr>
          <w:b/>
          <w:bCs/>
        </w:rPr>
        <w:t>Cart</w:t>
      </w:r>
      <w:r w:rsidRPr="00936E69">
        <w:t xml:space="preserve"> ↔ </w:t>
      </w:r>
      <w:r w:rsidRPr="00936E69">
        <w:rPr>
          <w:b/>
          <w:bCs/>
        </w:rPr>
        <w:t>User</w:t>
      </w:r>
      <w:r w:rsidRPr="00936E69">
        <w:t xml:space="preserve">: A </w:t>
      </w:r>
      <w:r w:rsidRPr="00936E69">
        <w:rPr>
          <w:b/>
          <w:bCs/>
        </w:rPr>
        <w:t>many-to-one</w:t>
      </w:r>
      <w:r w:rsidRPr="00936E69">
        <w:t xml:space="preserve"> relationship. A user can have multiple books in their cart.</w:t>
      </w:r>
    </w:p>
    <w:p w14:paraId="62314D1F" w14:textId="77777777" w:rsidR="00936E69" w:rsidRPr="00936E69" w:rsidRDefault="00936E69" w:rsidP="00936E69">
      <w:pPr>
        <w:numPr>
          <w:ilvl w:val="1"/>
          <w:numId w:val="43"/>
        </w:numPr>
      </w:pPr>
      <w:r w:rsidRPr="00936E69">
        <w:t>Relationship: Cart (M) ----&gt; (1) User</w:t>
      </w:r>
    </w:p>
    <w:p w14:paraId="1868837E" w14:textId="77777777" w:rsidR="00936E69" w:rsidRPr="00936E69" w:rsidRDefault="00936E69" w:rsidP="00936E69">
      <w:pPr>
        <w:numPr>
          <w:ilvl w:val="0"/>
          <w:numId w:val="43"/>
        </w:numPr>
      </w:pPr>
      <w:r w:rsidRPr="00936E69">
        <w:rPr>
          <w:b/>
          <w:bCs/>
        </w:rPr>
        <w:t>Cart</w:t>
      </w:r>
      <w:r w:rsidRPr="00936E69">
        <w:t xml:space="preserve"> ↔ </w:t>
      </w:r>
      <w:r w:rsidRPr="00936E69">
        <w:rPr>
          <w:b/>
          <w:bCs/>
        </w:rPr>
        <w:t>Book</w:t>
      </w:r>
      <w:r w:rsidRPr="00936E69">
        <w:t xml:space="preserve">: A </w:t>
      </w:r>
      <w:r w:rsidRPr="00936E69">
        <w:rPr>
          <w:b/>
          <w:bCs/>
        </w:rPr>
        <w:t>many-to-many</w:t>
      </w:r>
      <w:r w:rsidRPr="00936E69">
        <w:t xml:space="preserve"> relationship. Multiple books can be added to multiple users' carts.</w:t>
      </w:r>
    </w:p>
    <w:p w14:paraId="7C893B75" w14:textId="77777777" w:rsidR="00936E69" w:rsidRPr="00936E69" w:rsidRDefault="00936E69" w:rsidP="00936E69">
      <w:pPr>
        <w:numPr>
          <w:ilvl w:val="1"/>
          <w:numId w:val="43"/>
        </w:numPr>
      </w:pPr>
      <w:r w:rsidRPr="00936E69">
        <w:t>Relationship: Cart (M) &lt;----&gt; (M) Book</w:t>
      </w:r>
    </w:p>
    <w:p w14:paraId="37BAEAAB" w14:textId="77777777" w:rsidR="00936E69" w:rsidRPr="00936E69" w:rsidRDefault="00936E69" w:rsidP="00936E69">
      <w:r w:rsidRPr="00936E69">
        <w:pict w14:anchorId="76677C34">
          <v:rect id="_x0000_i1464" style="width:0;height:1.5pt" o:hralign="center" o:hrstd="t" o:hr="t" fillcolor="#a0a0a0" stroked="f"/>
        </w:pict>
      </w:r>
    </w:p>
    <w:p w14:paraId="18C98302" w14:textId="77777777" w:rsidR="00936E69" w:rsidRPr="00936E69" w:rsidRDefault="00936E69" w:rsidP="00936E69">
      <w:pPr>
        <w:rPr>
          <w:b/>
          <w:bCs/>
        </w:rPr>
      </w:pPr>
      <w:r w:rsidRPr="00936E69">
        <w:rPr>
          <w:b/>
          <w:bCs/>
        </w:rPr>
        <w:t>7. Address Entity Relationships</w:t>
      </w:r>
    </w:p>
    <w:p w14:paraId="05B391E3" w14:textId="77777777" w:rsidR="00936E69" w:rsidRPr="00936E69" w:rsidRDefault="00936E69" w:rsidP="00936E69">
      <w:pPr>
        <w:numPr>
          <w:ilvl w:val="0"/>
          <w:numId w:val="44"/>
        </w:numPr>
      </w:pPr>
      <w:r w:rsidRPr="00936E69">
        <w:rPr>
          <w:b/>
          <w:bCs/>
        </w:rPr>
        <w:lastRenderedPageBreak/>
        <w:t>Address</w:t>
      </w:r>
      <w:r w:rsidRPr="00936E69">
        <w:t xml:space="preserve"> ↔ </w:t>
      </w:r>
      <w:r w:rsidRPr="00936E69">
        <w:rPr>
          <w:b/>
          <w:bCs/>
        </w:rPr>
        <w:t>User</w:t>
      </w:r>
      <w:r w:rsidRPr="00936E69">
        <w:t xml:space="preserve">: A </w:t>
      </w:r>
      <w:r w:rsidRPr="00936E69">
        <w:rPr>
          <w:b/>
          <w:bCs/>
        </w:rPr>
        <w:t>many-to-one</w:t>
      </w:r>
      <w:r w:rsidRPr="00936E69">
        <w:t xml:space="preserve"> relationship. A user can have multiple addresses (shipping or billing).</w:t>
      </w:r>
    </w:p>
    <w:p w14:paraId="54F060BE" w14:textId="77777777" w:rsidR="00936E69" w:rsidRPr="00936E69" w:rsidRDefault="00936E69" w:rsidP="00936E69">
      <w:pPr>
        <w:numPr>
          <w:ilvl w:val="1"/>
          <w:numId w:val="44"/>
        </w:numPr>
      </w:pPr>
      <w:r w:rsidRPr="00936E69">
        <w:t>Relationship: Address (M) ----&gt; (1) User</w:t>
      </w:r>
    </w:p>
    <w:p w14:paraId="24BC4A78" w14:textId="77777777" w:rsidR="00936E69" w:rsidRPr="00936E69" w:rsidRDefault="00936E69" w:rsidP="00936E69">
      <w:r w:rsidRPr="00936E69">
        <w:pict w14:anchorId="7B14C6FB">
          <v:rect id="_x0000_i1465" style="width:0;height:1.5pt" o:hralign="center" o:hrstd="t" o:hr="t" fillcolor="#a0a0a0" stroked="f"/>
        </w:pict>
      </w:r>
    </w:p>
    <w:p w14:paraId="66819138" w14:textId="77777777" w:rsidR="00936E69" w:rsidRPr="00936E69" w:rsidRDefault="00936E69" w:rsidP="00936E69">
      <w:pPr>
        <w:rPr>
          <w:b/>
          <w:bCs/>
        </w:rPr>
      </w:pPr>
      <w:r w:rsidRPr="00936E69">
        <w:rPr>
          <w:b/>
          <w:bCs/>
        </w:rPr>
        <w:t>8. Invoice Entity Relationships</w:t>
      </w:r>
    </w:p>
    <w:p w14:paraId="13ACF0F5" w14:textId="77777777" w:rsidR="00936E69" w:rsidRPr="00936E69" w:rsidRDefault="00936E69" w:rsidP="00936E69">
      <w:pPr>
        <w:numPr>
          <w:ilvl w:val="0"/>
          <w:numId w:val="45"/>
        </w:numPr>
      </w:pPr>
      <w:r w:rsidRPr="00936E69">
        <w:rPr>
          <w:b/>
          <w:bCs/>
        </w:rPr>
        <w:t>Invoice</w:t>
      </w:r>
      <w:r w:rsidRPr="00936E69">
        <w:t xml:space="preserve"> ↔ </w:t>
      </w:r>
      <w:r w:rsidRPr="00936E69">
        <w:rPr>
          <w:b/>
          <w:bCs/>
        </w:rPr>
        <w:t>Order</w:t>
      </w:r>
      <w:r w:rsidRPr="00936E69">
        <w:t xml:space="preserve">: A </w:t>
      </w:r>
      <w:r w:rsidRPr="00936E69">
        <w:rPr>
          <w:b/>
          <w:bCs/>
        </w:rPr>
        <w:t>many-to-one</w:t>
      </w:r>
      <w:r w:rsidRPr="00936E69">
        <w:t xml:space="preserve"> relationship. Multiple invoices may exist for different orders, but each order has one invoice.</w:t>
      </w:r>
    </w:p>
    <w:p w14:paraId="6CA491C9" w14:textId="77777777" w:rsidR="00936E69" w:rsidRPr="00936E69" w:rsidRDefault="00936E69" w:rsidP="00936E69">
      <w:pPr>
        <w:numPr>
          <w:ilvl w:val="1"/>
          <w:numId w:val="45"/>
        </w:numPr>
      </w:pPr>
      <w:r w:rsidRPr="00936E69">
        <w:t>Relationship: Invoice (1) ----&gt; (1) Order</w:t>
      </w:r>
    </w:p>
    <w:p w14:paraId="0079C15D" w14:textId="77777777" w:rsidR="00936E69" w:rsidRPr="00936E69" w:rsidRDefault="00936E69" w:rsidP="00936E69">
      <w:r w:rsidRPr="00936E69">
        <w:pict w14:anchorId="67228132">
          <v:rect id="_x0000_i1466" style="width:0;height:1.5pt" o:hralign="center" o:hrstd="t" o:hr="t" fillcolor="#a0a0a0" stroked="f"/>
        </w:pict>
      </w:r>
    </w:p>
    <w:p w14:paraId="59FBAB48" w14:textId="77777777" w:rsidR="00936E69" w:rsidRPr="00936E69" w:rsidRDefault="00936E69" w:rsidP="00936E69">
      <w:pPr>
        <w:rPr>
          <w:b/>
          <w:bCs/>
        </w:rPr>
      </w:pPr>
      <w:r w:rsidRPr="00936E69">
        <w:rPr>
          <w:b/>
          <w:bCs/>
        </w:rPr>
        <w:t>9. Feedback Entity Relationships</w:t>
      </w:r>
    </w:p>
    <w:p w14:paraId="26E6C03A" w14:textId="77777777" w:rsidR="00936E69" w:rsidRPr="00936E69" w:rsidRDefault="00936E69" w:rsidP="00936E69">
      <w:pPr>
        <w:numPr>
          <w:ilvl w:val="0"/>
          <w:numId w:val="46"/>
        </w:numPr>
      </w:pPr>
      <w:r w:rsidRPr="00936E69">
        <w:rPr>
          <w:b/>
          <w:bCs/>
        </w:rPr>
        <w:t>Feedback</w:t>
      </w:r>
      <w:r w:rsidRPr="00936E69">
        <w:t xml:space="preserve"> ↔ </w:t>
      </w:r>
      <w:r w:rsidRPr="00936E69">
        <w:rPr>
          <w:b/>
          <w:bCs/>
        </w:rPr>
        <w:t>User</w:t>
      </w:r>
      <w:r w:rsidRPr="00936E69">
        <w:t xml:space="preserve">: A </w:t>
      </w:r>
      <w:r w:rsidRPr="00936E69">
        <w:rPr>
          <w:b/>
          <w:bCs/>
        </w:rPr>
        <w:t>many-to-one</w:t>
      </w:r>
      <w:r w:rsidRPr="00936E69">
        <w:t xml:space="preserve"> relationship. Multiple feedback entries can be submitted by a user.</w:t>
      </w:r>
    </w:p>
    <w:p w14:paraId="7D69328E" w14:textId="77777777" w:rsidR="00936E69" w:rsidRPr="00936E69" w:rsidRDefault="00936E69" w:rsidP="00936E69">
      <w:pPr>
        <w:numPr>
          <w:ilvl w:val="1"/>
          <w:numId w:val="46"/>
        </w:numPr>
      </w:pPr>
      <w:r w:rsidRPr="00936E69">
        <w:t>Relationship: Feedback (M) ----&gt; (1) User</w:t>
      </w:r>
    </w:p>
    <w:p w14:paraId="47C56859" w14:textId="77777777" w:rsidR="00936E69" w:rsidRPr="00936E69" w:rsidRDefault="00936E69" w:rsidP="00936E69">
      <w:r w:rsidRPr="00936E69">
        <w:pict w14:anchorId="31C3384D">
          <v:rect id="_x0000_i1467" style="width:0;height:1.5pt" o:hralign="center" o:hrstd="t" o:hr="t" fillcolor="#a0a0a0" stroked="f"/>
        </w:pict>
      </w:r>
    </w:p>
    <w:p w14:paraId="7B40F46C" w14:textId="77777777" w:rsidR="00936E69" w:rsidRPr="00936E69" w:rsidRDefault="00936E69" w:rsidP="00936E69">
      <w:pPr>
        <w:rPr>
          <w:b/>
          <w:bCs/>
        </w:rPr>
      </w:pPr>
      <w:r w:rsidRPr="00936E69">
        <w:rPr>
          <w:b/>
          <w:bCs/>
        </w:rPr>
        <w:t xml:space="preserve">10. </w:t>
      </w:r>
      <w:proofErr w:type="spellStart"/>
      <w:r w:rsidRPr="00936E69">
        <w:rPr>
          <w:b/>
          <w:bCs/>
        </w:rPr>
        <w:t>EBook</w:t>
      </w:r>
      <w:proofErr w:type="spellEnd"/>
      <w:r w:rsidRPr="00936E69">
        <w:rPr>
          <w:b/>
          <w:bCs/>
        </w:rPr>
        <w:t xml:space="preserve"> Entity Relationships</w:t>
      </w:r>
    </w:p>
    <w:p w14:paraId="05EDC820" w14:textId="77777777" w:rsidR="00936E69" w:rsidRPr="00936E69" w:rsidRDefault="00936E69" w:rsidP="00936E69">
      <w:pPr>
        <w:numPr>
          <w:ilvl w:val="0"/>
          <w:numId w:val="47"/>
        </w:numPr>
      </w:pPr>
      <w:proofErr w:type="spellStart"/>
      <w:r w:rsidRPr="00936E69">
        <w:rPr>
          <w:b/>
          <w:bCs/>
        </w:rPr>
        <w:t>EBook</w:t>
      </w:r>
      <w:proofErr w:type="spellEnd"/>
      <w:r w:rsidRPr="00936E69">
        <w:t xml:space="preserve"> ↔ </w:t>
      </w:r>
      <w:r w:rsidRPr="00936E69">
        <w:rPr>
          <w:b/>
          <w:bCs/>
        </w:rPr>
        <w:t>Book</w:t>
      </w:r>
      <w:r w:rsidRPr="00936E69">
        <w:t xml:space="preserve">: A </w:t>
      </w:r>
      <w:r w:rsidRPr="00936E69">
        <w:rPr>
          <w:b/>
          <w:bCs/>
        </w:rPr>
        <w:t>one-to-one</w:t>
      </w:r>
      <w:r w:rsidRPr="00936E69">
        <w:t xml:space="preserve"> relationship. A physical book has only one corresponding e-book if available.</w:t>
      </w:r>
    </w:p>
    <w:p w14:paraId="0E2334E4" w14:textId="77777777" w:rsidR="00936E69" w:rsidRPr="00936E69" w:rsidRDefault="00936E69" w:rsidP="00936E69">
      <w:pPr>
        <w:numPr>
          <w:ilvl w:val="1"/>
          <w:numId w:val="47"/>
        </w:numPr>
      </w:pPr>
      <w:r w:rsidRPr="00936E69">
        <w:t xml:space="preserve">Relationship: </w:t>
      </w:r>
      <w:proofErr w:type="spellStart"/>
      <w:r w:rsidRPr="00936E69">
        <w:t>EBook</w:t>
      </w:r>
      <w:proofErr w:type="spellEnd"/>
      <w:r w:rsidRPr="00936E69">
        <w:t xml:space="preserve"> (1) ----&gt; (1) Book</w:t>
      </w:r>
    </w:p>
    <w:p w14:paraId="77B0CA51" w14:textId="77777777" w:rsidR="00936E69" w:rsidRPr="00936E69" w:rsidRDefault="00936E69" w:rsidP="00936E69">
      <w:pPr>
        <w:numPr>
          <w:ilvl w:val="0"/>
          <w:numId w:val="47"/>
        </w:numPr>
      </w:pPr>
      <w:proofErr w:type="spellStart"/>
      <w:r w:rsidRPr="00936E69">
        <w:rPr>
          <w:b/>
          <w:bCs/>
        </w:rPr>
        <w:t>EBook</w:t>
      </w:r>
      <w:proofErr w:type="spellEnd"/>
      <w:r w:rsidRPr="00936E69">
        <w:t xml:space="preserve"> ↔ </w:t>
      </w:r>
      <w:r w:rsidRPr="00936E69">
        <w:rPr>
          <w:b/>
          <w:bCs/>
        </w:rPr>
        <w:t>License</w:t>
      </w:r>
      <w:r w:rsidRPr="00936E69">
        <w:t xml:space="preserve">: A </w:t>
      </w:r>
      <w:r w:rsidRPr="00936E69">
        <w:rPr>
          <w:b/>
          <w:bCs/>
        </w:rPr>
        <w:t>one-to-many</w:t>
      </w:r>
      <w:r w:rsidRPr="00936E69">
        <w:t xml:space="preserve"> relationship. Multiple licenses can be associated with one e-book.</w:t>
      </w:r>
    </w:p>
    <w:p w14:paraId="544E8E2B" w14:textId="77777777" w:rsidR="00936E69" w:rsidRPr="00936E69" w:rsidRDefault="00936E69" w:rsidP="00936E69">
      <w:pPr>
        <w:numPr>
          <w:ilvl w:val="1"/>
          <w:numId w:val="47"/>
        </w:numPr>
      </w:pPr>
      <w:r w:rsidRPr="00936E69">
        <w:t xml:space="preserve">Relationship: </w:t>
      </w:r>
      <w:proofErr w:type="spellStart"/>
      <w:r w:rsidRPr="00936E69">
        <w:t>EBook</w:t>
      </w:r>
      <w:proofErr w:type="spellEnd"/>
      <w:r w:rsidRPr="00936E69">
        <w:t xml:space="preserve"> (1) ----&gt; (M) License</w:t>
      </w:r>
    </w:p>
    <w:p w14:paraId="64B0F47D" w14:textId="77777777" w:rsidR="00936E69" w:rsidRPr="00936E69" w:rsidRDefault="00936E69" w:rsidP="00936E69">
      <w:r w:rsidRPr="00936E69">
        <w:pict w14:anchorId="2953B359">
          <v:rect id="_x0000_i1468" style="width:0;height:1.5pt" o:hralign="center" o:hrstd="t" o:hr="t" fillcolor="#a0a0a0" stroked="f"/>
        </w:pict>
      </w:r>
    </w:p>
    <w:p w14:paraId="73A05CB0" w14:textId="77777777" w:rsidR="00936E69" w:rsidRPr="00936E69" w:rsidRDefault="00936E69" w:rsidP="00936E69">
      <w:pPr>
        <w:rPr>
          <w:b/>
          <w:bCs/>
        </w:rPr>
      </w:pPr>
      <w:r w:rsidRPr="00936E69">
        <w:rPr>
          <w:b/>
          <w:bCs/>
        </w:rPr>
        <w:t>11. License Entity Relationships</w:t>
      </w:r>
    </w:p>
    <w:p w14:paraId="6A10C0C0" w14:textId="77777777" w:rsidR="00936E69" w:rsidRPr="00936E69" w:rsidRDefault="00936E69" w:rsidP="00936E69">
      <w:pPr>
        <w:numPr>
          <w:ilvl w:val="0"/>
          <w:numId w:val="48"/>
        </w:numPr>
      </w:pPr>
      <w:r w:rsidRPr="00936E69">
        <w:rPr>
          <w:b/>
          <w:bCs/>
        </w:rPr>
        <w:t>License</w:t>
      </w:r>
      <w:r w:rsidRPr="00936E69">
        <w:t xml:space="preserve"> ↔ </w:t>
      </w:r>
      <w:r w:rsidRPr="00936E69">
        <w:rPr>
          <w:b/>
          <w:bCs/>
        </w:rPr>
        <w:t>User</w:t>
      </w:r>
      <w:r w:rsidRPr="00936E69">
        <w:t xml:space="preserve">: A </w:t>
      </w:r>
      <w:r w:rsidRPr="00936E69">
        <w:rPr>
          <w:b/>
          <w:bCs/>
        </w:rPr>
        <w:t>many-to-one</w:t>
      </w:r>
      <w:r w:rsidRPr="00936E69">
        <w:t xml:space="preserve"> relationship. A user can have multiple e-book licenses.</w:t>
      </w:r>
    </w:p>
    <w:p w14:paraId="1FBF667C" w14:textId="77777777" w:rsidR="00936E69" w:rsidRPr="00936E69" w:rsidRDefault="00936E69" w:rsidP="00936E69">
      <w:pPr>
        <w:numPr>
          <w:ilvl w:val="1"/>
          <w:numId w:val="48"/>
        </w:numPr>
      </w:pPr>
      <w:r w:rsidRPr="00936E69">
        <w:t>Relationship: License (M) ----&gt; (1) User</w:t>
      </w:r>
    </w:p>
    <w:p w14:paraId="0CCB69A2" w14:textId="77777777" w:rsidR="00936E69" w:rsidRPr="00936E69" w:rsidRDefault="00936E69" w:rsidP="00936E69">
      <w:pPr>
        <w:numPr>
          <w:ilvl w:val="0"/>
          <w:numId w:val="48"/>
        </w:numPr>
      </w:pPr>
      <w:r w:rsidRPr="00936E69">
        <w:rPr>
          <w:b/>
          <w:bCs/>
        </w:rPr>
        <w:t>License</w:t>
      </w:r>
      <w:r w:rsidRPr="00936E69">
        <w:t xml:space="preserve"> ↔ </w:t>
      </w:r>
      <w:proofErr w:type="spellStart"/>
      <w:r w:rsidRPr="00936E69">
        <w:rPr>
          <w:b/>
          <w:bCs/>
        </w:rPr>
        <w:t>EBook</w:t>
      </w:r>
      <w:proofErr w:type="spellEnd"/>
      <w:r w:rsidRPr="00936E69">
        <w:t xml:space="preserve">: A </w:t>
      </w:r>
      <w:r w:rsidRPr="00936E69">
        <w:rPr>
          <w:b/>
          <w:bCs/>
        </w:rPr>
        <w:t>many-to-one</w:t>
      </w:r>
      <w:r w:rsidRPr="00936E69">
        <w:t xml:space="preserve"> relationship. Multiple licenses can exist for one e-book.</w:t>
      </w:r>
    </w:p>
    <w:p w14:paraId="72A0235F" w14:textId="77777777" w:rsidR="00936E69" w:rsidRPr="00936E69" w:rsidRDefault="00936E69" w:rsidP="00936E69">
      <w:pPr>
        <w:numPr>
          <w:ilvl w:val="1"/>
          <w:numId w:val="48"/>
        </w:numPr>
      </w:pPr>
      <w:r w:rsidRPr="00936E69">
        <w:t xml:space="preserve">Relationship: License (M) ----&gt; (1) </w:t>
      </w:r>
      <w:proofErr w:type="spellStart"/>
      <w:r w:rsidRPr="00936E69">
        <w:t>EBook</w:t>
      </w:r>
      <w:proofErr w:type="spellEnd"/>
    </w:p>
    <w:p w14:paraId="0479E435" w14:textId="77777777" w:rsidR="00936E69" w:rsidRPr="00936E69" w:rsidRDefault="00936E69" w:rsidP="00936E69">
      <w:r w:rsidRPr="00936E69">
        <w:pict w14:anchorId="0B141ADA">
          <v:rect id="_x0000_i1469" style="width:0;height:1.5pt" o:hralign="center" o:hrstd="t" o:hr="t" fillcolor="#a0a0a0" stroked="f"/>
        </w:pict>
      </w:r>
    </w:p>
    <w:p w14:paraId="53347FEC" w14:textId="77777777" w:rsidR="00936E69" w:rsidRPr="00936E69" w:rsidRDefault="00936E69" w:rsidP="00936E69">
      <w:pPr>
        <w:rPr>
          <w:b/>
          <w:bCs/>
        </w:rPr>
      </w:pPr>
      <w:r w:rsidRPr="00936E69">
        <w:rPr>
          <w:b/>
          <w:bCs/>
        </w:rPr>
        <w:t>12. Shipment Entity Relationships</w:t>
      </w:r>
    </w:p>
    <w:p w14:paraId="201C6331" w14:textId="77777777" w:rsidR="00936E69" w:rsidRPr="00936E69" w:rsidRDefault="00936E69" w:rsidP="00936E69">
      <w:pPr>
        <w:numPr>
          <w:ilvl w:val="0"/>
          <w:numId w:val="49"/>
        </w:numPr>
      </w:pPr>
      <w:r w:rsidRPr="00936E69">
        <w:rPr>
          <w:b/>
          <w:bCs/>
        </w:rPr>
        <w:t>Shipment</w:t>
      </w:r>
      <w:r w:rsidRPr="00936E69">
        <w:t xml:space="preserve"> ↔ </w:t>
      </w:r>
      <w:r w:rsidRPr="00936E69">
        <w:rPr>
          <w:b/>
          <w:bCs/>
        </w:rPr>
        <w:t>Order</w:t>
      </w:r>
      <w:r w:rsidRPr="00936E69">
        <w:t xml:space="preserve">: A </w:t>
      </w:r>
      <w:r w:rsidRPr="00936E69">
        <w:rPr>
          <w:b/>
          <w:bCs/>
        </w:rPr>
        <w:t>one-to-one</w:t>
      </w:r>
      <w:r w:rsidRPr="00936E69">
        <w:t xml:space="preserve"> relationship. Each physical book order has a corresponding shipment record.</w:t>
      </w:r>
    </w:p>
    <w:p w14:paraId="7C161C33" w14:textId="77777777" w:rsidR="00936E69" w:rsidRPr="00936E69" w:rsidRDefault="00936E69" w:rsidP="00936E69">
      <w:pPr>
        <w:numPr>
          <w:ilvl w:val="1"/>
          <w:numId w:val="49"/>
        </w:numPr>
      </w:pPr>
      <w:r w:rsidRPr="00936E69">
        <w:t>Relationship: Shipment (1) ----&gt; (1) Order</w:t>
      </w:r>
    </w:p>
    <w:p w14:paraId="7744C2B7" w14:textId="77777777" w:rsidR="00936E69" w:rsidRPr="00936E69" w:rsidRDefault="00936E69" w:rsidP="00936E69">
      <w:r w:rsidRPr="00936E69">
        <w:pict w14:anchorId="1D56D58B">
          <v:rect id="_x0000_i1470" style="width:0;height:1.5pt" o:hralign="center" o:hrstd="t" o:hr="t" fillcolor="#a0a0a0" stroked="f"/>
        </w:pict>
      </w:r>
    </w:p>
    <w:p w14:paraId="23EEDFCB" w14:textId="77777777" w:rsidR="00936E69" w:rsidRPr="00936E69" w:rsidRDefault="00936E69" w:rsidP="00936E69">
      <w:pPr>
        <w:rPr>
          <w:b/>
          <w:bCs/>
        </w:rPr>
      </w:pPr>
      <w:r w:rsidRPr="00936E69">
        <w:rPr>
          <w:b/>
          <w:bCs/>
        </w:rPr>
        <w:t>13. Author Entity Relationships</w:t>
      </w:r>
    </w:p>
    <w:p w14:paraId="1E0C2539" w14:textId="77777777" w:rsidR="00936E69" w:rsidRPr="00936E69" w:rsidRDefault="00936E69" w:rsidP="00936E69">
      <w:pPr>
        <w:numPr>
          <w:ilvl w:val="0"/>
          <w:numId w:val="50"/>
        </w:numPr>
      </w:pPr>
      <w:r w:rsidRPr="00936E69">
        <w:rPr>
          <w:b/>
          <w:bCs/>
        </w:rPr>
        <w:t>Author</w:t>
      </w:r>
      <w:r w:rsidRPr="00936E69">
        <w:t xml:space="preserve"> ↔ </w:t>
      </w:r>
      <w:r w:rsidRPr="00936E69">
        <w:rPr>
          <w:b/>
          <w:bCs/>
        </w:rPr>
        <w:t>Book</w:t>
      </w:r>
      <w:r w:rsidRPr="00936E69">
        <w:t xml:space="preserve">: A </w:t>
      </w:r>
      <w:r w:rsidRPr="00936E69">
        <w:rPr>
          <w:b/>
          <w:bCs/>
        </w:rPr>
        <w:t>one-to-many</w:t>
      </w:r>
      <w:r w:rsidRPr="00936E69">
        <w:t xml:space="preserve"> relationship. An author can write multiple books.</w:t>
      </w:r>
    </w:p>
    <w:p w14:paraId="52FCB134" w14:textId="77777777" w:rsidR="00936E69" w:rsidRPr="00936E69" w:rsidRDefault="00936E69" w:rsidP="00936E69">
      <w:pPr>
        <w:numPr>
          <w:ilvl w:val="1"/>
          <w:numId w:val="50"/>
        </w:numPr>
      </w:pPr>
      <w:r w:rsidRPr="00936E69">
        <w:t>Relationship: Author (1) ----&gt; (M) Book</w:t>
      </w:r>
    </w:p>
    <w:p w14:paraId="43270C41" w14:textId="77777777" w:rsidR="00936E69" w:rsidRPr="00936E69" w:rsidRDefault="00936E69" w:rsidP="00936E69">
      <w:r w:rsidRPr="00936E69">
        <w:pict w14:anchorId="274AFFC0">
          <v:rect id="_x0000_i1471" style="width:0;height:1.5pt" o:hralign="center" o:hrstd="t" o:hr="t" fillcolor="#a0a0a0" stroked="f"/>
        </w:pict>
      </w:r>
    </w:p>
    <w:p w14:paraId="4C0DF6D3" w14:textId="77777777" w:rsidR="00936E69" w:rsidRPr="00936E69" w:rsidRDefault="00936E69" w:rsidP="00936E69">
      <w:pPr>
        <w:rPr>
          <w:b/>
          <w:bCs/>
        </w:rPr>
      </w:pPr>
      <w:r w:rsidRPr="00936E69">
        <w:rPr>
          <w:b/>
          <w:bCs/>
        </w:rPr>
        <w:t>14. Category Entity Relationships</w:t>
      </w:r>
    </w:p>
    <w:p w14:paraId="4EC2D4FE" w14:textId="77777777" w:rsidR="00936E69" w:rsidRPr="00936E69" w:rsidRDefault="00936E69" w:rsidP="00936E69">
      <w:pPr>
        <w:numPr>
          <w:ilvl w:val="0"/>
          <w:numId w:val="51"/>
        </w:numPr>
      </w:pPr>
      <w:r w:rsidRPr="00936E69">
        <w:rPr>
          <w:b/>
          <w:bCs/>
        </w:rPr>
        <w:t>Category</w:t>
      </w:r>
      <w:r w:rsidRPr="00936E69">
        <w:t xml:space="preserve"> ↔ </w:t>
      </w:r>
      <w:r w:rsidRPr="00936E69">
        <w:rPr>
          <w:b/>
          <w:bCs/>
        </w:rPr>
        <w:t>Book</w:t>
      </w:r>
      <w:r w:rsidRPr="00936E69">
        <w:t xml:space="preserve">: A </w:t>
      </w:r>
      <w:r w:rsidRPr="00936E69">
        <w:rPr>
          <w:b/>
          <w:bCs/>
        </w:rPr>
        <w:t>one-to-many</w:t>
      </w:r>
      <w:r w:rsidRPr="00936E69">
        <w:t xml:space="preserve"> relationship. Multiple books can belong to the same category.</w:t>
      </w:r>
    </w:p>
    <w:p w14:paraId="2371F409" w14:textId="77777777" w:rsidR="00936E69" w:rsidRPr="00936E69" w:rsidRDefault="00936E69" w:rsidP="00936E69">
      <w:pPr>
        <w:numPr>
          <w:ilvl w:val="1"/>
          <w:numId w:val="51"/>
        </w:numPr>
      </w:pPr>
      <w:r w:rsidRPr="00936E69">
        <w:lastRenderedPageBreak/>
        <w:t>Relationship: Category (1) ----&gt; (M) Book</w:t>
      </w:r>
    </w:p>
    <w:p w14:paraId="65ABB5FD" w14:textId="77777777" w:rsidR="00936E69" w:rsidRPr="00936E69" w:rsidRDefault="00936E69" w:rsidP="00936E69">
      <w:r w:rsidRPr="00936E69">
        <w:pict w14:anchorId="034242D1">
          <v:rect id="_x0000_i1472" style="width:0;height:1.5pt" o:hralign="center" o:hrstd="t" o:hr="t" fillcolor="#a0a0a0" stroked="f"/>
        </w:pict>
      </w:r>
    </w:p>
    <w:p w14:paraId="07719802" w14:textId="77777777" w:rsidR="00936E69" w:rsidRPr="00936E69" w:rsidRDefault="00936E69" w:rsidP="00936E69">
      <w:pPr>
        <w:rPr>
          <w:b/>
          <w:bCs/>
        </w:rPr>
      </w:pPr>
      <w:r w:rsidRPr="00936E69">
        <w:rPr>
          <w:b/>
          <w:bCs/>
        </w:rPr>
        <w:t>15. Publisher Entity Relationships</w:t>
      </w:r>
    </w:p>
    <w:p w14:paraId="2BE14A30" w14:textId="77777777" w:rsidR="00936E69" w:rsidRPr="00936E69" w:rsidRDefault="00936E69" w:rsidP="00936E69">
      <w:pPr>
        <w:numPr>
          <w:ilvl w:val="0"/>
          <w:numId w:val="52"/>
        </w:numPr>
      </w:pPr>
      <w:r w:rsidRPr="00936E69">
        <w:rPr>
          <w:b/>
          <w:bCs/>
        </w:rPr>
        <w:t>Publisher</w:t>
      </w:r>
      <w:r w:rsidRPr="00936E69">
        <w:t xml:space="preserve"> ↔ </w:t>
      </w:r>
      <w:r w:rsidRPr="00936E69">
        <w:rPr>
          <w:b/>
          <w:bCs/>
        </w:rPr>
        <w:t>Book</w:t>
      </w:r>
      <w:r w:rsidRPr="00936E69">
        <w:t xml:space="preserve">: A </w:t>
      </w:r>
      <w:r w:rsidRPr="00936E69">
        <w:rPr>
          <w:b/>
          <w:bCs/>
        </w:rPr>
        <w:t>one-to-many</w:t>
      </w:r>
      <w:r w:rsidRPr="00936E69">
        <w:t xml:space="preserve"> relationship. A publisher can publish multiple books.</w:t>
      </w:r>
    </w:p>
    <w:p w14:paraId="7CE7D585" w14:textId="77777777" w:rsidR="00936E69" w:rsidRPr="00936E69" w:rsidRDefault="00936E69" w:rsidP="00936E69">
      <w:pPr>
        <w:numPr>
          <w:ilvl w:val="1"/>
          <w:numId w:val="52"/>
        </w:numPr>
      </w:pPr>
      <w:r w:rsidRPr="00936E69">
        <w:t>Relationship: Publisher (1) ----&gt; (M) Book</w:t>
      </w:r>
    </w:p>
    <w:p w14:paraId="64F75776" w14:textId="77777777" w:rsidR="00936E69" w:rsidRPr="00936E69" w:rsidRDefault="00936E69" w:rsidP="00936E69">
      <w:r w:rsidRPr="00936E69">
        <w:pict w14:anchorId="200A0C24">
          <v:rect id="_x0000_i1473" style="width:0;height:1.5pt" o:hralign="center" o:hrstd="t" o:hr="t" fillcolor="#a0a0a0" stroked="f"/>
        </w:pict>
      </w:r>
    </w:p>
    <w:p w14:paraId="7FE3255A" w14:textId="77777777" w:rsidR="00936E69" w:rsidRPr="00936E69" w:rsidRDefault="00936E69" w:rsidP="00936E69">
      <w:pPr>
        <w:rPr>
          <w:b/>
          <w:bCs/>
        </w:rPr>
      </w:pPr>
      <w:r w:rsidRPr="00936E69">
        <w:rPr>
          <w:b/>
          <w:bCs/>
        </w:rPr>
        <w:t>ER Diagram Overview (Summary)</w:t>
      </w:r>
    </w:p>
    <w:p w14:paraId="481CE595" w14:textId="77777777" w:rsidR="00936E69" w:rsidRPr="00936E69" w:rsidRDefault="00936E69" w:rsidP="00936E69">
      <w:pPr>
        <w:numPr>
          <w:ilvl w:val="0"/>
          <w:numId w:val="53"/>
        </w:numPr>
      </w:pPr>
      <w:r w:rsidRPr="00936E69">
        <w:rPr>
          <w:b/>
          <w:bCs/>
        </w:rPr>
        <w:t>One-to-One (1:1)</w:t>
      </w:r>
      <w:r w:rsidRPr="00936E69">
        <w:t>:</w:t>
      </w:r>
    </w:p>
    <w:p w14:paraId="17A05096" w14:textId="77777777" w:rsidR="00936E69" w:rsidRPr="00936E69" w:rsidRDefault="00936E69" w:rsidP="00936E69">
      <w:pPr>
        <w:numPr>
          <w:ilvl w:val="1"/>
          <w:numId w:val="53"/>
        </w:numPr>
      </w:pPr>
      <w:r w:rsidRPr="00936E69">
        <w:t>Order ↔ Payment</w:t>
      </w:r>
    </w:p>
    <w:p w14:paraId="7C403A98" w14:textId="77777777" w:rsidR="00936E69" w:rsidRPr="00936E69" w:rsidRDefault="00936E69" w:rsidP="00936E69">
      <w:pPr>
        <w:numPr>
          <w:ilvl w:val="1"/>
          <w:numId w:val="53"/>
        </w:numPr>
      </w:pPr>
      <w:r w:rsidRPr="00936E69">
        <w:t>Order ↔ Shipment</w:t>
      </w:r>
    </w:p>
    <w:p w14:paraId="4714CA96" w14:textId="77777777" w:rsidR="00936E69" w:rsidRPr="00936E69" w:rsidRDefault="00936E69" w:rsidP="00936E69">
      <w:pPr>
        <w:numPr>
          <w:ilvl w:val="1"/>
          <w:numId w:val="53"/>
        </w:numPr>
      </w:pPr>
      <w:r w:rsidRPr="00936E69">
        <w:t>Order ↔ Invoice</w:t>
      </w:r>
    </w:p>
    <w:p w14:paraId="03ACAF97" w14:textId="77777777" w:rsidR="00936E69" w:rsidRPr="00936E69" w:rsidRDefault="00936E69" w:rsidP="00936E69">
      <w:pPr>
        <w:numPr>
          <w:ilvl w:val="1"/>
          <w:numId w:val="53"/>
        </w:numPr>
      </w:pPr>
      <w:r w:rsidRPr="00936E69">
        <w:t xml:space="preserve">Book ↔ </w:t>
      </w:r>
      <w:proofErr w:type="spellStart"/>
      <w:r w:rsidRPr="00936E69">
        <w:t>EBook</w:t>
      </w:r>
      <w:proofErr w:type="spellEnd"/>
    </w:p>
    <w:p w14:paraId="12D8F831" w14:textId="77777777" w:rsidR="00936E69" w:rsidRPr="00936E69" w:rsidRDefault="00936E69" w:rsidP="00936E69">
      <w:pPr>
        <w:numPr>
          <w:ilvl w:val="0"/>
          <w:numId w:val="53"/>
        </w:numPr>
        <w:rPr>
          <w:b/>
          <w:bCs/>
        </w:rPr>
      </w:pPr>
      <w:r w:rsidRPr="00936E69">
        <w:rPr>
          <w:b/>
          <w:bCs/>
        </w:rPr>
        <w:t>One-to-Many (1</w:t>
      </w:r>
    </w:p>
    <w:p w14:paraId="28B63C74" w14:textId="77777777" w:rsidR="00936E69" w:rsidRPr="00936E69" w:rsidRDefault="00936E69" w:rsidP="00936E69">
      <w:r w:rsidRPr="00936E69">
        <w:rPr>
          <w:b/>
          <w:bCs/>
        </w:rPr>
        <w:t>)</w:t>
      </w:r>
      <w:r w:rsidRPr="00936E69">
        <w:t>:</w:t>
      </w:r>
    </w:p>
    <w:p w14:paraId="723A0102" w14:textId="77777777" w:rsidR="00936E69" w:rsidRPr="00936E69" w:rsidRDefault="00936E69" w:rsidP="00936E69">
      <w:pPr>
        <w:numPr>
          <w:ilvl w:val="1"/>
          <w:numId w:val="53"/>
        </w:numPr>
      </w:pPr>
      <w:r w:rsidRPr="00936E69">
        <w:t>User ↔ Order</w:t>
      </w:r>
    </w:p>
    <w:p w14:paraId="3645A5E2" w14:textId="77777777" w:rsidR="00936E69" w:rsidRPr="00936E69" w:rsidRDefault="00936E69" w:rsidP="00936E69">
      <w:pPr>
        <w:numPr>
          <w:ilvl w:val="1"/>
          <w:numId w:val="53"/>
        </w:numPr>
      </w:pPr>
      <w:r w:rsidRPr="00936E69">
        <w:t>User ↔ Cart</w:t>
      </w:r>
    </w:p>
    <w:p w14:paraId="28F9A831" w14:textId="77777777" w:rsidR="00936E69" w:rsidRPr="00936E69" w:rsidRDefault="00936E69" w:rsidP="00936E69">
      <w:pPr>
        <w:numPr>
          <w:ilvl w:val="1"/>
          <w:numId w:val="53"/>
        </w:numPr>
      </w:pPr>
      <w:r w:rsidRPr="00936E69">
        <w:t>User ↔ Review</w:t>
      </w:r>
    </w:p>
    <w:p w14:paraId="0CB63885" w14:textId="77777777" w:rsidR="00936E69" w:rsidRPr="00936E69" w:rsidRDefault="00936E69" w:rsidP="00936E69">
      <w:pPr>
        <w:numPr>
          <w:ilvl w:val="1"/>
          <w:numId w:val="53"/>
        </w:numPr>
      </w:pPr>
      <w:r w:rsidRPr="00936E69">
        <w:t>User ↔ Feedback</w:t>
      </w:r>
    </w:p>
    <w:p w14:paraId="45A2FC31" w14:textId="77777777" w:rsidR="00936E69" w:rsidRPr="00936E69" w:rsidRDefault="00936E69" w:rsidP="00936E69">
      <w:pPr>
        <w:numPr>
          <w:ilvl w:val="1"/>
          <w:numId w:val="53"/>
        </w:numPr>
      </w:pPr>
      <w:r w:rsidRPr="00936E69">
        <w:t>User ↔ Address</w:t>
      </w:r>
    </w:p>
    <w:p w14:paraId="18B1AE48" w14:textId="77777777" w:rsidR="00936E69" w:rsidRPr="00936E69" w:rsidRDefault="00936E69" w:rsidP="00936E69">
      <w:pPr>
        <w:numPr>
          <w:ilvl w:val="1"/>
          <w:numId w:val="53"/>
        </w:numPr>
      </w:pPr>
      <w:r w:rsidRPr="00936E69">
        <w:t>Author ↔ Book</w:t>
      </w:r>
    </w:p>
    <w:p w14:paraId="7377C8C2" w14:textId="77777777" w:rsidR="00936E69" w:rsidRPr="00936E69" w:rsidRDefault="00936E69" w:rsidP="00936E69">
      <w:pPr>
        <w:numPr>
          <w:ilvl w:val="1"/>
          <w:numId w:val="53"/>
        </w:numPr>
      </w:pPr>
      <w:r w:rsidRPr="00936E69">
        <w:t>Category ↔ Book</w:t>
      </w:r>
    </w:p>
    <w:p w14:paraId="555DBB0D" w14:textId="77777777" w:rsidR="00936E69" w:rsidRPr="00936E69" w:rsidRDefault="00936E69" w:rsidP="00936E69">
      <w:pPr>
        <w:numPr>
          <w:ilvl w:val="1"/>
          <w:numId w:val="53"/>
        </w:numPr>
      </w:pPr>
      <w:r w:rsidRPr="00936E69">
        <w:t>Publisher ↔ Book</w:t>
      </w:r>
    </w:p>
    <w:p w14:paraId="07DDD63D" w14:textId="77777777" w:rsidR="00936E69" w:rsidRPr="00936E69" w:rsidRDefault="00936E69" w:rsidP="00936E69">
      <w:pPr>
        <w:numPr>
          <w:ilvl w:val="1"/>
          <w:numId w:val="53"/>
        </w:numPr>
      </w:pPr>
      <w:proofErr w:type="spellStart"/>
      <w:r w:rsidRPr="00936E69">
        <w:t>EBook</w:t>
      </w:r>
      <w:proofErr w:type="spellEnd"/>
      <w:r w:rsidRPr="00936E69">
        <w:t xml:space="preserve"> ↔ License</w:t>
      </w:r>
    </w:p>
    <w:p w14:paraId="6470A6F1" w14:textId="77777777" w:rsidR="00936E69" w:rsidRPr="00936E69" w:rsidRDefault="00936E69" w:rsidP="00936E69">
      <w:pPr>
        <w:numPr>
          <w:ilvl w:val="0"/>
          <w:numId w:val="53"/>
        </w:numPr>
        <w:rPr>
          <w:b/>
          <w:bCs/>
        </w:rPr>
      </w:pPr>
      <w:r w:rsidRPr="00936E69">
        <w:rPr>
          <w:b/>
          <w:bCs/>
        </w:rPr>
        <w:t>Many-to-Many (M</w:t>
      </w:r>
    </w:p>
    <w:p w14:paraId="50C16203" w14:textId="77777777" w:rsidR="00936E69" w:rsidRPr="00936E69" w:rsidRDefault="00936E69" w:rsidP="00936E69">
      <w:r w:rsidRPr="00936E69">
        <w:rPr>
          <w:b/>
          <w:bCs/>
        </w:rPr>
        <w:t>)</w:t>
      </w:r>
      <w:r w:rsidRPr="00936E69">
        <w:t>:</w:t>
      </w:r>
    </w:p>
    <w:p w14:paraId="25D9ED99" w14:textId="77777777" w:rsidR="00936E69" w:rsidRPr="00936E69" w:rsidRDefault="00936E69" w:rsidP="00936E69">
      <w:pPr>
        <w:numPr>
          <w:ilvl w:val="1"/>
          <w:numId w:val="53"/>
        </w:numPr>
      </w:pPr>
      <w:r w:rsidRPr="00936E69">
        <w:t>Book ↔ Cart</w:t>
      </w:r>
    </w:p>
    <w:p w14:paraId="347CDEA0" w14:textId="77777777" w:rsidR="00936E69" w:rsidRPr="00936E69" w:rsidRDefault="00936E69" w:rsidP="00936E69">
      <w:pPr>
        <w:numPr>
          <w:ilvl w:val="1"/>
          <w:numId w:val="53"/>
        </w:numPr>
      </w:pPr>
      <w:r w:rsidRPr="00936E69">
        <w:t xml:space="preserve">Book ↔ Order (through </w:t>
      </w:r>
      <w:proofErr w:type="spellStart"/>
      <w:r w:rsidRPr="00936E69">
        <w:t>OrderDetails</w:t>
      </w:r>
      <w:proofErr w:type="spellEnd"/>
      <w:r w:rsidRPr="00936E69">
        <w:t>)</w:t>
      </w:r>
    </w:p>
    <w:p w14:paraId="35756403" w14:textId="77777777" w:rsidR="00936E69" w:rsidRPr="00936E69" w:rsidRDefault="00936E69" w:rsidP="00936E69">
      <w:r w:rsidRPr="00936E69">
        <w:t xml:space="preserve">This structure ensures that each entity in the </w:t>
      </w:r>
      <w:r w:rsidRPr="00936E69">
        <w:rPr>
          <w:b/>
          <w:bCs/>
        </w:rPr>
        <w:t>Online Bookstore with E-Book Integration</w:t>
      </w:r>
      <w:r w:rsidRPr="00936E69">
        <w:t xml:space="preserve"> system is clearly related to others, maintaining referential integrity, and supporting the key functional workflows of the application.</w:t>
      </w:r>
    </w:p>
    <w:p w14:paraId="669B3DFA" w14:textId="77777777" w:rsidR="00072402" w:rsidRDefault="00072402"/>
    <w:p w14:paraId="6CA5966E" w14:textId="77777777" w:rsidR="00072402" w:rsidRDefault="00072402">
      <w:r>
        <w:br w:type="page"/>
      </w:r>
    </w:p>
    <w:p w14:paraId="2788E868" w14:textId="77777777" w:rsidR="00072402" w:rsidRDefault="00072402"/>
    <w:p w14:paraId="4A48ADBB" w14:textId="77777777" w:rsidR="00072402" w:rsidRDefault="00072402">
      <w:r>
        <w:br w:type="page"/>
      </w:r>
    </w:p>
    <w:p w14:paraId="613DB181" w14:textId="77777777" w:rsidR="00072402" w:rsidRDefault="00072402"/>
    <w:p w14:paraId="16CF8226" w14:textId="77777777" w:rsidR="00072402" w:rsidRDefault="00072402">
      <w:r>
        <w:br w:type="page"/>
      </w:r>
    </w:p>
    <w:p w14:paraId="31C0AEF1" w14:textId="77777777" w:rsidR="00072402" w:rsidRDefault="00072402"/>
    <w:p w14:paraId="480423CC" w14:textId="77777777" w:rsidR="00072402" w:rsidRDefault="00072402">
      <w:r>
        <w:br w:type="page"/>
      </w:r>
    </w:p>
    <w:p w14:paraId="61DE378D" w14:textId="77777777" w:rsidR="00072402" w:rsidRDefault="00072402"/>
    <w:p w14:paraId="25061263" w14:textId="77777777" w:rsidR="00072402" w:rsidRDefault="00072402">
      <w:r>
        <w:br w:type="page"/>
      </w:r>
    </w:p>
    <w:p w14:paraId="74FC2499" w14:textId="77777777" w:rsidR="00484B88" w:rsidRDefault="00484B88"/>
    <w:sectPr w:rsidR="00484B88" w:rsidSect="003D7556">
      <w:pgSz w:w="11906" w:h="16838"/>
      <w:pgMar w:top="568" w:right="707" w:bottom="568"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35D3A"/>
    <w:multiLevelType w:val="multilevel"/>
    <w:tmpl w:val="84FC3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95A79"/>
    <w:multiLevelType w:val="multilevel"/>
    <w:tmpl w:val="55180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57467"/>
    <w:multiLevelType w:val="multilevel"/>
    <w:tmpl w:val="E9AC0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01B6D"/>
    <w:multiLevelType w:val="multilevel"/>
    <w:tmpl w:val="9524F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251A6"/>
    <w:multiLevelType w:val="multilevel"/>
    <w:tmpl w:val="2B9C6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C4923"/>
    <w:multiLevelType w:val="multilevel"/>
    <w:tmpl w:val="1B70E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6E5B52"/>
    <w:multiLevelType w:val="multilevel"/>
    <w:tmpl w:val="2BE8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316BF"/>
    <w:multiLevelType w:val="multilevel"/>
    <w:tmpl w:val="83DE6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B4B75"/>
    <w:multiLevelType w:val="multilevel"/>
    <w:tmpl w:val="34C6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B5549"/>
    <w:multiLevelType w:val="multilevel"/>
    <w:tmpl w:val="0F128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20CE0"/>
    <w:multiLevelType w:val="multilevel"/>
    <w:tmpl w:val="4E241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E4E2E"/>
    <w:multiLevelType w:val="multilevel"/>
    <w:tmpl w:val="ED986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3670B"/>
    <w:multiLevelType w:val="multilevel"/>
    <w:tmpl w:val="9E3A9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606EB1"/>
    <w:multiLevelType w:val="multilevel"/>
    <w:tmpl w:val="978C3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33C69"/>
    <w:multiLevelType w:val="multilevel"/>
    <w:tmpl w:val="A2AC3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7801B5"/>
    <w:multiLevelType w:val="multilevel"/>
    <w:tmpl w:val="77FEA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42797"/>
    <w:multiLevelType w:val="multilevel"/>
    <w:tmpl w:val="16A2C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91DDC"/>
    <w:multiLevelType w:val="multilevel"/>
    <w:tmpl w:val="8AC42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600D8"/>
    <w:multiLevelType w:val="multilevel"/>
    <w:tmpl w:val="0C06C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86A5A"/>
    <w:multiLevelType w:val="multilevel"/>
    <w:tmpl w:val="BF780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E36D63"/>
    <w:multiLevelType w:val="multilevel"/>
    <w:tmpl w:val="80888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13AA5"/>
    <w:multiLevelType w:val="multilevel"/>
    <w:tmpl w:val="3D6C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D2EFE"/>
    <w:multiLevelType w:val="multilevel"/>
    <w:tmpl w:val="E8907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F7EEB"/>
    <w:multiLevelType w:val="multilevel"/>
    <w:tmpl w:val="A25AC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B60FB"/>
    <w:multiLevelType w:val="multilevel"/>
    <w:tmpl w:val="A4D29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654D39"/>
    <w:multiLevelType w:val="multilevel"/>
    <w:tmpl w:val="8DBE3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2250B"/>
    <w:multiLevelType w:val="multilevel"/>
    <w:tmpl w:val="7DB2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702450"/>
    <w:multiLevelType w:val="multilevel"/>
    <w:tmpl w:val="B8587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89516A"/>
    <w:multiLevelType w:val="multilevel"/>
    <w:tmpl w:val="0F741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2F7939"/>
    <w:multiLevelType w:val="multilevel"/>
    <w:tmpl w:val="A838F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462520"/>
    <w:multiLevelType w:val="multilevel"/>
    <w:tmpl w:val="CC800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A5BDA"/>
    <w:multiLevelType w:val="multilevel"/>
    <w:tmpl w:val="F8685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905B7"/>
    <w:multiLevelType w:val="multilevel"/>
    <w:tmpl w:val="F7D67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E68C8"/>
    <w:multiLevelType w:val="multilevel"/>
    <w:tmpl w:val="2632C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13F5D"/>
    <w:multiLevelType w:val="multilevel"/>
    <w:tmpl w:val="1C3EE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3609A8"/>
    <w:multiLevelType w:val="multilevel"/>
    <w:tmpl w:val="57F83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6F677D"/>
    <w:multiLevelType w:val="multilevel"/>
    <w:tmpl w:val="F3C21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130B33"/>
    <w:multiLevelType w:val="multilevel"/>
    <w:tmpl w:val="AD7E3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216D67"/>
    <w:multiLevelType w:val="multilevel"/>
    <w:tmpl w:val="C15A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A2C64"/>
    <w:multiLevelType w:val="multilevel"/>
    <w:tmpl w:val="5FCA5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554AAF"/>
    <w:multiLevelType w:val="multilevel"/>
    <w:tmpl w:val="D73CA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8C1DE0"/>
    <w:multiLevelType w:val="multilevel"/>
    <w:tmpl w:val="96747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8F4603"/>
    <w:multiLevelType w:val="multilevel"/>
    <w:tmpl w:val="695EB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F200A6"/>
    <w:multiLevelType w:val="multilevel"/>
    <w:tmpl w:val="2F24D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414B04"/>
    <w:multiLevelType w:val="multilevel"/>
    <w:tmpl w:val="22183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7979D8"/>
    <w:multiLevelType w:val="multilevel"/>
    <w:tmpl w:val="55C26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53187A"/>
    <w:multiLevelType w:val="multilevel"/>
    <w:tmpl w:val="4CF0E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B94D1D"/>
    <w:multiLevelType w:val="multilevel"/>
    <w:tmpl w:val="372E5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55427E"/>
    <w:multiLevelType w:val="multilevel"/>
    <w:tmpl w:val="2070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760721"/>
    <w:multiLevelType w:val="multilevel"/>
    <w:tmpl w:val="6F8EF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455B1D"/>
    <w:multiLevelType w:val="multilevel"/>
    <w:tmpl w:val="65B69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537EC6"/>
    <w:multiLevelType w:val="multilevel"/>
    <w:tmpl w:val="92D20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0E6F8C"/>
    <w:multiLevelType w:val="multilevel"/>
    <w:tmpl w:val="56B2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250205">
    <w:abstractNumId w:val="25"/>
  </w:num>
  <w:num w:numId="2" w16cid:durableId="959149336">
    <w:abstractNumId w:val="18"/>
  </w:num>
  <w:num w:numId="3" w16cid:durableId="2085910126">
    <w:abstractNumId w:val="34"/>
  </w:num>
  <w:num w:numId="4" w16cid:durableId="1648898208">
    <w:abstractNumId w:val="11"/>
  </w:num>
  <w:num w:numId="5" w16cid:durableId="1937446214">
    <w:abstractNumId w:val="13"/>
  </w:num>
  <w:num w:numId="6" w16cid:durableId="574432313">
    <w:abstractNumId w:val="27"/>
  </w:num>
  <w:num w:numId="7" w16cid:durableId="1522469916">
    <w:abstractNumId w:val="37"/>
  </w:num>
  <w:num w:numId="8" w16cid:durableId="1789736449">
    <w:abstractNumId w:val="26"/>
  </w:num>
  <w:num w:numId="9" w16cid:durableId="1775518847">
    <w:abstractNumId w:val="52"/>
  </w:num>
  <w:num w:numId="10" w16cid:durableId="1003121972">
    <w:abstractNumId w:val="48"/>
  </w:num>
  <w:num w:numId="11" w16cid:durableId="712536956">
    <w:abstractNumId w:val="21"/>
  </w:num>
  <w:num w:numId="12" w16cid:durableId="1113480939">
    <w:abstractNumId w:val="6"/>
  </w:num>
  <w:num w:numId="13" w16cid:durableId="24908769">
    <w:abstractNumId w:val="8"/>
  </w:num>
  <w:num w:numId="14" w16cid:durableId="1278683499">
    <w:abstractNumId w:val="51"/>
  </w:num>
  <w:num w:numId="15" w16cid:durableId="1750157028">
    <w:abstractNumId w:val="16"/>
  </w:num>
  <w:num w:numId="16" w16cid:durableId="885919251">
    <w:abstractNumId w:val="31"/>
  </w:num>
  <w:num w:numId="17" w16cid:durableId="1201744128">
    <w:abstractNumId w:val="4"/>
  </w:num>
  <w:num w:numId="18" w16cid:durableId="517885944">
    <w:abstractNumId w:val="15"/>
  </w:num>
  <w:num w:numId="19" w16cid:durableId="1899316710">
    <w:abstractNumId w:val="9"/>
  </w:num>
  <w:num w:numId="20" w16cid:durableId="930747528">
    <w:abstractNumId w:val="30"/>
  </w:num>
  <w:num w:numId="21" w16cid:durableId="1995067464">
    <w:abstractNumId w:val="39"/>
  </w:num>
  <w:num w:numId="22" w16cid:durableId="364642615">
    <w:abstractNumId w:val="10"/>
  </w:num>
  <w:num w:numId="23" w16cid:durableId="1914730499">
    <w:abstractNumId w:val="19"/>
  </w:num>
  <w:num w:numId="24" w16cid:durableId="928344127">
    <w:abstractNumId w:val="36"/>
  </w:num>
  <w:num w:numId="25" w16cid:durableId="1669013652">
    <w:abstractNumId w:val="1"/>
  </w:num>
  <w:num w:numId="26" w16cid:durableId="689457848">
    <w:abstractNumId w:val="49"/>
  </w:num>
  <w:num w:numId="27" w16cid:durableId="2085951137">
    <w:abstractNumId w:val="17"/>
  </w:num>
  <w:num w:numId="28" w16cid:durableId="1392728366">
    <w:abstractNumId w:val="35"/>
  </w:num>
  <w:num w:numId="29" w16cid:durableId="1382899308">
    <w:abstractNumId w:val="2"/>
  </w:num>
  <w:num w:numId="30" w16cid:durableId="105659546">
    <w:abstractNumId w:val="14"/>
  </w:num>
  <w:num w:numId="31" w16cid:durableId="103573719">
    <w:abstractNumId w:val="12"/>
  </w:num>
  <w:num w:numId="32" w16cid:durableId="169878578">
    <w:abstractNumId w:val="28"/>
  </w:num>
  <w:num w:numId="33" w16cid:durableId="1694257900">
    <w:abstractNumId w:val="29"/>
  </w:num>
  <w:num w:numId="34" w16cid:durableId="100954857">
    <w:abstractNumId w:val="47"/>
  </w:num>
  <w:num w:numId="35" w16cid:durableId="1004671172">
    <w:abstractNumId w:val="5"/>
  </w:num>
  <w:num w:numId="36" w16cid:durableId="289752194">
    <w:abstractNumId w:val="44"/>
  </w:num>
  <w:num w:numId="37" w16cid:durableId="748117021">
    <w:abstractNumId w:val="45"/>
  </w:num>
  <w:num w:numId="38" w16cid:durableId="729380020">
    <w:abstractNumId w:val="22"/>
  </w:num>
  <w:num w:numId="39" w16cid:durableId="598758264">
    <w:abstractNumId w:val="38"/>
  </w:num>
  <w:num w:numId="40" w16cid:durableId="205653023">
    <w:abstractNumId w:val="43"/>
  </w:num>
  <w:num w:numId="41" w16cid:durableId="908734969">
    <w:abstractNumId w:val="20"/>
  </w:num>
  <w:num w:numId="42" w16cid:durableId="606351666">
    <w:abstractNumId w:val="33"/>
  </w:num>
  <w:num w:numId="43" w16cid:durableId="1904365736">
    <w:abstractNumId w:val="0"/>
  </w:num>
  <w:num w:numId="44" w16cid:durableId="356665920">
    <w:abstractNumId w:val="46"/>
  </w:num>
  <w:num w:numId="45" w16cid:durableId="2065641860">
    <w:abstractNumId w:val="24"/>
  </w:num>
  <w:num w:numId="46" w16cid:durableId="1089694692">
    <w:abstractNumId w:val="32"/>
  </w:num>
  <w:num w:numId="47" w16cid:durableId="1774664486">
    <w:abstractNumId w:val="41"/>
  </w:num>
  <w:num w:numId="48" w16cid:durableId="2137019079">
    <w:abstractNumId w:val="40"/>
  </w:num>
  <w:num w:numId="49" w16cid:durableId="1930042469">
    <w:abstractNumId w:val="42"/>
  </w:num>
  <w:num w:numId="50" w16cid:durableId="70733441">
    <w:abstractNumId w:val="3"/>
  </w:num>
  <w:num w:numId="51" w16cid:durableId="1519349574">
    <w:abstractNumId w:val="50"/>
  </w:num>
  <w:num w:numId="52" w16cid:durableId="1560019235">
    <w:abstractNumId w:val="7"/>
  </w:num>
  <w:num w:numId="53" w16cid:durableId="1189638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556"/>
    <w:rsid w:val="00072402"/>
    <w:rsid w:val="003D7556"/>
    <w:rsid w:val="004717E2"/>
    <w:rsid w:val="00484B88"/>
    <w:rsid w:val="00587D03"/>
    <w:rsid w:val="00707189"/>
    <w:rsid w:val="008408EB"/>
    <w:rsid w:val="009360E9"/>
    <w:rsid w:val="00936E69"/>
    <w:rsid w:val="00AA59BD"/>
    <w:rsid w:val="00C308F3"/>
    <w:rsid w:val="00D14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3831C"/>
  <w15:chartTrackingRefBased/>
  <w15:docId w15:val="{5347963B-6553-44B4-BE26-FF55C9B91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936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39953">
      <w:bodyDiv w:val="1"/>
      <w:marLeft w:val="0"/>
      <w:marRight w:val="0"/>
      <w:marTop w:val="0"/>
      <w:marBottom w:val="0"/>
      <w:divBdr>
        <w:top w:val="none" w:sz="0" w:space="0" w:color="auto"/>
        <w:left w:val="none" w:sz="0" w:space="0" w:color="auto"/>
        <w:bottom w:val="none" w:sz="0" w:space="0" w:color="auto"/>
        <w:right w:val="none" w:sz="0" w:space="0" w:color="auto"/>
      </w:divBdr>
    </w:div>
    <w:div w:id="66005466">
      <w:bodyDiv w:val="1"/>
      <w:marLeft w:val="0"/>
      <w:marRight w:val="0"/>
      <w:marTop w:val="0"/>
      <w:marBottom w:val="0"/>
      <w:divBdr>
        <w:top w:val="none" w:sz="0" w:space="0" w:color="auto"/>
        <w:left w:val="none" w:sz="0" w:space="0" w:color="auto"/>
        <w:bottom w:val="none" w:sz="0" w:space="0" w:color="auto"/>
        <w:right w:val="none" w:sz="0" w:space="0" w:color="auto"/>
      </w:divBdr>
    </w:div>
    <w:div w:id="186406963">
      <w:bodyDiv w:val="1"/>
      <w:marLeft w:val="0"/>
      <w:marRight w:val="0"/>
      <w:marTop w:val="0"/>
      <w:marBottom w:val="0"/>
      <w:divBdr>
        <w:top w:val="none" w:sz="0" w:space="0" w:color="auto"/>
        <w:left w:val="none" w:sz="0" w:space="0" w:color="auto"/>
        <w:bottom w:val="none" w:sz="0" w:space="0" w:color="auto"/>
        <w:right w:val="none" w:sz="0" w:space="0" w:color="auto"/>
      </w:divBdr>
    </w:div>
    <w:div w:id="530605415">
      <w:bodyDiv w:val="1"/>
      <w:marLeft w:val="0"/>
      <w:marRight w:val="0"/>
      <w:marTop w:val="0"/>
      <w:marBottom w:val="0"/>
      <w:divBdr>
        <w:top w:val="none" w:sz="0" w:space="0" w:color="auto"/>
        <w:left w:val="none" w:sz="0" w:space="0" w:color="auto"/>
        <w:bottom w:val="none" w:sz="0" w:space="0" w:color="auto"/>
        <w:right w:val="none" w:sz="0" w:space="0" w:color="auto"/>
      </w:divBdr>
    </w:div>
    <w:div w:id="627198511">
      <w:bodyDiv w:val="1"/>
      <w:marLeft w:val="0"/>
      <w:marRight w:val="0"/>
      <w:marTop w:val="0"/>
      <w:marBottom w:val="0"/>
      <w:divBdr>
        <w:top w:val="none" w:sz="0" w:space="0" w:color="auto"/>
        <w:left w:val="none" w:sz="0" w:space="0" w:color="auto"/>
        <w:bottom w:val="none" w:sz="0" w:space="0" w:color="auto"/>
        <w:right w:val="none" w:sz="0" w:space="0" w:color="auto"/>
      </w:divBdr>
    </w:div>
    <w:div w:id="842940885">
      <w:bodyDiv w:val="1"/>
      <w:marLeft w:val="0"/>
      <w:marRight w:val="0"/>
      <w:marTop w:val="0"/>
      <w:marBottom w:val="0"/>
      <w:divBdr>
        <w:top w:val="none" w:sz="0" w:space="0" w:color="auto"/>
        <w:left w:val="none" w:sz="0" w:space="0" w:color="auto"/>
        <w:bottom w:val="none" w:sz="0" w:space="0" w:color="auto"/>
        <w:right w:val="none" w:sz="0" w:space="0" w:color="auto"/>
      </w:divBdr>
    </w:div>
    <w:div w:id="1147550421">
      <w:bodyDiv w:val="1"/>
      <w:marLeft w:val="0"/>
      <w:marRight w:val="0"/>
      <w:marTop w:val="0"/>
      <w:marBottom w:val="0"/>
      <w:divBdr>
        <w:top w:val="none" w:sz="0" w:space="0" w:color="auto"/>
        <w:left w:val="none" w:sz="0" w:space="0" w:color="auto"/>
        <w:bottom w:val="none" w:sz="0" w:space="0" w:color="auto"/>
        <w:right w:val="none" w:sz="0" w:space="0" w:color="auto"/>
      </w:divBdr>
    </w:div>
    <w:div w:id="1227767442">
      <w:bodyDiv w:val="1"/>
      <w:marLeft w:val="0"/>
      <w:marRight w:val="0"/>
      <w:marTop w:val="0"/>
      <w:marBottom w:val="0"/>
      <w:divBdr>
        <w:top w:val="none" w:sz="0" w:space="0" w:color="auto"/>
        <w:left w:val="none" w:sz="0" w:space="0" w:color="auto"/>
        <w:bottom w:val="none" w:sz="0" w:space="0" w:color="auto"/>
        <w:right w:val="none" w:sz="0" w:space="0" w:color="auto"/>
      </w:divBdr>
    </w:div>
    <w:div w:id="1540389922">
      <w:bodyDiv w:val="1"/>
      <w:marLeft w:val="0"/>
      <w:marRight w:val="0"/>
      <w:marTop w:val="0"/>
      <w:marBottom w:val="0"/>
      <w:divBdr>
        <w:top w:val="none" w:sz="0" w:space="0" w:color="auto"/>
        <w:left w:val="none" w:sz="0" w:space="0" w:color="auto"/>
        <w:bottom w:val="none" w:sz="0" w:space="0" w:color="auto"/>
        <w:right w:val="none" w:sz="0" w:space="0" w:color="auto"/>
      </w:divBdr>
    </w:div>
    <w:div w:id="2106923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22</TotalTime>
  <Pages>26</Pages>
  <Words>4673</Words>
  <Characters>26637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1</cp:revision>
  <dcterms:created xsi:type="dcterms:W3CDTF">2024-10-12T17:42:00Z</dcterms:created>
  <dcterms:modified xsi:type="dcterms:W3CDTF">2024-10-12T18:04:00Z</dcterms:modified>
</cp:coreProperties>
</file>