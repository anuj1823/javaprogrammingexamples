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510C93" w14:textId="77777777" w:rsidR="00516E7D" w:rsidRPr="00806DAE" w:rsidRDefault="00516E7D" w:rsidP="00516E7D">
      <w:pPr>
        <w:rPr>
          <w:b/>
          <w:bCs/>
          <w:color w:val="FF0000"/>
          <w:sz w:val="40"/>
          <w:szCs w:val="40"/>
        </w:rPr>
      </w:pPr>
      <w:r w:rsidRPr="00806DAE">
        <w:rPr>
          <w:b/>
          <w:bCs/>
          <w:color w:val="FF0000"/>
          <w:sz w:val="40"/>
          <w:szCs w:val="40"/>
        </w:rPr>
        <w:t>Travel and Tourism Management System</w:t>
      </w:r>
    </w:p>
    <w:p w14:paraId="205C4C9B" w14:textId="77777777" w:rsidR="00516E7D" w:rsidRPr="00516E7D" w:rsidRDefault="00516E7D" w:rsidP="00516E7D">
      <w:pPr>
        <w:rPr>
          <w:b/>
          <w:bCs/>
        </w:rPr>
      </w:pPr>
      <w:r w:rsidRPr="00516E7D">
        <w:rPr>
          <w:b/>
          <w:bCs/>
        </w:rPr>
        <w:t>1. Project Overview</w:t>
      </w:r>
    </w:p>
    <w:p w14:paraId="0FF38AB0" w14:textId="77777777" w:rsidR="00516E7D" w:rsidRPr="00516E7D" w:rsidRDefault="00516E7D" w:rsidP="00516E7D">
      <w:r w:rsidRPr="00516E7D">
        <w:t>The Travel and Tourism Management System will provide users with a centralized platform to manage travel bookings, tours, hotel reservations, and customer experiences. It will facilitate interaction between users, agents, and guides while handling payments, discounts, and reporting. This system aims to streamline tourism management processes for better customer service and operational efficiency.</w:t>
      </w:r>
    </w:p>
    <w:p w14:paraId="0D1C3425" w14:textId="77777777" w:rsidR="00516E7D" w:rsidRPr="00516E7D" w:rsidRDefault="00806DAE" w:rsidP="00516E7D">
      <w:r>
        <w:pict w14:anchorId="687676F4">
          <v:rect id="_x0000_i1025" style="width:0;height:1.5pt" o:hralign="center" o:hrstd="t" o:hr="t" fillcolor="#a0a0a0" stroked="f"/>
        </w:pict>
      </w:r>
    </w:p>
    <w:p w14:paraId="0E091762" w14:textId="77777777" w:rsidR="00516E7D" w:rsidRPr="00516E7D" w:rsidRDefault="00516E7D" w:rsidP="00516E7D">
      <w:pPr>
        <w:rPr>
          <w:b/>
          <w:bCs/>
        </w:rPr>
      </w:pPr>
      <w:r w:rsidRPr="00516E7D">
        <w:rPr>
          <w:b/>
          <w:bCs/>
        </w:rPr>
        <w:t>2. Entities</w:t>
      </w:r>
    </w:p>
    <w:p w14:paraId="0DD2B6F6" w14:textId="77777777" w:rsidR="00516E7D" w:rsidRPr="00516E7D" w:rsidRDefault="00516E7D" w:rsidP="00516E7D">
      <w:pPr>
        <w:numPr>
          <w:ilvl w:val="0"/>
          <w:numId w:val="1"/>
        </w:numPr>
      </w:pPr>
      <w:r w:rsidRPr="00516E7D">
        <w:rPr>
          <w:b/>
          <w:bCs/>
        </w:rPr>
        <w:t>User</w:t>
      </w:r>
    </w:p>
    <w:p w14:paraId="67C1C339" w14:textId="77777777" w:rsidR="00516E7D" w:rsidRPr="00516E7D" w:rsidRDefault="00516E7D" w:rsidP="00516E7D">
      <w:pPr>
        <w:numPr>
          <w:ilvl w:val="1"/>
          <w:numId w:val="1"/>
        </w:numPr>
      </w:pPr>
      <w:r w:rsidRPr="00516E7D">
        <w:t>Fields: userId, name, email, password, phone, address, preferences</w:t>
      </w:r>
    </w:p>
    <w:p w14:paraId="0F6B42F8" w14:textId="77777777" w:rsidR="00516E7D" w:rsidRPr="00516E7D" w:rsidRDefault="00516E7D" w:rsidP="00516E7D">
      <w:pPr>
        <w:numPr>
          <w:ilvl w:val="1"/>
          <w:numId w:val="1"/>
        </w:numPr>
      </w:pPr>
      <w:r w:rsidRPr="00516E7D">
        <w:t>Description: Manages customer information, preferences, and login details.</w:t>
      </w:r>
    </w:p>
    <w:p w14:paraId="20F4CEBB" w14:textId="77777777" w:rsidR="00516E7D" w:rsidRPr="00516E7D" w:rsidRDefault="00516E7D" w:rsidP="00516E7D">
      <w:pPr>
        <w:numPr>
          <w:ilvl w:val="0"/>
          <w:numId w:val="1"/>
        </w:numPr>
      </w:pPr>
      <w:r w:rsidRPr="00516E7D">
        <w:rPr>
          <w:b/>
          <w:bCs/>
        </w:rPr>
        <w:t>Agent</w:t>
      </w:r>
    </w:p>
    <w:p w14:paraId="6AAB9CF8" w14:textId="77777777" w:rsidR="00516E7D" w:rsidRPr="00516E7D" w:rsidRDefault="00516E7D" w:rsidP="00516E7D">
      <w:pPr>
        <w:numPr>
          <w:ilvl w:val="1"/>
          <w:numId w:val="1"/>
        </w:numPr>
      </w:pPr>
      <w:r w:rsidRPr="00516E7D">
        <w:t>Fields: agentId, name, email, commissionRate, contactDetails, assignedTours</w:t>
      </w:r>
    </w:p>
    <w:p w14:paraId="54B1C968" w14:textId="77777777" w:rsidR="00516E7D" w:rsidRPr="00516E7D" w:rsidRDefault="00516E7D" w:rsidP="00516E7D">
      <w:pPr>
        <w:numPr>
          <w:ilvl w:val="1"/>
          <w:numId w:val="1"/>
        </w:numPr>
      </w:pPr>
      <w:r w:rsidRPr="00516E7D">
        <w:t>Description: Handles agents responsible for creating tours and managing bookings.</w:t>
      </w:r>
    </w:p>
    <w:p w14:paraId="43888986" w14:textId="77777777" w:rsidR="00516E7D" w:rsidRPr="00516E7D" w:rsidRDefault="00516E7D" w:rsidP="00516E7D">
      <w:pPr>
        <w:numPr>
          <w:ilvl w:val="0"/>
          <w:numId w:val="1"/>
        </w:numPr>
      </w:pPr>
      <w:r w:rsidRPr="00516E7D">
        <w:rPr>
          <w:b/>
          <w:bCs/>
        </w:rPr>
        <w:t>TourPackage</w:t>
      </w:r>
    </w:p>
    <w:p w14:paraId="6810C559" w14:textId="77777777" w:rsidR="00516E7D" w:rsidRPr="00516E7D" w:rsidRDefault="00516E7D" w:rsidP="00516E7D">
      <w:pPr>
        <w:numPr>
          <w:ilvl w:val="1"/>
          <w:numId w:val="1"/>
        </w:numPr>
      </w:pPr>
      <w:r w:rsidRPr="00516E7D">
        <w:t>Fields: packageId, packageName, destination, duration, cost, availableDates, includedServices</w:t>
      </w:r>
    </w:p>
    <w:p w14:paraId="666FE835" w14:textId="77777777" w:rsidR="00516E7D" w:rsidRPr="00516E7D" w:rsidRDefault="00516E7D" w:rsidP="00516E7D">
      <w:pPr>
        <w:numPr>
          <w:ilvl w:val="1"/>
          <w:numId w:val="1"/>
        </w:numPr>
      </w:pPr>
      <w:r w:rsidRPr="00516E7D">
        <w:t>Description: Defines available tour packages and their services (hotel, flight, etc.).</w:t>
      </w:r>
    </w:p>
    <w:p w14:paraId="6E2C2346" w14:textId="77777777" w:rsidR="00516E7D" w:rsidRPr="00516E7D" w:rsidRDefault="00516E7D" w:rsidP="00516E7D">
      <w:pPr>
        <w:numPr>
          <w:ilvl w:val="0"/>
          <w:numId w:val="1"/>
        </w:numPr>
      </w:pPr>
      <w:r w:rsidRPr="00516E7D">
        <w:rPr>
          <w:b/>
          <w:bCs/>
        </w:rPr>
        <w:t>Hotel</w:t>
      </w:r>
    </w:p>
    <w:p w14:paraId="2E523575" w14:textId="77777777" w:rsidR="00516E7D" w:rsidRPr="00516E7D" w:rsidRDefault="00516E7D" w:rsidP="00516E7D">
      <w:pPr>
        <w:numPr>
          <w:ilvl w:val="1"/>
          <w:numId w:val="1"/>
        </w:numPr>
      </w:pPr>
      <w:r w:rsidRPr="00516E7D">
        <w:t>Fields: hotelId, hotelName, location, roomAvailability, pricePerNight, rating, services</w:t>
      </w:r>
    </w:p>
    <w:p w14:paraId="22D99B41" w14:textId="77777777" w:rsidR="00516E7D" w:rsidRPr="00516E7D" w:rsidRDefault="00516E7D" w:rsidP="00516E7D">
      <w:pPr>
        <w:numPr>
          <w:ilvl w:val="1"/>
          <w:numId w:val="1"/>
        </w:numPr>
      </w:pPr>
      <w:r w:rsidRPr="00516E7D">
        <w:t>Description: Manages hotels available for bookings.</w:t>
      </w:r>
    </w:p>
    <w:p w14:paraId="1125C69C" w14:textId="77777777" w:rsidR="00516E7D" w:rsidRPr="00516E7D" w:rsidRDefault="00516E7D" w:rsidP="00516E7D">
      <w:pPr>
        <w:numPr>
          <w:ilvl w:val="0"/>
          <w:numId w:val="1"/>
        </w:numPr>
      </w:pPr>
      <w:r w:rsidRPr="00516E7D">
        <w:rPr>
          <w:b/>
          <w:bCs/>
        </w:rPr>
        <w:t>Flight</w:t>
      </w:r>
    </w:p>
    <w:p w14:paraId="714118C6" w14:textId="77777777" w:rsidR="00516E7D" w:rsidRPr="00516E7D" w:rsidRDefault="00516E7D" w:rsidP="00516E7D">
      <w:pPr>
        <w:numPr>
          <w:ilvl w:val="1"/>
          <w:numId w:val="1"/>
        </w:numPr>
      </w:pPr>
      <w:r w:rsidRPr="00516E7D">
        <w:t>Fields: flightId, flightNumber, departureCity, arrivalCity, departureTime, arrivalTime, price, availability</w:t>
      </w:r>
    </w:p>
    <w:p w14:paraId="6960566B" w14:textId="77777777" w:rsidR="00516E7D" w:rsidRPr="00516E7D" w:rsidRDefault="00516E7D" w:rsidP="00516E7D">
      <w:pPr>
        <w:numPr>
          <w:ilvl w:val="1"/>
          <w:numId w:val="1"/>
        </w:numPr>
      </w:pPr>
      <w:r w:rsidRPr="00516E7D">
        <w:t>Description: Manages flight details for tour packages or individual bookings.</w:t>
      </w:r>
    </w:p>
    <w:p w14:paraId="2FE035B1" w14:textId="77777777" w:rsidR="00516E7D" w:rsidRPr="00516E7D" w:rsidRDefault="00516E7D" w:rsidP="00516E7D">
      <w:pPr>
        <w:numPr>
          <w:ilvl w:val="0"/>
          <w:numId w:val="1"/>
        </w:numPr>
      </w:pPr>
      <w:r w:rsidRPr="00516E7D">
        <w:rPr>
          <w:b/>
          <w:bCs/>
        </w:rPr>
        <w:t>Booking</w:t>
      </w:r>
    </w:p>
    <w:p w14:paraId="47789394" w14:textId="77777777" w:rsidR="00516E7D" w:rsidRPr="00516E7D" w:rsidRDefault="00516E7D" w:rsidP="00516E7D">
      <w:pPr>
        <w:numPr>
          <w:ilvl w:val="1"/>
          <w:numId w:val="1"/>
        </w:numPr>
      </w:pPr>
      <w:r w:rsidRPr="00516E7D">
        <w:t>Fields: bookingId, userId, tourPackageId, hotelId, flightId, bookingDate, status, totalAmount</w:t>
      </w:r>
    </w:p>
    <w:p w14:paraId="77C26B28" w14:textId="77777777" w:rsidR="00516E7D" w:rsidRPr="00516E7D" w:rsidRDefault="00516E7D" w:rsidP="00516E7D">
      <w:pPr>
        <w:numPr>
          <w:ilvl w:val="1"/>
          <w:numId w:val="1"/>
        </w:numPr>
      </w:pPr>
      <w:r w:rsidRPr="00516E7D">
        <w:t>Description: Tracks bookings made by users for tour packages, flights, and hotels.</w:t>
      </w:r>
    </w:p>
    <w:p w14:paraId="7895C7ED" w14:textId="77777777" w:rsidR="00516E7D" w:rsidRPr="00516E7D" w:rsidRDefault="00516E7D" w:rsidP="00516E7D">
      <w:pPr>
        <w:numPr>
          <w:ilvl w:val="0"/>
          <w:numId w:val="1"/>
        </w:numPr>
      </w:pPr>
      <w:r w:rsidRPr="00516E7D">
        <w:rPr>
          <w:b/>
          <w:bCs/>
        </w:rPr>
        <w:t>Review</w:t>
      </w:r>
    </w:p>
    <w:p w14:paraId="2523CC9B" w14:textId="77777777" w:rsidR="00516E7D" w:rsidRPr="00516E7D" w:rsidRDefault="00516E7D" w:rsidP="00516E7D">
      <w:pPr>
        <w:numPr>
          <w:ilvl w:val="1"/>
          <w:numId w:val="1"/>
        </w:numPr>
      </w:pPr>
      <w:r w:rsidRPr="00516E7D">
        <w:t>Fields: reviewId, userId, tourPackageId, rating, comments, reviewDate</w:t>
      </w:r>
    </w:p>
    <w:p w14:paraId="696D135F" w14:textId="77777777" w:rsidR="00516E7D" w:rsidRPr="00516E7D" w:rsidRDefault="00516E7D" w:rsidP="00516E7D">
      <w:pPr>
        <w:numPr>
          <w:ilvl w:val="1"/>
          <w:numId w:val="1"/>
        </w:numPr>
      </w:pPr>
      <w:r w:rsidRPr="00516E7D">
        <w:t>Description: Stores customer reviews and ratings for tour packages, hotels, and services.</w:t>
      </w:r>
    </w:p>
    <w:p w14:paraId="188D2524" w14:textId="77777777" w:rsidR="00516E7D" w:rsidRPr="00516E7D" w:rsidRDefault="00516E7D" w:rsidP="00516E7D">
      <w:pPr>
        <w:numPr>
          <w:ilvl w:val="0"/>
          <w:numId w:val="1"/>
        </w:numPr>
      </w:pPr>
      <w:r w:rsidRPr="00516E7D">
        <w:rPr>
          <w:b/>
          <w:bCs/>
        </w:rPr>
        <w:t>Itinerary</w:t>
      </w:r>
    </w:p>
    <w:p w14:paraId="79D692B1" w14:textId="77777777" w:rsidR="00516E7D" w:rsidRPr="00516E7D" w:rsidRDefault="00516E7D" w:rsidP="00516E7D">
      <w:pPr>
        <w:numPr>
          <w:ilvl w:val="1"/>
          <w:numId w:val="1"/>
        </w:numPr>
      </w:pPr>
      <w:r w:rsidRPr="00516E7D">
        <w:t>Fields: itineraryId, tourPackageId, dayWiseActivities, locationsCovered, timeFrame</w:t>
      </w:r>
    </w:p>
    <w:p w14:paraId="37C68E7B" w14:textId="77777777" w:rsidR="00516E7D" w:rsidRPr="00516E7D" w:rsidRDefault="00516E7D" w:rsidP="00516E7D">
      <w:pPr>
        <w:numPr>
          <w:ilvl w:val="1"/>
          <w:numId w:val="1"/>
        </w:numPr>
      </w:pPr>
      <w:r w:rsidRPr="00516E7D">
        <w:t>Description: Details the day-wise plan for each tour package, including activities and locations.</w:t>
      </w:r>
    </w:p>
    <w:p w14:paraId="5754DA07" w14:textId="77777777" w:rsidR="00516E7D" w:rsidRPr="00516E7D" w:rsidRDefault="00516E7D" w:rsidP="00516E7D">
      <w:pPr>
        <w:numPr>
          <w:ilvl w:val="0"/>
          <w:numId w:val="1"/>
        </w:numPr>
      </w:pPr>
      <w:r w:rsidRPr="00516E7D">
        <w:rPr>
          <w:b/>
          <w:bCs/>
        </w:rPr>
        <w:t>Payment</w:t>
      </w:r>
    </w:p>
    <w:p w14:paraId="6D3D141C" w14:textId="77777777" w:rsidR="00516E7D" w:rsidRPr="00516E7D" w:rsidRDefault="00516E7D" w:rsidP="00516E7D">
      <w:pPr>
        <w:numPr>
          <w:ilvl w:val="1"/>
          <w:numId w:val="1"/>
        </w:numPr>
      </w:pPr>
      <w:r w:rsidRPr="00516E7D">
        <w:t>Fields: paymentId, bookingId, paymentMethod, paymentDate, amount, status</w:t>
      </w:r>
    </w:p>
    <w:p w14:paraId="5B3960A5" w14:textId="77777777" w:rsidR="00516E7D" w:rsidRPr="00516E7D" w:rsidRDefault="00516E7D" w:rsidP="00516E7D">
      <w:pPr>
        <w:numPr>
          <w:ilvl w:val="1"/>
          <w:numId w:val="1"/>
        </w:numPr>
      </w:pPr>
      <w:r w:rsidRPr="00516E7D">
        <w:t>Description: Manages payment transactions for bookings and refunds.</w:t>
      </w:r>
    </w:p>
    <w:p w14:paraId="433D7820" w14:textId="77777777" w:rsidR="00516E7D" w:rsidRPr="00516E7D" w:rsidRDefault="00516E7D" w:rsidP="00516E7D">
      <w:pPr>
        <w:numPr>
          <w:ilvl w:val="0"/>
          <w:numId w:val="1"/>
        </w:numPr>
      </w:pPr>
      <w:r w:rsidRPr="00516E7D">
        <w:rPr>
          <w:b/>
          <w:bCs/>
        </w:rPr>
        <w:lastRenderedPageBreak/>
        <w:t>Vehicle</w:t>
      </w:r>
    </w:p>
    <w:p w14:paraId="283649D4" w14:textId="77777777" w:rsidR="00516E7D" w:rsidRPr="00516E7D" w:rsidRDefault="00516E7D" w:rsidP="00516E7D">
      <w:pPr>
        <w:numPr>
          <w:ilvl w:val="1"/>
          <w:numId w:val="1"/>
        </w:numPr>
      </w:pPr>
      <w:r w:rsidRPr="00516E7D">
        <w:t>Fields: vehicleId, vehicleType, registrationNumber, availability, costPerDay, tourPackageId</w:t>
      </w:r>
    </w:p>
    <w:p w14:paraId="45BB1A90" w14:textId="77777777" w:rsidR="00516E7D" w:rsidRPr="00516E7D" w:rsidRDefault="00516E7D" w:rsidP="00516E7D">
      <w:pPr>
        <w:numPr>
          <w:ilvl w:val="1"/>
          <w:numId w:val="1"/>
        </w:numPr>
      </w:pPr>
      <w:r w:rsidRPr="00516E7D">
        <w:t>Description: Manages vehicles for local or intercity travel during tours.</w:t>
      </w:r>
    </w:p>
    <w:p w14:paraId="35F6EA45" w14:textId="77777777" w:rsidR="00516E7D" w:rsidRPr="00516E7D" w:rsidRDefault="00516E7D" w:rsidP="00516E7D">
      <w:pPr>
        <w:numPr>
          <w:ilvl w:val="0"/>
          <w:numId w:val="1"/>
        </w:numPr>
      </w:pPr>
      <w:r w:rsidRPr="00516E7D">
        <w:rPr>
          <w:b/>
          <w:bCs/>
        </w:rPr>
        <w:t>Guide</w:t>
      </w:r>
    </w:p>
    <w:p w14:paraId="5C861861" w14:textId="77777777" w:rsidR="00516E7D" w:rsidRPr="00516E7D" w:rsidRDefault="00516E7D" w:rsidP="00516E7D">
      <w:pPr>
        <w:numPr>
          <w:ilvl w:val="1"/>
          <w:numId w:val="1"/>
        </w:numPr>
      </w:pPr>
      <w:r w:rsidRPr="00516E7D">
        <w:t>Fields: guideId, name, language, experience, availability, assignedTours</w:t>
      </w:r>
    </w:p>
    <w:p w14:paraId="1F622DBD" w14:textId="77777777" w:rsidR="00516E7D" w:rsidRPr="00516E7D" w:rsidRDefault="00516E7D" w:rsidP="00516E7D">
      <w:pPr>
        <w:numPr>
          <w:ilvl w:val="1"/>
          <w:numId w:val="1"/>
        </w:numPr>
      </w:pPr>
      <w:r w:rsidRPr="00516E7D">
        <w:t>Description: Stores information about available guides and their assignments.</w:t>
      </w:r>
    </w:p>
    <w:p w14:paraId="14815FBD" w14:textId="77777777" w:rsidR="00516E7D" w:rsidRPr="00516E7D" w:rsidRDefault="00516E7D" w:rsidP="00516E7D">
      <w:pPr>
        <w:numPr>
          <w:ilvl w:val="0"/>
          <w:numId w:val="1"/>
        </w:numPr>
      </w:pPr>
      <w:r w:rsidRPr="00516E7D">
        <w:rPr>
          <w:b/>
          <w:bCs/>
        </w:rPr>
        <w:t>Feedback</w:t>
      </w:r>
    </w:p>
    <w:p w14:paraId="4242925A" w14:textId="77777777" w:rsidR="00516E7D" w:rsidRPr="00516E7D" w:rsidRDefault="00516E7D" w:rsidP="00516E7D">
      <w:pPr>
        <w:numPr>
          <w:ilvl w:val="1"/>
          <w:numId w:val="1"/>
        </w:numPr>
      </w:pPr>
      <w:r w:rsidRPr="00516E7D">
        <w:t>Fields: feedbackId, userId, guideId, comments, rating</w:t>
      </w:r>
    </w:p>
    <w:p w14:paraId="0EF5657C" w14:textId="77777777" w:rsidR="00516E7D" w:rsidRPr="00516E7D" w:rsidRDefault="00516E7D" w:rsidP="00516E7D">
      <w:pPr>
        <w:numPr>
          <w:ilvl w:val="1"/>
          <w:numId w:val="1"/>
        </w:numPr>
      </w:pPr>
      <w:r w:rsidRPr="00516E7D">
        <w:t>Description: Stores feedback from users about guides and their services.</w:t>
      </w:r>
    </w:p>
    <w:p w14:paraId="7742F0E7" w14:textId="77777777" w:rsidR="00516E7D" w:rsidRPr="00516E7D" w:rsidRDefault="00516E7D" w:rsidP="00516E7D">
      <w:pPr>
        <w:numPr>
          <w:ilvl w:val="0"/>
          <w:numId w:val="1"/>
        </w:numPr>
      </w:pPr>
      <w:r w:rsidRPr="00516E7D">
        <w:rPr>
          <w:b/>
          <w:bCs/>
        </w:rPr>
        <w:t>Discount</w:t>
      </w:r>
    </w:p>
    <w:p w14:paraId="5E20CA39" w14:textId="77777777" w:rsidR="00516E7D" w:rsidRPr="00516E7D" w:rsidRDefault="00516E7D" w:rsidP="00516E7D">
      <w:pPr>
        <w:numPr>
          <w:ilvl w:val="1"/>
          <w:numId w:val="1"/>
        </w:numPr>
      </w:pPr>
      <w:r w:rsidRPr="00516E7D">
        <w:t>Fields: discountId, code, description, validFrom, validTo, discountPercentage, tourPackageId</w:t>
      </w:r>
    </w:p>
    <w:p w14:paraId="2AFAD3BC" w14:textId="77777777" w:rsidR="00516E7D" w:rsidRPr="00516E7D" w:rsidRDefault="00516E7D" w:rsidP="00516E7D">
      <w:pPr>
        <w:numPr>
          <w:ilvl w:val="1"/>
          <w:numId w:val="1"/>
        </w:numPr>
      </w:pPr>
      <w:r w:rsidRPr="00516E7D">
        <w:t>Description: Handles discounts or offers available for users on tour packages or services.</w:t>
      </w:r>
    </w:p>
    <w:p w14:paraId="7399A3C4" w14:textId="77777777" w:rsidR="00516E7D" w:rsidRPr="00516E7D" w:rsidRDefault="00516E7D" w:rsidP="00516E7D">
      <w:pPr>
        <w:numPr>
          <w:ilvl w:val="0"/>
          <w:numId w:val="1"/>
        </w:numPr>
      </w:pPr>
      <w:r w:rsidRPr="00516E7D">
        <w:rPr>
          <w:b/>
          <w:bCs/>
        </w:rPr>
        <w:t>City</w:t>
      </w:r>
    </w:p>
    <w:p w14:paraId="682C998D" w14:textId="77777777" w:rsidR="00516E7D" w:rsidRPr="00516E7D" w:rsidRDefault="00516E7D" w:rsidP="00516E7D">
      <w:pPr>
        <w:numPr>
          <w:ilvl w:val="1"/>
          <w:numId w:val="1"/>
        </w:numPr>
      </w:pPr>
      <w:r w:rsidRPr="00516E7D">
        <w:t>Fields: cityId, cityName, country, popularAttractions</w:t>
      </w:r>
    </w:p>
    <w:p w14:paraId="120BA019" w14:textId="77777777" w:rsidR="00516E7D" w:rsidRPr="00516E7D" w:rsidRDefault="00516E7D" w:rsidP="00516E7D">
      <w:pPr>
        <w:numPr>
          <w:ilvl w:val="1"/>
          <w:numId w:val="1"/>
        </w:numPr>
      </w:pPr>
      <w:r w:rsidRPr="00516E7D">
        <w:t>Description: Defines cities covered by the tour packages, including their popular attractions.</w:t>
      </w:r>
    </w:p>
    <w:p w14:paraId="6309ABCF" w14:textId="77777777" w:rsidR="00516E7D" w:rsidRPr="00516E7D" w:rsidRDefault="00516E7D" w:rsidP="00516E7D">
      <w:pPr>
        <w:numPr>
          <w:ilvl w:val="0"/>
          <w:numId w:val="1"/>
        </w:numPr>
      </w:pPr>
      <w:r w:rsidRPr="00516E7D">
        <w:rPr>
          <w:b/>
          <w:bCs/>
        </w:rPr>
        <w:t>Notification</w:t>
      </w:r>
    </w:p>
    <w:p w14:paraId="0510FE0B" w14:textId="77777777" w:rsidR="00516E7D" w:rsidRPr="00516E7D" w:rsidRDefault="00516E7D" w:rsidP="00516E7D">
      <w:pPr>
        <w:numPr>
          <w:ilvl w:val="1"/>
          <w:numId w:val="1"/>
        </w:numPr>
      </w:pPr>
      <w:r w:rsidRPr="00516E7D">
        <w:t>Fields: notificationId, userId, message, notificationType, sentDate, readStatus</w:t>
      </w:r>
    </w:p>
    <w:p w14:paraId="77EE974D" w14:textId="77777777" w:rsidR="00516E7D" w:rsidRPr="00516E7D" w:rsidRDefault="00516E7D" w:rsidP="00516E7D">
      <w:pPr>
        <w:numPr>
          <w:ilvl w:val="1"/>
          <w:numId w:val="1"/>
        </w:numPr>
      </w:pPr>
      <w:r w:rsidRPr="00516E7D">
        <w:t>Description: Manages notifications for users (booking confirmations, offers, reminders).</w:t>
      </w:r>
    </w:p>
    <w:p w14:paraId="172F64BA" w14:textId="77777777" w:rsidR="00516E7D" w:rsidRPr="00516E7D" w:rsidRDefault="00806DAE" w:rsidP="00516E7D">
      <w:r>
        <w:pict w14:anchorId="23BE4DE0">
          <v:rect id="_x0000_i1026" style="width:0;height:1.5pt" o:hralign="center" o:hrstd="t" o:hr="t" fillcolor="#a0a0a0" stroked="f"/>
        </w:pict>
      </w:r>
    </w:p>
    <w:p w14:paraId="103801E0" w14:textId="77777777" w:rsidR="00516E7D" w:rsidRPr="00516E7D" w:rsidRDefault="00516E7D" w:rsidP="00516E7D">
      <w:pPr>
        <w:rPr>
          <w:b/>
          <w:bCs/>
        </w:rPr>
      </w:pPr>
      <w:r w:rsidRPr="00516E7D">
        <w:rPr>
          <w:b/>
          <w:bCs/>
        </w:rPr>
        <w:t>3. Modules</w:t>
      </w:r>
    </w:p>
    <w:p w14:paraId="4FAC9ABB" w14:textId="77777777" w:rsidR="00516E7D" w:rsidRPr="00516E7D" w:rsidRDefault="00516E7D" w:rsidP="00516E7D">
      <w:pPr>
        <w:numPr>
          <w:ilvl w:val="0"/>
          <w:numId w:val="2"/>
        </w:numPr>
      </w:pPr>
      <w:r w:rsidRPr="00516E7D">
        <w:rPr>
          <w:b/>
          <w:bCs/>
        </w:rPr>
        <w:t>Tour Management</w:t>
      </w:r>
    </w:p>
    <w:p w14:paraId="2BB8E628" w14:textId="77777777" w:rsidR="00516E7D" w:rsidRPr="00516E7D" w:rsidRDefault="00516E7D" w:rsidP="00516E7D">
      <w:pPr>
        <w:numPr>
          <w:ilvl w:val="1"/>
          <w:numId w:val="2"/>
        </w:numPr>
      </w:pPr>
      <w:r w:rsidRPr="00516E7D">
        <w:t>Functionality:</w:t>
      </w:r>
    </w:p>
    <w:p w14:paraId="6F62476C" w14:textId="77777777" w:rsidR="00516E7D" w:rsidRPr="00516E7D" w:rsidRDefault="00516E7D" w:rsidP="00516E7D">
      <w:pPr>
        <w:numPr>
          <w:ilvl w:val="2"/>
          <w:numId w:val="2"/>
        </w:numPr>
      </w:pPr>
      <w:r w:rsidRPr="00516E7D">
        <w:t>Create, update, and delete tour packages.</w:t>
      </w:r>
    </w:p>
    <w:p w14:paraId="285AF199" w14:textId="77777777" w:rsidR="00516E7D" w:rsidRPr="00516E7D" w:rsidRDefault="00516E7D" w:rsidP="00516E7D">
      <w:pPr>
        <w:numPr>
          <w:ilvl w:val="2"/>
          <w:numId w:val="2"/>
        </w:numPr>
      </w:pPr>
      <w:r w:rsidRPr="00516E7D">
        <w:t>Schedule tours based on availability and demand.</w:t>
      </w:r>
    </w:p>
    <w:p w14:paraId="43F33BB2" w14:textId="77777777" w:rsidR="00516E7D" w:rsidRPr="00516E7D" w:rsidRDefault="00516E7D" w:rsidP="00516E7D">
      <w:pPr>
        <w:numPr>
          <w:ilvl w:val="2"/>
          <w:numId w:val="2"/>
        </w:numPr>
      </w:pPr>
      <w:r w:rsidRPr="00516E7D">
        <w:t>Assign agents and guides to specific tours.</w:t>
      </w:r>
    </w:p>
    <w:p w14:paraId="6545EF95" w14:textId="77777777" w:rsidR="00516E7D" w:rsidRPr="00516E7D" w:rsidRDefault="00516E7D" w:rsidP="00516E7D">
      <w:pPr>
        <w:numPr>
          <w:ilvl w:val="1"/>
          <w:numId w:val="2"/>
        </w:numPr>
      </w:pPr>
      <w:r w:rsidRPr="00516E7D">
        <w:t>Key Features: Tour customization, multi-city tours, service inclusions.</w:t>
      </w:r>
    </w:p>
    <w:p w14:paraId="470511C0" w14:textId="77777777" w:rsidR="00516E7D" w:rsidRPr="00516E7D" w:rsidRDefault="00516E7D" w:rsidP="00516E7D">
      <w:pPr>
        <w:numPr>
          <w:ilvl w:val="0"/>
          <w:numId w:val="2"/>
        </w:numPr>
      </w:pPr>
      <w:r w:rsidRPr="00516E7D">
        <w:rPr>
          <w:b/>
          <w:bCs/>
        </w:rPr>
        <w:t>Booking System</w:t>
      </w:r>
    </w:p>
    <w:p w14:paraId="2886DECC" w14:textId="77777777" w:rsidR="00516E7D" w:rsidRPr="00516E7D" w:rsidRDefault="00516E7D" w:rsidP="00516E7D">
      <w:pPr>
        <w:numPr>
          <w:ilvl w:val="1"/>
          <w:numId w:val="2"/>
        </w:numPr>
      </w:pPr>
      <w:r w:rsidRPr="00516E7D">
        <w:t>Functionality:</w:t>
      </w:r>
    </w:p>
    <w:p w14:paraId="591E0F1A" w14:textId="77777777" w:rsidR="00516E7D" w:rsidRPr="00516E7D" w:rsidRDefault="00516E7D" w:rsidP="00516E7D">
      <w:pPr>
        <w:numPr>
          <w:ilvl w:val="2"/>
          <w:numId w:val="2"/>
        </w:numPr>
      </w:pPr>
      <w:r w:rsidRPr="00516E7D">
        <w:t>Users can book hotel rooms, flights, and tour packages.</w:t>
      </w:r>
    </w:p>
    <w:p w14:paraId="71362DDC" w14:textId="77777777" w:rsidR="00516E7D" w:rsidRPr="00516E7D" w:rsidRDefault="00516E7D" w:rsidP="00516E7D">
      <w:pPr>
        <w:numPr>
          <w:ilvl w:val="2"/>
          <w:numId w:val="2"/>
        </w:numPr>
      </w:pPr>
      <w:r w:rsidRPr="00516E7D">
        <w:t>Manage booking statuses (confirmed, pending, canceled).</w:t>
      </w:r>
    </w:p>
    <w:p w14:paraId="468A53D2" w14:textId="77777777" w:rsidR="00516E7D" w:rsidRPr="00516E7D" w:rsidRDefault="00516E7D" w:rsidP="00516E7D">
      <w:pPr>
        <w:numPr>
          <w:ilvl w:val="2"/>
          <w:numId w:val="2"/>
        </w:numPr>
      </w:pPr>
      <w:r w:rsidRPr="00516E7D">
        <w:t>Apply discounts and special offers during bookings.</w:t>
      </w:r>
    </w:p>
    <w:p w14:paraId="43BE85B7" w14:textId="77777777" w:rsidR="00516E7D" w:rsidRPr="00516E7D" w:rsidRDefault="00516E7D" w:rsidP="00516E7D">
      <w:pPr>
        <w:numPr>
          <w:ilvl w:val="1"/>
          <w:numId w:val="2"/>
        </w:numPr>
      </w:pPr>
      <w:r w:rsidRPr="00516E7D">
        <w:t>Key Features: Multi-step booking process, payment integration, booking cancellation.</w:t>
      </w:r>
    </w:p>
    <w:p w14:paraId="7F1CA2EE" w14:textId="77777777" w:rsidR="00516E7D" w:rsidRPr="00516E7D" w:rsidRDefault="00516E7D" w:rsidP="00516E7D">
      <w:pPr>
        <w:numPr>
          <w:ilvl w:val="0"/>
          <w:numId w:val="2"/>
        </w:numPr>
      </w:pPr>
      <w:r w:rsidRPr="00516E7D">
        <w:rPr>
          <w:b/>
          <w:bCs/>
        </w:rPr>
        <w:t>Customer Management</w:t>
      </w:r>
    </w:p>
    <w:p w14:paraId="08A3826B" w14:textId="77777777" w:rsidR="00516E7D" w:rsidRPr="00516E7D" w:rsidRDefault="00516E7D" w:rsidP="00516E7D">
      <w:pPr>
        <w:numPr>
          <w:ilvl w:val="1"/>
          <w:numId w:val="2"/>
        </w:numPr>
      </w:pPr>
      <w:r w:rsidRPr="00516E7D">
        <w:t>Functionality:</w:t>
      </w:r>
    </w:p>
    <w:p w14:paraId="03CF0363" w14:textId="77777777" w:rsidR="00516E7D" w:rsidRPr="00516E7D" w:rsidRDefault="00516E7D" w:rsidP="00516E7D">
      <w:pPr>
        <w:numPr>
          <w:ilvl w:val="2"/>
          <w:numId w:val="2"/>
        </w:numPr>
      </w:pPr>
      <w:r w:rsidRPr="00516E7D">
        <w:t>Create and update user profiles.</w:t>
      </w:r>
    </w:p>
    <w:p w14:paraId="37C1AF81" w14:textId="77777777" w:rsidR="00516E7D" w:rsidRPr="00516E7D" w:rsidRDefault="00516E7D" w:rsidP="00516E7D">
      <w:pPr>
        <w:numPr>
          <w:ilvl w:val="2"/>
          <w:numId w:val="2"/>
        </w:numPr>
      </w:pPr>
      <w:r w:rsidRPr="00516E7D">
        <w:lastRenderedPageBreak/>
        <w:t>Capture customer feedback and reviews.</w:t>
      </w:r>
    </w:p>
    <w:p w14:paraId="1C76A6BB" w14:textId="77777777" w:rsidR="00516E7D" w:rsidRPr="00516E7D" w:rsidRDefault="00516E7D" w:rsidP="00516E7D">
      <w:pPr>
        <w:numPr>
          <w:ilvl w:val="2"/>
          <w:numId w:val="2"/>
        </w:numPr>
      </w:pPr>
      <w:r w:rsidRPr="00516E7D">
        <w:t>Provide personalized recommendations based on preferences.</w:t>
      </w:r>
    </w:p>
    <w:p w14:paraId="0EE716A0" w14:textId="77777777" w:rsidR="00516E7D" w:rsidRPr="00516E7D" w:rsidRDefault="00516E7D" w:rsidP="00516E7D">
      <w:pPr>
        <w:numPr>
          <w:ilvl w:val="1"/>
          <w:numId w:val="2"/>
        </w:numPr>
      </w:pPr>
      <w:r w:rsidRPr="00516E7D">
        <w:t>Key Features: Customer loyalty programs, feedback system.</w:t>
      </w:r>
    </w:p>
    <w:p w14:paraId="525B9E90" w14:textId="77777777" w:rsidR="00516E7D" w:rsidRPr="00516E7D" w:rsidRDefault="00516E7D" w:rsidP="00516E7D">
      <w:pPr>
        <w:numPr>
          <w:ilvl w:val="0"/>
          <w:numId w:val="2"/>
        </w:numPr>
      </w:pPr>
      <w:r w:rsidRPr="00516E7D">
        <w:rPr>
          <w:b/>
          <w:bCs/>
        </w:rPr>
        <w:t>Agent and Guide Management</w:t>
      </w:r>
    </w:p>
    <w:p w14:paraId="1FDEDB1F" w14:textId="77777777" w:rsidR="00516E7D" w:rsidRPr="00516E7D" w:rsidRDefault="00516E7D" w:rsidP="00516E7D">
      <w:pPr>
        <w:numPr>
          <w:ilvl w:val="1"/>
          <w:numId w:val="2"/>
        </w:numPr>
      </w:pPr>
      <w:r w:rsidRPr="00516E7D">
        <w:t>Functionality:</w:t>
      </w:r>
    </w:p>
    <w:p w14:paraId="438901D0" w14:textId="77777777" w:rsidR="00516E7D" w:rsidRPr="00516E7D" w:rsidRDefault="00516E7D" w:rsidP="00516E7D">
      <w:pPr>
        <w:numPr>
          <w:ilvl w:val="2"/>
          <w:numId w:val="2"/>
        </w:numPr>
      </w:pPr>
      <w:r w:rsidRPr="00516E7D">
        <w:t>Manage agent profiles, their commission structures, and tour assignments.</w:t>
      </w:r>
    </w:p>
    <w:p w14:paraId="7A176253" w14:textId="77777777" w:rsidR="00516E7D" w:rsidRPr="00516E7D" w:rsidRDefault="00516E7D" w:rsidP="00516E7D">
      <w:pPr>
        <w:numPr>
          <w:ilvl w:val="2"/>
          <w:numId w:val="2"/>
        </w:numPr>
      </w:pPr>
      <w:r w:rsidRPr="00516E7D">
        <w:t>Assign guides to tours based on their availability and expertise.</w:t>
      </w:r>
    </w:p>
    <w:p w14:paraId="6E23FB37" w14:textId="77777777" w:rsidR="00516E7D" w:rsidRPr="00516E7D" w:rsidRDefault="00516E7D" w:rsidP="00516E7D">
      <w:pPr>
        <w:numPr>
          <w:ilvl w:val="1"/>
          <w:numId w:val="2"/>
        </w:numPr>
      </w:pPr>
      <w:r w:rsidRPr="00516E7D">
        <w:t>Key Features: Guide scheduling, commission tracking, multilingual support.</w:t>
      </w:r>
    </w:p>
    <w:p w14:paraId="756970ED" w14:textId="77777777" w:rsidR="00516E7D" w:rsidRPr="00516E7D" w:rsidRDefault="00516E7D" w:rsidP="00516E7D">
      <w:pPr>
        <w:numPr>
          <w:ilvl w:val="0"/>
          <w:numId w:val="2"/>
        </w:numPr>
      </w:pPr>
      <w:r w:rsidRPr="00516E7D">
        <w:rPr>
          <w:b/>
          <w:bCs/>
        </w:rPr>
        <w:t>Itinerary Management</w:t>
      </w:r>
    </w:p>
    <w:p w14:paraId="691E2F5A" w14:textId="77777777" w:rsidR="00516E7D" w:rsidRPr="00516E7D" w:rsidRDefault="00516E7D" w:rsidP="00516E7D">
      <w:pPr>
        <w:numPr>
          <w:ilvl w:val="1"/>
          <w:numId w:val="2"/>
        </w:numPr>
      </w:pPr>
      <w:r w:rsidRPr="00516E7D">
        <w:t>Functionality:</w:t>
      </w:r>
    </w:p>
    <w:p w14:paraId="460B8841" w14:textId="77777777" w:rsidR="00516E7D" w:rsidRPr="00516E7D" w:rsidRDefault="00516E7D" w:rsidP="00516E7D">
      <w:pPr>
        <w:numPr>
          <w:ilvl w:val="2"/>
          <w:numId w:val="2"/>
        </w:numPr>
      </w:pPr>
      <w:r w:rsidRPr="00516E7D">
        <w:t>Customize tour itineraries based on customer preferences.</w:t>
      </w:r>
    </w:p>
    <w:p w14:paraId="4377096B" w14:textId="77777777" w:rsidR="00516E7D" w:rsidRPr="00516E7D" w:rsidRDefault="00516E7D" w:rsidP="00516E7D">
      <w:pPr>
        <w:numPr>
          <w:ilvl w:val="2"/>
          <w:numId w:val="2"/>
        </w:numPr>
      </w:pPr>
      <w:r w:rsidRPr="00516E7D">
        <w:t>Provide detailed day-by-day plans for tours.</w:t>
      </w:r>
    </w:p>
    <w:p w14:paraId="48B1259D" w14:textId="77777777" w:rsidR="00516E7D" w:rsidRPr="00516E7D" w:rsidRDefault="00516E7D" w:rsidP="00516E7D">
      <w:pPr>
        <w:numPr>
          <w:ilvl w:val="2"/>
          <w:numId w:val="2"/>
        </w:numPr>
      </w:pPr>
      <w:r w:rsidRPr="00516E7D">
        <w:t>Modify itineraries dynamically for customized tours.</w:t>
      </w:r>
    </w:p>
    <w:p w14:paraId="4EFCC669" w14:textId="77777777" w:rsidR="00516E7D" w:rsidRPr="00516E7D" w:rsidRDefault="00516E7D" w:rsidP="00516E7D">
      <w:pPr>
        <w:numPr>
          <w:ilvl w:val="1"/>
          <w:numId w:val="2"/>
        </w:numPr>
      </w:pPr>
      <w:r w:rsidRPr="00516E7D">
        <w:t>Key Features: Itinerary customization, alternative activity suggestions.</w:t>
      </w:r>
    </w:p>
    <w:p w14:paraId="525483D5" w14:textId="77777777" w:rsidR="00516E7D" w:rsidRPr="00516E7D" w:rsidRDefault="00516E7D" w:rsidP="00516E7D">
      <w:pPr>
        <w:numPr>
          <w:ilvl w:val="0"/>
          <w:numId w:val="2"/>
        </w:numPr>
      </w:pPr>
      <w:r w:rsidRPr="00516E7D">
        <w:rPr>
          <w:b/>
          <w:bCs/>
        </w:rPr>
        <w:t>Payment Gateway</w:t>
      </w:r>
    </w:p>
    <w:p w14:paraId="0F526C7B" w14:textId="77777777" w:rsidR="00516E7D" w:rsidRPr="00516E7D" w:rsidRDefault="00516E7D" w:rsidP="00516E7D">
      <w:pPr>
        <w:numPr>
          <w:ilvl w:val="1"/>
          <w:numId w:val="2"/>
        </w:numPr>
      </w:pPr>
      <w:r w:rsidRPr="00516E7D">
        <w:t>Functionality:</w:t>
      </w:r>
    </w:p>
    <w:p w14:paraId="681865F3" w14:textId="77777777" w:rsidR="00516E7D" w:rsidRPr="00516E7D" w:rsidRDefault="00516E7D" w:rsidP="00516E7D">
      <w:pPr>
        <w:numPr>
          <w:ilvl w:val="2"/>
          <w:numId w:val="2"/>
        </w:numPr>
      </w:pPr>
      <w:r w:rsidRPr="00516E7D">
        <w:t>Handle payments via multiple methods (credit/debit cards, UPI, wallets).</w:t>
      </w:r>
    </w:p>
    <w:p w14:paraId="0B0C0F1F" w14:textId="77777777" w:rsidR="00516E7D" w:rsidRPr="00516E7D" w:rsidRDefault="00516E7D" w:rsidP="00516E7D">
      <w:pPr>
        <w:numPr>
          <w:ilvl w:val="2"/>
          <w:numId w:val="2"/>
        </w:numPr>
      </w:pPr>
      <w:r w:rsidRPr="00516E7D">
        <w:t>Secure payment processing and fraud detection.</w:t>
      </w:r>
    </w:p>
    <w:p w14:paraId="68ACC4B1" w14:textId="77777777" w:rsidR="00516E7D" w:rsidRPr="00516E7D" w:rsidRDefault="00516E7D" w:rsidP="00516E7D">
      <w:pPr>
        <w:numPr>
          <w:ilvl w:val="2"/>
          <w:numId w:val="2"/>
        </w:numPr>
      </w:pPr>
      <w:r w:rsidRPr="00516E7D">
        <w:t>Manage refunds and cancellation penalties.</w:t>
      </w:r>
    </w:p>
    <w:p w14:paraId="4702AF7D" w14:textId="77777777" w:rsidR="00516E7D" w:rsidRPr="00516E7D" w:rsidRDefault="00516E7D" w:rsidP="00516E7D">
      <w:pPr>
        <w:numPr>
          <w:ilvl w:val="1"/>
          <w:numId w:val="2"/>
        </w:numPr>
      </w:pPr>
      <w:r w:rsidRPr="00516E7D">
        <w:t>Key Features: Payment validation, refund management, transaction logs.</w:t>
      </w:r>
    </w:p>
    <w:p w14:paraId="4D132B8C" w14:textId="77777777" w:rsidR="00516E7D" w:rsidRPr="00516E7D" w:rsidRDefault="00516E7D" w:rsidP="00516E7D">
      <w:pPr>
        <w:numPr>
          <w:ilvl w:val="0"/>
          <w:numId w:val="2"/>
        </w:numPr>
      </w:pPr>
      <w:r w:rsidRPr="00516E7D">
        <w:rPr>
          <w:b/>
          <w:bCs/>
        </w:rPr>
        <w:t>Discount and Offer Management</w:t>
      </w:r>
    </w:p>
    <w:p w14:paraId="737A6B3B" w14:textId="77777777" w:rsidR="00516E7D" w:rsidRPr="00516E7D" w:rsidRDefault="00516E7D" w:rsidP="00516E7D">
      <w:pPr>
        <w:numPr>
          <w:ilvl w:val="1"/>
          <w:numId w:val="2"/>
        </w:numPr>
      </w:pPr>
      <w:r w:rsidRPr="00516E7D">
        <w:t>Functionality:</w:t>
      </w:r>
    </w:p>
    <w:p w14:paraId="3A709A50" w14:textId="77777777" w:rsidR="00516E7D" w:rsidRPr="00516E7D" w:rsidRDefault="00516E7D" w:rsidP="00516E7D">
      <w:pPr>
        <w:numPr>
          <w:ilvl w:val="2"/>
          <w:numId w:val="2"/>
        </w:numPr>
      </w:pPr>
      <w:r w:rsidRPr="00516E7D">
        <w:t>Create, manage, and apply discounts for bookings.</w:t>
      </w:r>
    </w:p>
    <w:p w14:paraId="0CDCCDDA" w14:textId="77777777" w:rsidR="00516E7D" w:rsidRPr="00516E7D" w:rsidRDefault="00516E7D" w:rsidP="00516E7D">
      <w:pPr>
        <w:numPr>
          <w:ilvl w:val="2"/>
          <w:numId w:val="2"/>
        </w:numPr>
      </w:pPr>
      <w:r w:rsidRPr="00516E7D">
        <w:t>Offer time-limited promotions and discounts.</w:t>
      </w:r>
    </w:p>
    <w:p w14:paraId="0DD1CF0F" w14:textId="77777777" w:rsidR="00516E7D" w:rsidRPr="00516E7D" w:rsidRDefault="00516E7D" w:rsidP="00516E7D">
      <w:pPr>
        <w:numPr>
          <w:ilvl w:val="2"/>
          <w:numId w:val="2"/>
        </w:numPr>
      </w:pPr>
      <w:r w:rsidRPr="00516E7D">
        <w:t>Manage offer validity based on season or location.</w:t>
      </w:r>
    </w:p>
    <w:p w14:paraId="45012207" w14:textId="77777777" w:rsidR="00516E7D" w:rsidRPr="00516E7D" w:rsidRDefault="00516E7D" w:rsidP="00516E7D">
      <w:pPr>
        <w:numPr>
          <w:ilvl w:val="1"/>
          <w:numId w:val="2"/>
        </w:numPr>
      </w:pPr>
      <w:r w:rsidRPr="00516E7D">
        <w:t>Key Features: Offer customization, coupon code generation, discount tracking.</w:t>
      </w:r>
    </w:p>
    <w:p w14:paraId="57834D7E" w14:textId="77777777" w:rsidR="00516E7D" w:rsidRPr="00516E7D" w:rsidRDefault="00516E7D" w:rsidP="00516E7D">
      <w:pPr>
        <w:numPr>
          <w:ilvl w:val="0"/>
          <w:numId w:val="2"/>
        </w:numPr>
      </w:pPr>
      <w:r w:rsidRPr="00516E7D">
        <w:rPr>
          <w:b/>
          <w:bCs/>
        </w:rPr>
        <w:t>Reporting Module</w:t>
      </w:r>
    </w:p>
    <w:p w14:paraId="6340CAA4" w14:textId="77777777" w:rsidR="00516E7D" w:rsidRPr="00516E7D" w:rsidRDefault="00516E7D" w:rsidP="00516E7D">
      <w:pPr>
        <w:numPr>
          <w:ilvl w:val="1"/>
          <w:numId w:val="2"/>
        </w:numPr>
      </w:pPr>
      <w:r w:rsidRPr="00516E7D">
        <w:t>Functionality:</w:t>
      </w:r>
    </w:p>
    <w:p w14:paraId="47AAD6AF" w14:textId="77777777" w:rsidR="00516E7D" w:rsidRPr="00516E7D" w:rsidRDefault="00516E7D" w:rsidP="00516E7D">
      <w:pPr>
        <w:numPr>
          <w:ilvl w:val="2"/>
          <w:numId w:val="2"/>
        </w:numPr>
      </w:pPr>
      <w:r w:rsidRPr="00516E7D">
        <w:t>Generate reports for revenue, bookings, and customer satisfaction.</w:t>
      </w:r>
    </w:p>
    <w:p w14:paraId="7FFAE0FF" w14:textId="77777777" w:rsidR="00516E7D" w:rsidRPr="00516E7D" w:rsidRDefault="00516E7D" w:rsidP="00516E7D">
      <w:pPr>
        <w:numPr>
          <w:ilvl w:val="2"/>
          <w:numId w:val="2"/>
        </w:numPr>
      </w:pPr>
      <w:r w:rsidRPr="00516E7D">
        <w:t>Track tour ratings, agent performance, and guide feedback.</w:t>
      </w:r>
    </w:p>
    <w:p w14:paraId="56968647" w14:textId="77777777" w:rsidR="00516E7D" w:rsidRPr="00516E7D" w:rsidRDefault="00516E7D" w:rsidP="00516E7D">
      <w:pPr>
        <w:numPr>
          <w:ilvl w:val="2"/>
          <w:numId w:val="2"/>
        </w:numPr>
      </w:pPr>
      <w:r w:rsidRPr="00516E7D">
        <w:t>Provide detailed analytics for customer demographics and preferences.</w:t>
      </w:r>
    </w:p>
    <w:p w14:paraId="67AA4482" w14:textId="77777777" w:rsidR="00516E7D" w:rsidRPr="00516E7D" w:rsidRDefault="00516E7D" w:rsidP="00516E7D">
      <w:pPr>
        <w:numPr>
          <w:ilvl w:val="1"/>
          <w:numId w:val="2"/>
        </w:numPr>
      </w:pPr>
      <w:r w:rsidRPr="00516E7D">
        <w:t>Key Features: Customizable report generation, data export, real-time analytics.</w:t>
      </w:r>
    </w:p>
    <w:p w14:paraId="0A130C97" w14:textId="77777777" w:rsidR="00516E7D" w:rsidRPr="00516E7D" w:rsidRDefault="00806DAE" w:rsidP="00516E7D">
      <w:r>
        <w:pict w14:anchorId="56BE5F0B">
          <v:rect id="_x0000_i1027" style="width:0;height:1.5pt" o:hralign="center" o:hrstd="t" o:hr="t" fillcolor="#a0a0a0" stroked="f"/>
        </w:pict>
      </w:r>
    </w:p>
    <w:p w14:paraId="17D6BCC6" w14:textId="77777777" w:rsidR="00516E7D" w:rsidRPr="00516E7D" w:rsidRDefault="00516E7D" w:rsidP="00516E7D">
      <w:pPr>
        <w:rPr>
          <w:b/>
          <w:bCs/>
        </w:rPr>
      </w:pPr>
      <w:r w:rsidRPr="00516E7D">
        <w:rPr>
          <w:b/>
          <w:bCs/>
        </w:rPr>
        <w:t>4. Non-Functional Requirements</w:t>
      </w:r>
    </w:p>
    <w:p w14:paraId="2414A916" w14:textId="77777777" w:rsidR="00516E7D" w:rsidRPr="00516E7D" w:rsidRDefault="00516E7D" w:rsidP="00516E7D">
      <w:pPr>
        <w:numPr>
          <w:ilvl w:val="0"/>
          <w:numId w:val="3"/>
        </w:numPr>
      </w:pPr>
      <w:r w:rsidRPr="00516E7D">
        <w:rPr>
          <w:b/>
          <w:bCs/>
        </w:rPr>
        <w:t>Performance:</w:t>
      </w:r>
      <w:r w:rsidRPr="00516E7D">
        <w:t xml:space="preserve"> The system should handle multiple bookings and data requests simultaneously.</w:t>
      </w:r>
    </w:p>
    <w:p w14:paraId="47A76A76" w14:textId="77777777" w:rsidR="00516E7D" w:rsidRPr="00516E7D" w:rsidRDefault="00516E7D" w:rsidP="00516E7D">
      <w:pPr>
        <w:numPr>
          <w:ilvl w:val="0"/>
          <w:numId w:val="3"/>
        </w:numPr>
      </w:pPr>
      <w:r w:rsidRPr="00516E7D">
        <w:rPr>
          <w:b/>
          <w:bCs/>
        </w:rPr>
        <w:lastRenderedPageBreak/>
        <w:t>Security:</w:t>
      </w:r>
      <w:r w:rsidRPr="00516E7D">
        <w:t xml:space="preserve"> Data should be protected with encryption, especially for payment details.</w:t>
      </w:r>
    </w:p>
    <w:p w14:paraId="7CAC16EB" w14:textId="77777777" w:rsidR="00516E7D" w:rsidRPr="00516E7D" w:rsidRDefault="00516E7D" w:rsidP="00516E7D">
      <w:pPr>
        <w:numPr>
          <w:ilvl w:val="0"/>
          <w:numId w:val="3"/>
        </w:numPr>
      </w:pPr>
      <w:r w:rsidRPr="00516E7D">
        <w:rPr>
          <w:b/>
          <w:bCs/>
        </w:rPr>
        <w:t>Scalability:</w:t>
      </w:r>
      <w:r w:rsidRPr="00516E7D">
        <w:t xml:space="preserve"> The system should be able to scale with an increasing number of users and bookings.</w:t>
      </w:r>
    </w:p>
    <w:p w14:paraId="70F81E58" w14:textId="77777777" w:rsidR="00516E7D" w:rsidRPr="00516E7D" w:rsidRDefault="00516E7D" w:rsidP="00516E7D">
      <w:pPr>
        <w:numPr>
          <w:ilvl w:val="0"/>
          <w:numId w:val="3"/>
        </w:numPr>
      </w:pPr>
      <w:r w:rsidRPr="00516E7D">
        <w:rPr>
          <w:b/>
          <w:bCs/>
        </w:rPr>
        <w:t>Usability:</w:t>
      </w:r>
      <w:r w:rsidRPr="00516E7D">
        <w:t xml:space="preserve"> User-friendly interfaces for easy navigation by users, agents, and administrators.</w:t>
      </w:r>
    </w:p>
    <w:p w14:paraId="79B1023D" w14:textId="77777777" w:rsidR="00516E7D" w:rsidRPr="00516E7D" w:rsidRDefault="00516E7D" w:rsidP="00516E7D">
      <w:pPr>
        <w:numPr>
          <w:ilvl w:val="0"/>
          <w:numId w:val="3"/>
        </w:numPr>
      </w:pPr>
      <w:r w:rsidRPr="00516E7D">
        <w:rPr>
          <w:b/>
          <w:bCs/>
        </w:rPr>
        <w:t>Availability:</w:t>
      </w:r>
      <w:r w:rsidRPr="00516E7D">
        <w:t xml:space="preserve"> 99.9% uptime to handle bookings and services globally.</w:t>
      </w:r>
    </w:p>
    <w:p w14:paraId="34345220" w14:textId="77777777" w:rsidR="008C5A96" w:rsidRDefault="008C5A96">
      <w:pPr>
        <w:rPr>
          <w:b/>
          <w:bCs/>
          <w:color w:val="FF0000"/>
          <w:sz w:val="44"/>
          <w:szCs w:val="44"/>
        </w:rPr>
      </w:pPr>
      <w:r>
        <w:rPr>
          <w:b/>
          <w:bCs/>
          <w:color w:val="FF0000"/>
          <w:sz w:val="44"/>
          <w:szCs w:val="44"/>
        </w:rPr>
        <w:br w:type="page"/>
      </w:r>
    </w:p>
    <w:p w14:paraId="1DD3E0FF" w14:textId="2ABBD5AC" w:rsidR="008C5A96" w:rsidRDefault="008C5A96">
      <w:r w:rsidRPr="008C5A96">
        <w:rPr>
          <w:b/>
          <w:bCs/>
          <w:color w:val="FF0000"/>
          <w:sz w:val="52"/>
          <w:szCs w:val="52"/>
        </w:rPr>
        <w:lastRenderedPageBreak/>
        <w:t>Modules Description in details</w:t>
      </w:r>
    </w:p>
    <w:p w14:paraId="0D01467F" w14:textId="77777777" w:rsidR="008C5A96" w:rsidRPr="008C5A96" w:rsidRDefault="00806DAE" w:rsidP="008C5A96">
      <w:r>
        <w:pict w14:anchorId="1FD0C5BE">
          <v:rect id="_x0000_i1033" style="width:0;height:1.5pt" o:hralign="center" o:hrstd="t" o:hr="t" fillcolor="#a0a0a0" stroked="f"/>
        </w:pict>
      </w:r>
    </w:p>
    <w:p w14:paraId="04FA26B2" w14:textId="77777777" w:rsidR="008C5A96" w:rsidRPr="008C5A96" w:rsidRDefault="008C5A96" w:rsidP="008C5A96">
      <w:pPr>
        <w:rPr>
          <w:b/>
          <w:bCs/>
        </w:rPr>
      </w:pPr>
      <w:r w:rsidRPr="008C5A96">
        <w:rPr>
          <w:b/>
          <w:bCs/>
        </w:rPr>
        <w:t>1. Tour Management Module</w:t>
      </w:r>
    </w:p>
    <w:p w14:paraId="0BAB22C1" w14:textId="77777777" w:rsidR="008C5A96" w:rsidRPr="008C5A96" w:rsidRDefault="008C5A96" w:rsidP="008C5A96">
      <w:r w:rsidRPr="008C5A96">
        <w:rPr>
          <w:b/>
          <w:bCs/>
        </w:rPr>
        <w:t>Purpose</w:t>
      </w:r>
      <w:r w:rsidRPr="008C5A96">
        <w:t>: This module is responsible for creating, updating, managing, and scheduling tour packages.</w:t>
      </w:r>
    </w:p>
    <w:p w14:paraId="3F610068" w14:textId="77777777" w:rsidR="008C5A96" w:rsidRPr="008C5A96" w:rsidRDefault="008C5A96" w:rsidP="008C5A96">
      <w:r w:rsidRPr="008C5A96">
        <w:rPr>
          <w:b/>
          <w:bCs/>
        </w:rPr>
        <w:t>Features</w:t>
      </w:r>
      <w:r w:rsidRPr="008C5A96">
        <w:t>:</w:t>
      </w:r>
    </w:p>
    <w:p w14:paraId="07597BC3" w14:textId="77777777" w:rsidR="008C5A96" w:rsidRPr="008C5A96" w:rsidRDefault="008C5A96" w:rsidP="008C5A96">
      <w:pPr>
        <w:numPr>
          <w:ilvl w:val="0"/>
          <w:numId w:val="21"/>
        </w:numPr>
      </w:pPr>
      <w:r w:rsidRPr="008C5A96">
        <w:rPr>
          <w:b/>
          <w:bCs/>
        </w:rPr>
        <w:t>Create Tour Package</w:t>
      </w:r>
      <w:r w:rsidRPr="008C5A96">
        <w:t>: Admins or agents can define a new tour package, including destination, cost, duration, itinerary, and available slots.</w:t>
      </w:r>
    </w:p>
    <w:p w14:paraId="0EEDA37C" w14:textId="77777777" w:rsidR="008C5A96" w:rsidRPr="008C5A96" w:rsidRDefault="008C5A96" w:rsidP="008C5A96">
      <w:pPr>
        <w:numPr>
          <w:ilvl w:val="0"/>
          <w:numId w:val="21"/>
        </w:numPr>
      </w:pPr>
      <w:r w:rsidRPr="008C5A96">
        <w:rPr>
          <w:b/>
          <w:bCs/>
        </w:rPr>
        <w:t>Update Tour Package</w:t>
      </w:r>
      <w:r w:rsidRPr="008C5A96">
        <w:t>: Modify tour details such as price changes, duration, or tour schedules.</w:t>
      </w:r>
    </w:p>
    <w:p w14:paraId="4DA59600" w14:textId="77777777" w:rsidR="008C5A96" w:rsidRPr="008C5A96" w:rsidRDefault="008C5A96" w:rsidP="008C5A96">
      <w:pPr>
        <w:numPr>
          <w:ilvl w:val="0"/>
          <w:numId w:val="21"/>
        </w:numPr>
      </w:pPr>
      <w:r w:rsidRPr="008C5A96">
        <w:rPr>
          <w:b/>
          <w:bCs/>
        </w:rPr>
        <w:t>Tour Assignment</w:t>
      </w:r>
      <w:r w:rsidRPr="008C5A96">
        <w:t>: Assign guides, vehicles, and resources to the tour package.</w:t>
      </w:r>
    </w:p>
    <w:p w14:paraId="6478628D" w14:textId="77777777" w:rsidR="008C5A96" w:rsidRPr="008C5A96" w:rsidRDefault="008C5A96" w:rsidP="008C5A96">
      <w:pPr>
        <w:numPr>
          <w:ilvl w:val="0"/>
          <w:numId w:val="21"/>
        </w:numPr>
      </w:pPr>
      <w:r w:rsidRPr="008C5A96">
        <w:rPr>
          <w:b/>
          <w:bCs/>
        </w:rPr>
        <w:t>View Tour Details</w:t>
      </w:r>
      <w:r w:rsidRPr="008C5A96">
        <w:t>: Users, agents, or admins can view the full details of a tour package.</w:t>
      </w:r>
    </w:p>
    <w:p w14:paraId="7969B248" w14:textId="77777777" w:rsidR="008C5A96" w:rsidRPr="008C5A96" w:rsidRDefault="008C5A96" w:rsidP="008C5A96">
      <w:pPr>
        <w:numPr>
          <w:ilvl w:val="0"/>
          <w:numId w:val="21"/>
        </w:numPr>
      </w:pPr>
      <w:r w:rsidRPr="008C5A96">
        <w:rPr>
          <w:b/>
          <w:bCs/>
        </w:rPr>
        <w:t>Tour Status Management</w:t>
      </w:r>
      <w:r w:rsidRPr="008C5A96">
        <w:t>: Set the status of a tour (active, cancelled, completed, etc.).</w:t>
      </w:r>
    </w:p>
    <w:p w14:paraId="66E9660C" w14:textId="77777777" w:rsidR="008C5A96" w:rsidRPr="008C5A96" w:rsidRDefault="008C5A96" w:rsidP="008C5A96">
      <w:pPr>
        <w:numPr>
          <w:ilvl w:val="0"/>
          <w:numId w:val="21"/>
        </w:numPr>
      </w:pPr>
      <w:r w:rsidRPr="008C5A96">
        <w:rPr>
          <w:b/>
          <w:bCs/>
        </w:rPr>
        <w:t>Tour Search</w:t>
      </w:r>
      <w:r w:rsidRPr="008C5A96">
        <w:t>: Search for tours based on location, date, or type of package (family, solo, adventure, etc.).</w:t>
      </w:r>
    </w:p>
    <w:p w14:paraId="22FCB7CC" w14:textId="77777777" w:rsidR="008C5A96" w:rsidRPr="008C5A96" w:rsidRDefault="008C5A96" w:rsidP="008C5A96">
      <w:pPr>
        <w:numPr>
          <w:ilvl w:val="0"/>
          <w:numId w:val="21"/>
        </w:numPr>
      </w:pPr>
      <w:r w:rsidRPr="008C5A96">
        <w:rPr>
          <w:b/>
          <w:bCs/>
        </w:rPr>
        <w:t>Itinerary Customization</w:t>
      </w:r>
      <w:r w:rsidRPr="008C5A96">
        <w:t>: Custom itineraries can be created for specific tour packages.</w:t>
      </w:r>
    </w:p>
    <w:p w14:paraId="5423D3FE" w14:textId="77777777" w:rsidR="008C5A96" w:rsidRPr="008C5A96" w:rsidRDefault="00806DAE" w:rsidP="008C5A96">
      <w:r>
        <w:pict w14:anchorId="273ED674">
          <v:rect id="_x0000_i1034" style="width:0;height:1.5pt" o:hralign="center" o:hrstd="t" o:hr="t" fillcolor="#a0a0a0" stroked="f"/>
        </w:pict>
      </w:r>
    </w:p>
    <w:p w14:paraId="7D888AAA" w14:textId="77777777" w:rsidR="008C5A96" w:rsidRPr="008C5A96" w:rsidRDefault="008C5A96" w:rsidP="008C5A96">
      <w:pPr>
        <w:rPr>
          <w:b/>
          <w:bCs/>
        </w:rPr>
      </w:pPr>
      <w:r w:rsidRPr="008C5A96">
        <w:rPr>
          <w:b/>
          <w:bCs/>
        </w:rPr>
        <w:t>2. Booking System Module</w:t>
      </w:r>
    </w:p>
    <w:p w14:paraId="7A3CA253" w14:textId="77777777" w:rsidR="008C5A96" w:rsidRPr="008C5A96" w:rsidRDefault="008C5A96" w:rsidP="008C5A96">
      <w:r w:rsidRPr="008C5A96">
        <w:rPr>
          <w:b/>
          <w:bCs/>
        </w:rPr>
        <w:t>Purpose</w:t>
      </w:r>
      <w:r w:rsidRPr="008C5A96">
        <w:t>: Handles hotel, flight, and tour package bookings, including managing user bookings and cancellations.</w:t>
      </w:r>
    </w:p>
    <w:p w14:paraId="032C530D" w14:textId="77777777" w:rsidR="008C5A96" w:rsidRPr="008C5A96" w:rsidRDefault="008C5A96" w:rsidP="008C5A96">
      <w:r w:rsidRPr="008C5A96">
        <w:rPr>
          <w:b/>
          <w:bCs/>
        </w:rPr>
        <w:t>Features</w:t>
      </w:r>
      <w:r w:rsidRPr="008C5A96">
        <w:t>:</w:t>
      </w:r>
    </w:p>
    <w:p w14:paraId="567AC7CD" w14:textId="77777777" w:rsidR="008C5A96" w:rsidRPr="008C5A96" w:rsidRDefault="008C5A96" w:rsidP="008C5A96">
      <w:pPr>
        <w:numPr>
          <w:ilvl w:val="0"/>
          <w:numId w:val="22"/>
        </w:numPr>
      </w:pPr>
      <w:r w:rsidRPr="008C5A96">
        <w:rPr>
          <w:b/>
          <w:bCs/>
        </w:rPr>
        <w:t>Book Tour Packages</w:t>
      </w:r>
      <w:r w:rsidRPr="008C5A96">
        <w:t>: Users can book tour packages and make reservations for specific dates.</w:t>
      </w:r>
    </w:p>
    <w:p w14:paraId="3F4FF883" w14:textId="77777777" w:rsidR="008C5A96" w:rsidRPr="008C5A96" w:rsidRDefault="008C5A96" w:rsidP="008C5A96">
      <w:pPr>
        <w:numPr>
          <w:ilvl w:val="0"/>
          <w:numId w:val="22"/>
        </w:numPr>
      </w:pPr>
      <w:r w:rsidRPr="008C5A96">
        <w:rPr>
          <w:b/>
          <w:bCs/>
        </w:rPr>
        <w:t>Hotel and Flight Bookings</w:t>
      </w:r>
      <w:r w:rsidRPr="008C5A96">
        <w:t>: Integrates hotel and flight reservations into the tour booking.</w:t>
      </w:r>
    </w:p>
    <w:p w14:paraId="79FD9FCA" w14:textId="77777777" w:rsidR="008C5A96" w:rsidRPr="008C5A96" w:rsidRDefault="008C5A96" w:rsidP="008C5A96">
      <w:pPr>
        <w:numPr>
          <w:ilvl w:val="0"/>
          <w:numId w:val="22"/>
        </w:numPr>
      </w:pPr>
      <w:r w:rsidRPr="008C5A96">
        <w:rPr>
          <w:b/>
          <w:bCs/>
        </w:rPr>
        <w:t>Booking History</w:t>
      </w:r>
      <w:r w:rsidRPr="008C5A96">
        <w:t>: Users can view their past and upcoming bookings, along with booking statuses.</w:t>
      </w:r>
    </w:p>
    <w:p w14:paraId="11E7FF4C" w14:textId="77777777" w:rsidR="008C5A96" w:rsidRPr="008C5A96" w:rsidRDefault="008C5A96" w:rsidP="008C5A96">
      <w:pPr>
        <w:numPr>
          <w:ilvl w:val="0"/>
          <w:numId w:val="22"/>
        </w:numPr>
      </w:pPr>
      <w:r w:rsidRPr="008C5A96">
        <w:rPr>
          <w:b/>
          <w:bCs/>
        </w:rPr>
        <w:t>Booking Confirmation</w:t>
      </w:r>
      <w:r w:rsidRPr="008C5A96">
        <w:t>: Automatically sends confirmation emails/notifications to users after a successful booking.</w:t>
      </w:r>
    </w:p>
    <w:p w14:paraId="0C39C447" w14:textId="77777777" w:rsidR="008C5A96" w:rsidRPr="008C5A96" w:rsidRDefault="008C5A96" w:rsidP="008C5A96">
      <w:pPr>
        <w:numPr>
          <w:ilvl w:val="0"/>
          <w:numId w:val="22"/>
        </w:numPr>
      </w:pPr>
      <w:r w:rsidRPr="008C5A96">
        <w:rPr>
          <w:b/>
          <w:bCs/>
        </w:rPr>
        <w:t>Booking Cancellation</w:t>
      </w:r>
      <w:r w:rsidRPr="008C5A96">
        <w:t>: Users can cancel their bookings, and the system will handle refunds and notify the tour manager.</w:t>
      </w:r>
    </w:p>
    <w:p w14:paraId="1F2B9E14" w14:textId="77777777" w:rsidR="008C5A96" w:rsidRPr="008C5A96" w:rsidRDefault="008C5A96" w:rsidP="008C5A96">
      <w:pPr>
        <w:numPr>
          <w:ilvl w:val="0"/>
          <w:numId w:val="22"/>
        </w:numPr>
      </w:pPr>
      <w:r w:rsidRPr="008C5A96">
        <w:rPr>
          <w:b/>
          <w:bCs/>
        </w:rPr>
        <w:t>Real-Time Availability Check</w:t>
      </w:r>
      <w:r w:rsidRPr="008C5A96">
        <w:t>: Verify the availability of seats, rooms, and flights for a specific package.</w:t>
      </w:r>
    </w:p>
    <w:p w14:paraId="675C2746" w14:textId="77777777" w:rsidR="008C5A96" w:rsidRPr="008C5A96" w:rsidRDefault="008C5A96" w:rsidP="008C5A96">
      <w:pPr>
        <w:numPr>
          <w:ilvl w:val="0"/>
          <w:numId w:val="22"/>
        </w:numPr>
      </w:pPr>
      <w:r w:rsidRPr="008C5A96">
        <w:rPr>
          <w:b/>
          <w:bCs/>
        </w:rPr>
        <w:t>Booking Modifications</w:t>
      </w:r>
      <w:r w:rsidRPr="008C5A96">
        <w:t>: Allow users to modify booking details like dates, number of people, or other customizable options.</w:t>
      </w:r>
    </w:p>
    <w:p w14:paraId="555BA99B" w14:textId="77777777" w:rsidR="008C5A96" w:rsidRPr="008C5A96" w:rsidRDefault="00806DAE" w:rsidP="008C5A96">
      <w:r>
        <w:pict w14:anchorId="30B5DE1C">
          <v:rect id="_x0000_i1035" style="width:0;height:1.5pt" o:hralign="center" o:hrstd="t" o:hr="t" fillcolor="#a0a0a0" stroked="f"/>
        </w:pict>
      </w:r>
    </w:p>
    <w:p w14:paraId="38867ED8" w14:textId="77777777" w:rsidR="008C5A96" w:rsidRPr="008C5A96" w:rsidRDefault="008C5A96" w:rsidP="008C5A96">
      <w:pPr>
        <w:rPr>
          <w:b/>
          <w:bCs/>
        </w:rPr>
      </w:pPr>
      <w:r w:rsidRPr="008C5A96">
        <w:rPr>
          <w:b/>
          <w:bCs/>
        </w:rPr>
        <w:t>3. Customer Management Module</w:t>
      </w:r>
    </w:p>
    <w:p w14:paraId="1ABCEEA6" w14:textId="77777777" w:rsidR="008C5A96" w:rsidRPr="008C5A96" w:rsidRDefault="008C5A96" w:rsidP="008C5A96">
      <w:r w:rsidRPr="008C5A96">
        <w:rPr>
          <w:b/>
          <w:bCs/>
        </w:rPr>
        <w:t>Purpose</w:t>
      </w:r>
      <w:r w:rsidRPr="008C5A96">
        <w:t>: Manages all user-related actions, including profiles, feedback, and reviews.</w:t>
      </w:r>
    </w:p>
    <w:p w14:paraId="5D1C2966" w14:textId="77777777" w:rsidR="008C5A96" w:rsidRPr="008C5A96" w:rsidRDefault="008C5A96" w:rsidP="008C5A96">
      <w:r w:rsidRPr="008C5A96">
        <w:rPr>
          <w:b/>
          <w:bCs/>
        </w:rPr>
        <w:t>Features</w:t>
      </w:r>
      <w:r w:rsidRPr="008C5A96">
        <w:t>:</w:t>
      </w:r>
    </w:p>
    <w:p w14:paraId="1C6D18C1" w14:textId="77777777" w:rsidR="008C5A96" w:rsidRPr="008C5A96" w:rsidRDefault="008C5A96" w:rsidP="008C5A96">
      <w:pPr>
        <w:numPr>
          <w:ilvl w:val="0"/>
          <w:numId w:val="23"/>
        </w:numPr>
      </w:pPr>
      <w:r w:rsidRPr="008C5A96">
        <w:rPr>
          <w:b/>
          <w:bCs/>
        </w:rPr>
        <w:t>User Profiles</w:t>
      </w:r>
      <w:r w:rsidRPr="008C5A96">
        <w:t>: Users can create and update their profiles (personal info, preferences, contact details, etc.).</w:t>
      </w:r>
    </w:p>
    <w:p w14:paraId="205B70C4" w14:textId="77777777" w:rsidR="008C5A96" w:rsidRPr="008C5A96" w:rsidRDefault="008C5A96" w:rsidP="008C5A96">
      <w:pPr>
        <w:numPr>
          <w:ilvl w:val="0"/>
          <w:numId w:val="23"/>
        </w:numPr>
      </w:pPr>
      <w:r w:rsidRPr="008C5A96">
        <w:rPr>
          <w:b/>
          <w:bCs/>
        </w:rPr>
        <w:t>Customer Feedback &amp; Reviews</w:t>
      </w:r>
      <w:r w:rsidRPr="008C5A96">
        <w:t>: Users can leave feedback and reviews for specific tour packages, agents, and guides.</w:t>
      </w:r>
    </w:p>
    <w:p w14:paraId="6F01E212" w14:textId="77777777" w:rsidR="008C5A96" w:rsidRPr="008C5A96" w:rsidRDefault="008C5A96" w:rsidP="008C5A96">
      <w:pPr>
        <w:numPr>
          <w:ilvl w:val="0"/>
          <w:numId w:val="23"/>
        </w:numPr>
      </w:pPr>
      <w:r w:rsidRPr="008C5A96">
        <w:rPr>
          <w:b/>
          <w:bCs/>
        </w:rPr>
        <w:t>User History</w:t>
      </w:r>
      <w:r w:rsidRPr="008C5A96">
        <w:t>: Displays a user’s travel history, booked packages, and payments.</w:t>
      </w:r>
    </w:p>
    <w:p w14:paraId="364AC8B2" w14:textId="77777777" w:rsidR="008C5A96" w:rsidRPr="008C5A96" w:rsidRDefault="008C5A96" w:rsidP="008C5A96">
      <w:pPr>
        <w:numPr>
          <w:ilvl w:val="0"/>
          <w:numId w:val="23"/>
        </w:numPr>
      </w:pPr>
      <w:r w:rsidRPr="008C5A96">
        <w:rPr>
          <w:b/>
          <w:bCs/>
        </w:rPr>
        <w:lastRenderedPageBreak/>
        <w:t>Customer Support</w:t>
      </w:r>
      <w:r w:rsidRPr="008C5A96">
        <w:t>: Enables users to contact customer support for help with bookings, cancellations, or other issues.</w:t>
      </w:r>
    </w:p>
    <w:p w14:paraId="6E022DC0" w14:textId="77777777" w:rsidR="008C5A96" w:rsidRPr="008C5A96" w:rsidRDefault="008C5A96" w:rsidP="008C5A96">
      <w:pPr>
        <w:numPr>
          <w:ilvl w:val="0"/>
          <w:numId w:val="23"/>
        </w:numPr>
      </w:pPr>
      <w:r w:rsidRPr="008C5A96">
        <w:rPr>
          <w:b/>
          <w:bCs/>
        </w:rPr>
        <w:t>Account Management</w:t>
      </w:r>
      <w:r w:rsidRPr="008C5A96">
        <w:t>: Users can manage their account details, including changing passwords and contact preferences.</w:t>
      </w:r>
    </w:p>
    <w:p w14:paraId="64A21DD4" w14:textId="77777777" w:rsidR="008C5A96" w:rsidRPr="008C5A96" w:rsidRDefault="008C5A96" w:rsidP="008C5A96">
      <w:pPr>
        <w:numPr>
          <w:ilvl w:val="0"/>
          <w:numId w:val="23"/>
        </w:numPr>
      </w:pPr>
      <w:r w:rsidRPr="008C5A96">
        <w:rPr>
          <w:b/>
          <w:bCs/>
        </w:rPr>
        <w:t>Notifications</w:t>
      </w:r>
      <w:r w:rsidRPr="008C5A96">
        <w:t>: Users receive notifications about upcoming tours, payment confirmations, or promotional offers.</w:t>
      </w:r>
    </w:p>
    <w:p w14:paraId="3A5F2A41" w14:textId="77777777" w:rsidR="008C5A96" w:rsidRPr="008C5A96" w:rsidRDefault="00806DAE" w:rsidP="008C5A96">
      <w:r>
        <w:pict w14:anchorId="4C1693F7">
          <v:rect id="_x0000_i1036" style="width:0;height:1.5pt" o:hralign="center" o:hrstd="t" o:hr="t" fillcolor="#a0a0a0" stroked="f"/>
        </w:pict>
      </w:r>
    </w:p>
    <w:p w14:paraId="6FE4CA17" w14:textId="77777777" w:rsidR="008C5A96" w:rsidRPr="008C5A96" w:rsidRDefault="008C5A96" w:rsidP="008C5A96">
      <w:pPr>
        <w:rPr>
          <w:b/>
          <w:bCs/>
        </w:rPr>
      </w:pPr>
      <w:r w:rsidRPr="008C5A96">
        <w:rPr>
          <w:b/>
          <w:bCs/>
        </w:rPr>
        <w:t>4. Agent and Guide Management Module</w:t>
      </w:r>
    </w:p>
    <w:p w14:paraId="3729C353" w14:textId="77777777" w:rsidR="008C5A96" w:rsidRPr="008C5A96" w:rsidRDefault="008C5A96" w:rsidP="008C5A96">
      <w:r w:rsidRPr="008C5A96">
        <w:rPr>
          <w:b/>
          <w:bCs/>
        </w:rPr>
        <w:t>Purpose</w:t>
      </w:r>
      <w:r w:rsidRPr="008C5A96">
        <w:t>: Manages agents who sell and promote tour packages, as well as tour guides who assist customers during the tours.</w:t>
      </w:r>
    </w:p>
    <w:p w14:paraId="58372171" w14:textId="77777777" w:rsidR="008C5A96" w:rsidRPr="008C5A96" w:rsidRDefault="008C5A96" w:rsidP="008C5A96">
      <w:r w:rsidRPr="008C5A96">
        <w:rPr>
          <w:b/>
          <w:bCs/>
        </w:rPr>
        <w:t>Features</w:t>
      </w:r>
      <w:r w:rsidRPr="008C5A96">
        <w:t>:</w:t>
      </w:r>
    </w:p>
    <w:p w14:paraId="560AC12B" w14:textId="77777777" w:rsidR="008C5A96" w:rsidRPr="008C5A96" w:rsidRDefault="008C5A96" w:rsidP="008C5A96">
      <w:pPr>
        <w:numPr>
          <w:ilvl w:val="0"/>
          <w:numId w:val="24"/>
        </w:numPr>
      </w:pPr>
      <w:r w:rsidRPr="008C5A96">
        <w:rPr>
          <w:b/>
          <w:bCs/>
        </w:rPr>
        <w:t>Agent Profiles</w:t>
      </w:r>
      <w:r w:rsidRPr="008C5A96">
        <w:t>: Create and manage profiles for travel agents, including contact details, ratings, and sales.</w:t>
      </w:r>
    </w:p>
    <w:p w14:paraId="75A175A5" w14:textId="77777777" w:rsidR="008C5A96" w:rsidRPr="008C5A96" w:rsidRDefault="008C5A96" w:rsidP="008C5A96">
      <w:pPr>
        <w:numPr>
          <w:ilvl w:val="0"/>
          <w:numId w:val="24"/>
        </w:numPr>
      </w:pPr>
      <w:r w:rsidRPr="008C5A96">
        <w:rPr>
          <w:b/>
          <w:bCs/>
        </w:rPr>
        <w:t>Agent Commission Management</w:t>
      </w:r>
      <w:r w:rsidRPr="008C5A96">
        <w:t>: Automatically calculate and manage agent commissions based on bookings made through the agent.</w:t>
      </w:r>
    </w:p>
    <w:p w14:paraId="4E2B31C7" w14:textId="77777777" w:rsidR="008C5A96" w:rsidRPr="008C5A96" w:rsidRDefault="008C5A96" w:rsidP="008C5A96">
      <w:pPr>
        <w:numPr>
          <w:ilvl w:val="0"/>
          <w:numId w:val="24"/>
        </w:numPr>
      </w:pPr>
      <w:r w:rsidRPr="008C5A96">
        <w:rPr>
          <w:b/>
          <w:bCs/>
        </w:rPr>
        <w:t>Agent Performance Reports</w:t>
      </w:r>
      <w:r w:rsidRPr="008C5A96">
        <w:t>: Generate reports on agent performance, including bookings handled, revenue generated, and customer feedback.</w:t>
      </w:r>
    </w:p>
    <w:p w14:paraId="6A217C6D" w14:textId="77777777" w:rsidR="008C5A96" w:rsidRPr="008C5A96" w:rsidRDefault="008C5A96" w:rsidP="008C5A96">
      <w:pPr>
        <w:numPr>
          <w:ilvl w:val="0"/>
          <w:numId w:val="24"/>
        </w:numPr>
      </w:pPr>
      <w:r w:rsidRPr="008C5A96">
        <w:rPr>
          <w:b/>
          <w:bCs/>
        </w:rPr>
        <w:t>Guide Profiles</w:t>
      </w:r>
      <w:r w:rsidRPr="008C5A96">
        <w:t>: Manage profiles for tour guides, including their language proficiency, experience, and availability.</w:t>
      </w:r>
    </w:p>
    <w:p w14:paraId="21AF5956" w14:textId="77777777" w:rsidR="008C5A96" w:rsidRPr="008C5A96" w:rsidRDefault="008C5A96" w:rsidP="008C5A96">
      <w:pPr>
        <w:numPr>
          <w:ilvl w:val="0"/>
          <w:numId w:val="24"/>
        </w:numPr>
      </w:pPr>
      <w:r w:rsidRPr="008C5A96">
        <w:rPr>
          <w:b/>
          <w:bCs/>
        </w:rPr>
        <w:t>Guide Assignments</w:t>
      </w:r>
      <w:r w:rsidRPr="008C5A96">
        <w:t>: Assign guides to specific tour packages based on their availability and expertise.</w:t>
      </w:r>
    </w:p>
    <w:p w14:paraId="5F02F5C2" w14:textId="77777777" w:rsidR="008C5A96" w:rsidRPr="008C5A96" w:rsidRDefault="008C5A96" w:rsidP="008C5A96">
      <w:pPr>
        <w:numPr>
          <w:ilvl w:val="0"/>
          <w:numId w:val="24"/>
        </w:numPr>
      </w:pPr>
      <w:r w:rsidRPr="008C5A96">
        <w:rPr>
          <w:b/>
          <w:bCs/>
        </w:rPr>
        <w:t>Guide Availability</w:t>
      </w:r>
      <w:r w:rsidRPr="008C5A96">
        <w:t>: Track when guides are available or booked for other tours.</w:t>
      </w:r>
    </w:p>
    <w:p w14:paraId="0F9AF230" w14:textId="77777777" w:rsidR="008C5A96" w:rsidRPr="008C5A96" w:rsidRDefault="008C5A96" w:rsidP="008C5A96">
      <w:pPr>
        <w:numPr>
          <w:ilvl w:val="0"/>
          <w:numId w:val="24"/>
        </w:numPr>
      </w:pPr>
      <w:r w:rsidRPr="008C5A96">
        <w:rPr>
          <w:b/>
          <w:bCs/>
        </w:rPr>
        <w:t>Agent &amp; Guide Feedback</w:t>
      </w:r>
      <w:r w:rsidRPr="008C5A96">
        <w:t>: Manage feedback and ratings provided by users regarding their experience with agents and guides.</w:t>
      </w:r>
    </w:p>
    <w:p w14:paraId="4649E5B1" w14:textId="77777777" w:rsidR="008C5A96" w:rsidRPr="008C5A96" w:rsidRDefault="00806DAE" w:rsidP="008C5A96">
      <w:r>
        <w:pict w14:anchorId="193742A0">
          <v:rect id="_x0000_i1037" style="width:0;height:1.5pt" o:hralign="center" o:hrstd="t" o:hr="t" fillcolor="#a0a0a0" stroked="f"/>
        </w:pict>
      </w:r>
    </w:p>
    <w:p w14:paraId="1BFD915E" w14:textId="77777777" w:rsidR="008C5A96" w:rsidRPr="008C5A96" w:rsidRDefault="008C5A96" w:rsidP="008C5A96">
      <w:pPr>
        <w:rPr>
          <w:b/>
          <w:bCs/>
        </w:rPr>
      </w:pPr>
      <w:r w:rsidRPr="008C5A96">
        <w:rPr>
          <w:b/>
          <w:bCs/>
        </w:rPr>
        <w:t>5. Itinerary Management Module</w:t>
      </w:r>
    </w:p>
    <w:p w14:paraId="69BE835C" w14:textId="77777777" w:rsidR="008C5A96" w:rsidRPr="008C5A96" w:rsidRDefault="008C5A96" w:rsidP="008C5A96">
      <w:r w:rsidRPr="008C5A96">
        <w:rPr>
          <w:b/>
          <w:bCs/>
        </w:rPr>
        <w:t>Purpose</w:t>
      </w:r>
      <w:r w:rsidRPr="008C5A96">
        <w:t>: Allows the creation and management of detailed itineraries for tour packages.</w:t>
      </w:r>
    </w:p>
    <w:p w14:paraId="4CC253D0" w14:textId="77777777" w:rsidR="008C5A96" w:rsidRPr="008C5A96" w:rsidRDefault="008C5A96" w:rsidP="008C5A96">
      <w:r w:rsidRPr="008C5A96">
        <w:rPr>
          <w:b/>
          <w:bCs/>
        </w:rPr>
        <w:t>Features</w:t>
      </w:r>
      <w:r w:rsidRPr="008C5A96">
        <w:t>:</w:t>
      </w:r>
    </w:p>
    <w:p w14:paraId="561621E9" w14:textId="77777777" w:rsidR="008C5A96" w:rsidRPr="008C5A96" w:rsidRDefault="008C5A96" w:rsidP="008C5A96">
      <w:pPr>
        <w:numPr>
          <w:ilvl w:val="0"/>
          <w:numId w:val="25"/>
        </w:numPr>
      </w:pPr>
      <w:r w:rsidRPr="008C5A96">
        <w:rPr>
          <w:b/>
          <w:bCs/>
        </w:rPr>
        <w:t>Itinerary Creation</w:t>
      </w:r>
      <w:r w:rsidRPr="008C5A96">
        <w:t>: Create a day-by-day breakdown of the tour, including destinations, activities, meals, and accommodations.</w:t>
      </w:r>
    </w:p>
    <w:p w14:paraId="2A1FCF32" w14:textId="77777777" w:rsidR="008C5A96" w:rsidRPr="008C5A96" w:rsidRDefault="008C5A96" w:rsidP="008C5A96">
      <w:pPr>
        <w:numPr>
          <w:ilvl w:val="0"/>
          <w:numId w:val="25"/>
        </w:numPr>
      </w:pPr>
      <w:r w:rsidRPr="008C5A96">
        <w:rPr>
          <w:b/>
          <w:bCs/>
        </w:rPr>
        <w:t>Custom Itineraries</w:t>
      </w:r>
      <w:r w:rsidRPr="008C5A96">
        <w:t>: Customize itineraries based on customer preferences (e.g., different activities for different customer groups).</w:t>
      </w:r>
    </w:p>
    <w:p w14:paraId="215C8C0E" w14:textId="77777777" w:rsidR="008C5A96" w:rsidRPr="008C5A96" w:rsidRDefault="008C5A96" w:rsidP="008C5A96">
      <w:pPr>
        <w:numPr>
          <w:ilvl w:val="0"/>
          <w:numId w:val="25"/>
        </w:numPr>
      </w:pPr>
      <w:r w:rsidRPr="008C5A96">
        <w:rPr>
          <w:b/>
          <w:bCs/>
        </w:rPr>
        <w:t>View Itinerary</w:t>
      </w:r>
      <w:r w:rsidRPr="008C5A96">
        <w:t>: Users can view and download the detailed itinerary for their booked tour.</w:t>
      </w:r>
    </w:p>
    <w:p w14:paraId="7675B539" w14:textId="77777777" w:rsidR="008C5A96" w:rsidRPr="008C5A96" w:rsidRDefault="008C5A96" w:rsidP="008C5A96">
      <w:pPr>
        <w:numPr>
          <w:ilvl w:val="0"/>
          <w:numId w:val="25"/>
        </w:numPr>
      </w:pPr>
      <w:r w:rsidRPr="008C5A96">
        <w:rPr>
          <w:b/>
          <w:bCs/>
        </w:rPr>
        <w:t>Itinerary Updates</w:t>
      </w:r>
      <w:r w:rsidRPr="008C5A96">
        <w:t>: Guides or agents can update the itinerary in case of changes in tour schedules or activities.</w:t>
      </w:r>
    </w:p>
    <w:p w14:paraId="1CB63821" w14:textId="77777777" w:rsidR="008C5A96" w:rsidRPr="008C5A96" w:rsidRDefault="008C5A96" w:rsidP="008C5A96">
      <w:pPr>
        <w:numPr>
          <w:ilvl w:val="0"/>
          <w:numId w:val="25"/>
        </w:numPr>
      </w:pPr>
      <w:r w:rsidRPr="008C5A96">
        <w:rPr>
          <w:b/>
          <w:bCs/>
        </w:rPr>
        <w:t>Activity Scheduling</w:t>
      </w:r>
      <w:r w:rsidRPr="008C5A96">
        <w:t>: Manage the schedule of activities and events for the tour, including start and end times.</w:t>
      </w:r>
    </w:p>
    <w:p w14:paraId="15941D89" w14:textId="77777777" w:rsidR="008C5A96" w:rsidRPr="008C5A96" w:rsidRDefault="00806DAE" w:rsidP="008C5A96">
      <w:r>
        <w:pict w14:anchorId="7803AA12">
          <v:rect id="_x0000_i1038" style="width:0;height:1.5pt" o:hralign="center" o:hrstd="t" o:hr="t" fillcolor="#a0a0a0" stroked="f"/>
        </w:pict>
      </w:r>
    </w:p>
    <w:p w14:paraId="6E3DD88C" w14:textId="77777777" w:rsidR="008C5A96" w:rsidRPr="008C5A96" w:rsidRDefault="008C5A96" w:rsidP="008C5A96">
      <w:pPr>
        <w:rPr>
          <w:b/>
          <w:bCs/>
        </w:rPr>
      </w:pPr>
      <w:r w:rsidRPr="008C5A96">
        <w:rPr>
          <w:b/>
          <w:bCs/>
        </w:rPr>
        <w:t>6. Payment Gateway Module</w:t>
      </w:r>
    </w:p>
    <w:p w14:paraId="55A97383" w14:textId="77777777" w:rsidR="008C5A96" w:rsidRPr="008C5A96" w:rsidRDefault="008C5A96" w:rsidP="008C5A96">
      <w:r w:rsidRPr="008C5A96">
        <w:rPr>
          <w:b/>
          <w:bCs/>
        </w:rPr>
        <w:t>Purpose</w:t>
      </w:r>
      <w:r w:rsidRPr="008C5A96">
        <w:t>: Processes payments and handles refunds for bookings made through the system.</w:t>
      </w:r>
    </w:p>
    <w:p w14:paraId="60C13DC8" w14:textId="77777777" w:rsidR="008C5A96" w:rsidRPr="008C5A96" w:rsidRDefault="008C5A96" w:rsidP="008C5A96">
      <w:r w:rsidRPr="008C5A96">
        <w:rPr>
          <w:b/>
          <w:bCs/>
        </w:rPr>
        <w:t>Features</w:t>
      </w:r>
      <w:r w:rsidRPr="008C5A96">
        <w:t>:</w:t>
      </w:r>
    </w:p>
    <w:p w14:paraId="706C0FA6" w14:textId="77777777" w:rsidR="008C5A96" w:rsidRPr="008C5A96" w:rsidRDefault="008C5A96" w:rsidP="008C5A96">
      <w:pPr>
        <w:numPr>
          <w:ilvl w:val="0"/>
          <w:numId w:val="26"/>
        </w:numPr>
      </w:pPr>
      <w:r w:rsidRPr="008C5A96">
        <w:rPr>
          <w:b/>
          <w:bCs/>
        </w:rPr>
        <w:lastRenderedPageBreak/>
        <w:t>Payment Methods</w:t>
      </w:r>
      <w:r w:rsidRPr="008C5A96">
        <w:t>: Supports various payment methods such as credit/debit cards, online banking, wallets, and other payment gateways.</w:t>
      </w:r>
    </w:p>
    <w:p w14:paraId="7CA14604" w14:textId="77777777" w:rsidR="008C5A96" w:rsidRPr="008C5A96" w:rsidRDefault="008C5A96" w:rsidP="008C5A96">
      <w:pPr>
        <w:numPr>
          <w:ilvl w:val="0"/>
          <w:numId w:val="26"/>
        </w:numPr>
      </w:pPr>
      <w:r w:rsidRPr="008C5A96">
        <w:rPr>
          <w:b/>
          <w:bCs/>
        </w:rPr>
        <w:t>Secure Payments</w:t>
      </w:r>
      <w:r w:rsidRPr="008C5A96">
        <w:t>: Ensures secure transactions using industry-standard encryption and security measures.</w:t>
      </w:r>
    </w:p>
    <w:p w14:paraId="52080B40" w14:textId="77777777" w:rsidR="008C5A96" w:rsidRPr="008C5A96" w:rsidRDefault="008C5A96" w:rsidP="008C5A96">
      <w:pPr>
        <w:numPr>
          <w:ilvl w:val="0"/>
          <w:numId w:val="26"/>
        </w:numPr>
      </w:pPr>
      <w:r w:rsidRPr="008C5A96">
        <w:rPr>
          <w:b/>
          <w:bCs/>
        </w:rPr>
        <w:t>Refund Processing</w:t>
      </w:r>
      <w:r w:rsidRPr="008C5A96">
        <w:t>: Handles refunds for cancellations, including partial or full refunds depending on the cancellation policy.</w:t>
      </w:r>
    </w:p>
    <w:p w14:paraId="19A48393" w14:textId="77777777" w:rsidR="008C5A96" w:rsidRPr="008C5A96" w:rsidRDefault="008C5A96" w:rsidP="008C5A96">
      <w:pPr>
        <w:numPr>
          <w:ilvl w:val="0"/>
          <w:numId w:val="26"/>
        </w:numPr>
      </w:pPr>
      <w:r w:rsidRPr="008C5A96">
        <w:rPr>
          <w:b/>
          <w:bCs/>
        </w:rPr>
        <w:t>Payment History</w:t>
      </w:r>
      <w:r w:rsidRPr="008C5A96">
        <w:t>: Users can view their complete payment history, including completed and pending payments.</w:t>
      </w:r>
    </w:p>
    <w:p w14:paraId="57585267" w14:textId="77777777" w:rsidR="008C5A96" w:rsidRPr="008C5A96" w:rsidRDefault="008C5A96" w:rsidP="008C5A96">
      <w:pPr>
        <w:numPr>
          <w:ilvl w:val="0"/>
          <w:numId w:val="26"/>
        </w:numPr>
      </w:pPr>
      <w:r w:rsidRPr="008C5A96">
        <w:rPr>
          <w:b/>
          <w:bCs/>
        </w:rPr>
        <w:t>Invoice Generation</w:t>
      </w:r>
      <w:r w:rsidRPr="008C5A96">
        <w:t>: Automatically generate invoices and send them to users after payments are processed.</w:t>
      </w:r>
    </w:p>
    <w:p w14:paraId="725E1581" w14:textId="77777777" w:rsidR="008C5A96" w:rsidRPr="008C5A96" w:rsidRDefault="008C5A96" w:rsidP="008C5A96">
      <w:pPr>
        <w:numPr>
          <w:ilvl w:val="0"/>
          <w:numId w:val="26"/>
        </w:numPr>
      </w:pPr>
      <w:r w:rsidRPr="008C5A96">
        <w:rPr>
          <w:b/>
          <w:bCs/>
        </w:rPr>
        <w:t>Payment Status Tracking</w:t>
      </w:r>
      <w:r w:rsidRPr="008C5A96">
        <w:t>: Track the status of payments (paid, pending, failed, etc.) for each booking.</w:t>
      </w:r>
    </w:p>
    <w:p w14:paraId="1E6BD8C5" w14:textId="77777777" w:rsidR="008C5A96" w:rsidRPr="008C5A96" w:rsidRDefault="00806DAE" w:rsidP="008C5A96">
      <w:r>
        <w:pict w14:anchorId="3FA06C5A">
          <v:rect id="_x0000_i1039" style="width:0;height:1.5pt" o:hralign="center" o:hrstd="t" o:hr="t" fillcolor="#a0a0a0" stroked="f"/>
        </w:pict>
      </w:r>
    </w:p>
    <w:p w14:paraId="2A67CE6A" w14:textId="77777777" w:rsidR="008C5A96" w:rsidRPr="008C5A96" w:rsidRDefault="008C5A96" w:rsidP="008C5A96">
      <w:pPr>
        <w:rPr>
          <w:b/>
          <w:bCs/>
        </w:rPr>
      </w:pPr>
      <w:r w:rsidRPr="008C5A96">
        <w:rPr>
          <w:b/>
          <w:bCs/>
        </w:rPr>
        <w:t>7. Discount and Offer Management Module</w:t>
      </w:r>
    </w:p>
    <w:p w14:paraId="6B6691F8" w14:textId="77777777" w:rsidR="008C5A96" w:rsidRPr="008C5A96" w:rsidRDefault="008C5A96" w:rsidP="008C5A96">
      <w:r w:rsidRPr="008C5A96">
        <w:rPr>
          <w:b/>
          <w:bCs/>
        </w:rPr>
        <w:t>Purpose</w:t>
      </w:r>
      <w:r w:rsidRPr="008C5A96">
        <w:t>: Manages discounts, promotional offers, and coupon codes for customers.</w:t>
      </w:r>
    </w:p>
    <w:p w14:paraId="58FAD2A6" w14:textId="77777777" w:rsidR="008C5A96" w:rsidRPr="008C5A96" w:rsidRDefault="008C5A96" w:rsidP="008C5A96">
      <w:r w:rsidRPr="008C5A96">
        <w:rPr>
          <w:b/>
          <w:bCs/>
        </w:rPr>
        <w:t>Features</w:t>
      </w:r>
      <w:r w:rsidRPr="008C5A96">
        <w:t>:</w:t>
      </w:r>
    </w:p>
    <w:p w14:paraId="29701860" w14:textId="77777777" w:rsidR="008C5A96" w:rsidRPr="008C5A96" w:rsidRDefault="008C5A96" w:rsidP="008C5A96">
      <w:pPr>
        <w:numPr>
          <w:ilvl w:val="0"/>
          <w:numId w:val="27"/>
        </w:numPr>
      </w:pPr>
      <w:r w:rsidRPr="008C5A96">
        <w:rPr>
          <w:b/>
          <w:bCs/>
        </w:rPr>
        <w:t>Create Discount Codes</w:t>
      </w:r>
      <w:r w:rsidRPr="008C5A96">
        <w:t>: Admins or agents can create and manage discount codes for specific tour packages.</w:t>
      </w:r>
    </w:p>
    <w:p w14:paraId="4C63EE32" w14:textId="77777777" w:rsidR="008C5A96" w:rsidRPr="008C5A96" w:rsidRDefault="008C5A96" w:rsidP="008C5A96">
      <w:pPr>
        <w:numPr>
          <w:ilvl w:val="0"/>
          <w:numId w:val="27"/>
        </w:numPr>
      </w:pPr>
      <w:r w:rsidRPr="008C5A96">
        <w:rPr>
          <w:b/>
          <w:bCs/>
        </w:rPr>
        <w:t>Apply Discounts</w:t>
      </w:r>
      <w:r w:rsidRPr="008C5A96">
        <w:t>: Users can apply discount codes during the booking process to receive offers or price reductions.</w:t>
      </w:r>
    </w:p>
    <w:p w14:paraId="30B5CD68" w14:textId="77777777" w:rsidR="008C5A96" w:rsidRPr="008C5A96" w:rsidRDefault="008C5A96" w:rsidP="008C5A96">
      <w:pPr>
        <w:numPr>
          <w:ilvl w:val="0"/>
          <w:numId w:val="27"/>
        </w:numPr>
      </w:pPr>
      <w:r w:rsidRPr="008C5A96">
        <w:rPr>
          <w:b/>
          <w:bCs/>
        </w:rPr>
        <w:t>Offer Validity Management</w:t>
      </w:r>
      <w:r w:rsidRPr="008C5A96">
        <w:t>: Set the validity of each discount, specifying start and end dates for offers.</w:t>
      </w:r>
    </w:p>
    <w:p w14:paraId="4995CF12" w14:textId="77777777" w:rsidR="008C5A96" w:rsidRPr="008C5A96" w:rsidRDefault="008C5A96" w:rsidP="008C5A96">
      <w:pPr>
        <w:numPr>
          <w:ilvl w:val="0"/>
          <w:numId w:val="27"/>
        </w:numPr>
      </w:pPr>
      <w:r w:rsidRPr="008C5A96">
        <w:rPr>
          <w:b/>
          <w:bCs/>
        </w:rPr>
        <w:t>Special Offers</w:t>
      </w:r>
      <w:r w:rsidRPr="008C5A96">
        <w:t>: Create promotional offers for festive seasons, early bookings, group discounts, etc.</w:t>
      </w:r>
    </w:p>
    <w:p w14:paraId="1335B989" w14:textId="77777777" w:rsidR="008C5A96" w:rsidRPr="008C5A96" w:rsidRDefault="008C5A96" w:rsidP="008C5A96">
      <w:pPr>
        <w:numPr>
          <w:ilvl w:val="0"/>
          <w:numId w:val="27"/>
        </w:numPr>
      </w:pPr>
      <w:r w:rsidRPr="008C5A96">
        <w:rPr>
          <w:b/>
          <w:bCs/>
        </w:rPr>
        <w:t>Discount Usage Tracking</w:t>
      </w:r>
      <w:r w:rsidRPr="008C5A96">
        <w:t>: Track how many times a discount or coupon has been used.</w:t>
      </w:r>
    </w:p>
    <w:p w14:paraId="0F1B8800" w14:textId="77777777" w:rsidR="008C5A96" w:rsidRPr="008C5A96" w:rsidRDefault="008C5A96" w:rsidP="008C5A96">
      <w:pPr>
        <w:numPr>
          <w:ilvl w:val="0"/>
          <w:numId w:val="27"/>
        </w:numPr>
      </w:pPr>
      <w:r w:rsidRPr="008C5A96">
        <w:rPr>
          <w:b/>
          <w:bCs/>
        </w:rPr>
        <w:t>Targeted Promotions</w:t>
      </w:r>
      <w:r w:rsidRPr="008C5A96">
        <w:t>: Send promotional offers to specific users based on their preferences or booking history.</w:t>
      </w:r>
    </w:p>
    <w:p w14:paraId="2E3D2990" w14:textId="77777777" w:rsidR="008C5A96" w:rsidRPr="008C5A96" w:rsidRDefault="00806DAE" w:rsidP="008C5A96">
      <w:r>
        <w:pict w14:anchorId="08697D42">
          <v:rect id="_x0000_i1040" style="width:0;height:1.5pt" o:hralign="center" o:hrstd="t" o:hr="t" fillcolor="#a0a0a0" stroked="f"/>
        </w:pict>
      </w:r>
    </w:p>
    <w:p w14:paraId="7B7050AD" w14:textId="77777777" w:rsidR="008C5A96" w:rsidRPr="008C5A96" w:rsidRDefault="008C5A96" w:rsidP="008C5A96">
      <w:pPr>
        <w:rPr>
          <w:b/>
          <w:bCs/>
        </w:rPr>
      </w:pPr>
      <w:r w:rsidRPr="008C5A96">
        <w:rPr>
          <w:b/>
          <w:bCs/>
        </w:rPr>
        <w:t>8. Reporting Module</w:t>
      </w:r>
    </w:p>
    <w:p w14:paraId="1ED3F51C" w14:textId="77777777" w:rsidR="008C5A96" w:rsidRPr="008C5A96" w:rsidRDefault="008C5A96" w:rsidP="008C5A96">
      <w:r w:rsidRPr="008C5A96">
        <w:rPr>
          <w:b/>
          <w:bCs/>
        </w:rPr>
        <w:t>Purpose</w:t>
      </w:r>
      <w:r w:rsidRPr="008C5A96">
        <w:t>: Provides analytical reports and insights into system performance, revenue, customer satisfaction, and more.</w:t>
      </w:r>
    </w:p>
    <w:p w14:paraId="446EFB2E" w14:textId="77777777" w:rsidR="008C5A96" w:rsidRPr="008C5A96" w:rsidRDefault="008C5A96" w:rsidP="008C5A96">
      <w:r w:rsidRPr="008C5A96">
        <w:rPr>
          <w:b/>
          <w:bCs/>
        </w:rPr>
        <w:t>Features</w:t>
      </w:r>
      <w:r w:rsidRPr="008C5A96">
        <w:t>:</w:t>
      </w:r>
    </w:p>
    <w:p w14:paraId="70A6DC8A" w14:textId="77777777" w:rsidR="008C5A96" w:rsidRPr="008C5A96" w:rsidRDefault="008C5A96" w:rsidP="008C5A96">
      <w:pPr>
        <w:numPr>
          <w:ilvl w:val="0"/>
          <w:numId w:val="28"/>
        </w:numPr>
      </w:pPr>
      <w:r w:rsidRPr="008C5A96">
        <w:rPr>
          <w:b/>
          <w:bCs/>
        </w:rPr>
        <w:t>Revenue Reports</w:t>
      </w:r>
      <w:r w:rsidRPr="008C5A96">
        <w:t>: Generate reports on overall revenue generated from bookings, broken down by tour package, agent, or time period.</w:t>
      </w:r>
    </w:p>
    <w:p w14:paraId="4C678940" w14:textId="77777777" w:rsidR="008C5A96" w:rsidRPr="008C5A96" w:rsidRDefault="008C5A96" w:rsidP="008C5A96">
      <w:pPr>
        <w:numPr>
          <w:ilvl w:val="0"/>
          <w:numId w:val="28"/>
        </w:numPr>
      </w:pPr>
      <w:r w:rsidRPr="008C5A96">
        <w:rPr>
          <w:b/>
          <w:bCs/>
        </w:rPr>
        <w:t>Customer Satisfaction Reports</w:t>
      </w:r>
      <w:r w:rsidRPr="008C5A96">
        <w:t>: Analyze feedback and reviews to measure customer satisfaction levels.</w:t>
      </w:r>
    </w:p>
    <w:p w14:paraId="3B09447A" w14:textId="77777777" w:rsidR="008C5A96" w:rsidRPr="008C5A96" w:rsidRDefault="008C5A96" w:rsidP="008C5A96">
      <w:pPr>
        <w:numPr>
          <w:ilvl w:val="0"/>
          <w:numId w:val="28"/>
        </w:numPr>
      </w:pPr>
      <w:r w:rsidRPr="008C5A96">
        <w:rPr>
          <w:b/>
          <w:bCs/>
        </w:rPr>
        <w:t>Tour Performance Reports</w:t>
      </w:r>
      <w:r w:rsidRPr="008C5A96">
        <w:t>: Analyze the popularity and performance of each tour package, based on bookings, reviews, and feedback.</w:t>
      </w:r>
    </w:p>
    <w:p w14:paraId="6D94C932" w14:textId="77777777" w:rsidR="008C5A96" w:rsidRPr="008C5A96" w:rsidRDefault="008C5A96" w:rsidP="008C5A96">
      <w:pPr>
        <w:numPr>
          <w:ilvl w:val="0"/>
          <w:numId w:val="28"/>
        </w:numPr>
      </w:pPr>
      <w:r w:rsidRPr="008C5A96">
        <w:rPr>
          <w:b/>
          <w:bCs/>
        </w:rPr>
        <w:t>Agent Commission Reports</w:t>
      </w:r>
      <w:r w:rsidRPr="008C5A96">
        <w:t>: Track and calculate commissions owed to agents based on their bookings and sales performance.</w:t>
      </w:r>
    </w:p>
    <w:p w14:paraId="7FF76AF0" w14:textId="77777777" w:rsidR="008C5A96" w:rsidRPr="008C5A96" w:rsidRDefault="008C5A96" w:rsidP="008C5A96">
      <w:pPr>
        <w:numPr>
          <w:ilvl w:val="0"/>
          <w:numId w:val="28"/>
        </w:numPr>
      </w:pPr>
      <w:r w:rsidRPr="008C5A96">
        <w:rPr>
          <w:b/>
          <w:bCs/>
        </w:rPr>
        <w:t>Booking Trend Reports</w:t>
      </w:r>
      <w:r w:rsidRPr="008C5A96">
        <w:t>: Track booking trends over time, such as peak travel seasons or popular destinations.</w:t>
      </w:r>
    </w:p>
    <w:p w14:paraId="51CE690E" w14:textId="77777777" w:rsidR="008C5A96" w:rsidRPr="008C5A96" w:rsidRDefault="008C5A96" w:rsidP="008C5A96">
      <w:pPr>
        <w:numPr>
          <w:ilvl w:val="0"/>
          <w:numId w:val="28"/>
        </w:numPr>
      </w:pPr>
      <w:r w:rsidRPr="008C5A96">
        <w:rPr>
          <w:b/>
          <w:bCs/>
        </w:rPr>
        <w:t>Refund and Cancellation Reports</w:t>
      </w:r>
      <w:r w:rsidRPr="008C5A96">
        <w:t>: Generate reports on refunds processed and cancellations made, including reasons for cancellations.</w:t>
      </w:r>
    </w:p>
    <w:p w14:paraId="76A11F44" w14:textId="77777777" w:rsidR="008C5A96" w:rsidRPr="008C5A96" w:rsidRDefault="00806DAE" w:rsidP="008C5A96">
      <w:r>
        <w:lastRenderedPageBreak/>
        <w:pict w14:anchorId="51F7082B">
          <v:rect id="_x0000_i1041" style="width:0;height:1.5pt" o:hralign="center" o:hrstd="t" o:hr="t" fillcolor="#a0a0a0" stroked="f"/>
        </w:pict>
      </w:r>
    </w:p>
    <w:p w14:paraId="1E396419" w14:textId="77777777" w:rsidR="008C5A96" w:rsidRPr="008C5A96" w:rsidRDefault="008C5A96" w:rsidP="008C5A96">
      <w:pPr>
        <w:rPr>
          <w:b/>
          <w:bCs/>
        </w:rPr>
      </w:pPr>
      <w:r w:rsidRPr="008C5A96">
        <w:rPr>
          <w:b/>
          <w:bCs/>
        </w:rPr>
        <w:t>Module Integration</w:t>
      </w:r>
    </w:p>
    <w:p w14:paraId="1AC1D83E" w14:textId="77777777" w:rsidR="008C5A96" w:rsidRPr="008C5A96" w:rsidRDefault="008C5A96" w:rsidP="008C5A96">
      <w:r w:rsidRPr="008C5A96">
        <w:t>All the modules are integrated to work together as a cohesive system. For example:</w:t>
      </w:r>
    </w:p>
    <w:p w14:paraId="19918F1A" w14:textId="77777777" w:rsidR="008C5A96" w:rsidRPr="008C5A96" w:rsidRDefault="008C5A96" w:rsidP="008C5A96">
      <w:pPr>
        <w:numPr>
          <w:ilvl w:val="0"/>
          <w:numId w:val="29"/>
        </w:numPr>
      </w:pPr>
      <w:r w:rsidRPr="008C5A96">
        <w:t xml:space="preserve">The </w:t>
      </w:r>
      <w:r w:rsidRPr="008C5A96">
        <w:rPr>
          <w:b/>
          <w:bCs/>
        </w:rPr>
        <w:t>Booking System</w:t>
      </w:r>
      <w:r w:rsidRPr="008C5A96">
        <w:t xml:space="preserve"> interacts with the </w:t>
      </w:r>
      <w:r w:rsidRPr="008C5A96">
        <w:rPr>
          <w:b/>
          <w:bCs/>
        </w:rPr>
        <w:t>Tour Management Module</w:t>
      </w:r>
      <w:r w:rsidRPr="008C5A96">
        <w:t xml:space="preserve"> to book specific packages.</w:t>
      </w:r>
    </w:p>
    <w:p w14:paraId="002BA45A" w14:textId="77777777" w:rsidR="008C5A96" w:rsidRPr="008C5A96" w:rsidRDefault="008C5A96" w:rsidP="008C5A96">
      <w:pPr>
        <w:numPr>
          <w:ilvl w:val="0"/>
          <w:numId w:val="29"/>
        </w:numPr>
      </w:pPr>
      <w:r w:rsidRPr="008C5A96">
        <w:t xml:space="preserve">The </w:t>
      </w:r>
      <w:r w:rsidRPr="008C5A96">
        <w:rPr>
          <w:b/>
          <w:bCs/>
        </w:rPr>
        <w:t>Payment Gateway</w:t>
      </w:r>
      <w:r w:rsidRPr="008C5A96">
        <w:t xml:space="preserve"> processes payments for bookings made through the </w:t>
      </w:r>
      <w:r w:rsidRPr="008C5A96">
        <w:rPr>
          <w:b/>
          <w:bCs/>
        </w:rPr>
        <w:t>Booking System</w:t>
      </w:r>
      <w:r w:rsidRPr="008C5A96">
        <w:t>.</w:t>
      </w:r>
    </w:p>
    <w:p w14:paraId="254CC43F" w14:textId="77777777" w:rsidR="008C5A96" w:rsidRPr="008C5A96" w:rsidRDefault="008C5A96" w:rsidP="008C5A96">
      <w:pPr>
        <w:numPr>
          <w:ilvl w:val="0"/>
          <w:numId w:val="29"/>
        </w:numPr>
      </w:pPr>
      <w:r w:rsidRPr="008C5A96">
        <w:t xml:space="preserve">The </w:t>
      </w:r>
      <w:r w:rsidRPr="008C5A96">
        <w:rPr>
          <w:b/>
          <w:bCs/>
        </w:rPr>
        <w:t>Customer Management Module</w:t>
      </w:r>
      <w:r w:rsidRPr="008C5A96">
        <w:t xml:space="preserve"> tracks user feedback and reviews, which is reflected in the </w:t>
      </w:r>
      <w:r w:rsidRPr="008C5A96">
        <w:rPr>
          <w:b/>
          <w:bCs/>
        </w:rPr>
        <w:t>Reporting Module</w:t>
      </w:r>
      <w:r w:rsidRPr="008C5A96">
        <w:t xml:space="preserve"> for analyzing customer satisfaction.</w:t>
      </w:r>
    </w:p>
    <w:p w14:paraId="0D117D88" w14:textId="77777777" w:rsidR="008C5A96" w:rsidRPr="008C5A96" w:rsidRDefault="008C5A96" w:rsidP="008C5A96">
      <w:pPr>
        <w:numPr>
          <w:ilvl w:val="0"/>
          <w:numId w:val="29"/>
        </w:numPr>
      </w:pPr>
      <w:r w:rsidRPr="008C5A96">
        <w:t xml:space="preserve">The </w:t>
      </w:r>
      <w:r w:rsidRPr="008C5A96">
        <w:rPr>
          <w:b/>
          <w:bCs/>
        </w:rPr>
        <w:t>Agent and Guide Management Module</w:t>
      </w:r>
      <w:r w:rsidRPr="008C5A96">
        <w:t xml:space="preserve"> helps assign agents and guides to tours, and </w:t>
      </w:r>
      <w:r w:rsidRPr="008C5A96">
        <w:rPr>
          <w:b/>
          <w:bCs/>
        </w:rPr>
        <w:t>Itinerary Management</w:t>
      </w:r>
      <w:r w:rsidRPr="008C5A96">
        <w:t xml:space="preserve"> ensures they have the schedule details.</w:t>
      </w:r>
    </w:p>
    <w:p w14:paraId="04855B03" w14:textId="77777777" w:rsidR="008C5A96" w:rsidRDefault="008C5A96"/>
    <w:p w14:paraId="0C01CF94" w14:textId="77777777" w:rsidR="00072402" w:rsidRDefault="00072402">
      <w:r>
        <w:br w:type="page"/>
      </w:r>
    </w:p>
    <w:p w14:paraId="3C851644" w14:textId="5EFD5725" w:rsidR="00072402" w:rsidRPr="00ED13F1" w:rsidRDefault="00ED13F1">
      <w:pPr>
        <w:rPr>
          <w:b/>
          <w:bCs/>
          <w:color w:val="FF0000"/>
          <w:sz w:val="52"/>
          <w:szCs w:val="52"/>
        </w:rPr>
      </w:pPr>
      <w:r w:rsidRPr="00ED13F1">
        <w:rPr>
          <w:b/>
          <w:bCs/>
          <w:color w:val="FF0000"/>
          <w:sz w:val="52"/>
          <w:szCs w:val="52"/>
        </w:rPr>
        <w:lastRenderedPageBreak/>
        <w:t>System Workflow</w:t>
      </w:r>
      <w:r>
        <w:rPr>
          <w:b/>
          <w:bCs/>
          <w:color w:val="FF0000"/>
          <w:sz w:val="52"/>
          <w:szCs w:val="52"/>
        </w:rPr>
        <w:t xml:space="preserve"> </w:t>
      </w:r>
      <w:r w:rsidRPr="00ED13F1">
        <w:rPr>
          <w:b/>
          <w:bCs/>
          <w:color w:val="FF0000"/>
          <w:sz w:val="52"/>
          <w:szCs w:val="52"/>
        </w:rPr>
        <w:t>:-</w:t>
      </w:r>
    </w:p>
    <w:p w14:paraId="00FE8B29" w14:textId="77777777" w:rsidR="00ED13F1" w:rsidRPr="00ED13F1" w:rsidRDefault="00ED13F1" w:rsidP="00ED13F1">
      <w:pPr>
        <w:rPr>
          <w:b/>
          <w:bCs/>
        </w:rPr>
      </w:pPr>
      <w:r w:rsidRPr="00ED13F1">
        <w:rPr>
          <w:b/>
          <w:bCs/>
        </w:rPr>
        <w:t>1. User Registration and Login Workflow</w:t>
      </w:r>
    </w:p>
    <w:p w14:paraId="402D624F" w14:textId="77777777" w:rsidR="00ED13F1" w:rsidRPr="00ED13F1" w:rsidRDefault="00ED13F1" w:rsidP="00ED13F1">
      <w:r w:rsidRPr="00ED13F1">
        <w:rPr>
          <w:b/>
          <w:bCs/>
        </w:rPr>
        <w:t>Objective</w:t>
      </w:r>
      <w:r w:rsidRPr="00ED13F1">
        <w:t>: To allow new users to register and existing users to log in.</w:t>
      </w:r>
    </w:p>
    <w:p w14:paraId="2821564E" w14:textId="77777777" w:rsidR="00ED13F1" w:rsidRPr="00ED13F1" w:rsidRDefault="00ED13F1" w:rsidP="00ED13F1">
      <w:pPr>
        <w:rPr>
          <w:b/>
          <w:bCs/>
        </w:rPr>
      </w:pPr>
      <w:r w:rsidRPr="00ED13F1">
        <w:rPr>
          <w:b/>
          <w:bCs/>
        </w:rPr>
        <w:t>Steps:</w:t>
      </w:r>
    </w:p>
    <w:p w14:paraId="21F8B8F7" w14:textId="77777777" w:rsidR="00ED13F1" w:rsidRPr="00ED13F1" w:rsidRDefault="00ED13F1" w:rsidP="00ED13F1">
      <w:pPr>
        <w:numPr>
          <w:ilvl w:val="0"/>
          <w:numId w:val="30"/>
        </w:numPr>
      </w:pPr>
      <w:r w:rsidRPr="00ED13F1">
        <w:rPr>
          <w:b/>
          <w:bCs/>
        </w:rPr>
        <w:t>User Accesses the System</w:t>
      </w:r>
      <w:r w:rsidRPr="00ED13F1">
        <w:t>:</w:t>
      </w:r>
    </w:p>
    <w:p w14:paraId="5DDCB245" w14:textId="77777777" w:rsidR="00ED13F1" w:rsidRPr="00ED13F1" w:rsidRDefault="00ED13F1" w:rsidP="00ED13F1">
      <w:pPr>
        <w:numPr>
          <w:ilvl w:val="1"/>
          <w:numId w:val="30"/>
        </w:numPr>
      </w:pPr>
      <w:r w:rsidRPr="00ED13F1">
        <w:t>User navigates to the login or registration page.</w:t>
      </w:r>
    </w:p>
    <w:p w14:paraId="76AFF966" w14:textId="77777777" w:rsidR="00ED13F1" w:rsidRPr="00ED13F1" w:rsidRDefault="00ED13F1" w:rsidP="00ED13F1">
      <w:pPr>
        <w:numPr>
          <w:ilvl w:val="0"/>
          <w:numId w:val="30"/>
        </w:numPr>
      </w:pPr>
      <w:r w:rsidRPr="00ED13F1">
        <w:rPr>
          <w:b/>
          <w:bCs/>
        </w:rPr>
        <w:t>New User Registration</w:t>
      </w:r>
      <w:r w:rsidRPr="00ED13F1">
        <w:t>:</w:t>
      </w:r>
    </w:p>
    <w:p w14:paraId="57FFB351" w14:textId="77777777" w:rsidR="00ED13F1" w:rsidRPr="00ED13F1" w:rsidRDefault="00ED13F1" w:rsidP="00ED13F1">
      <w:pPr>
        <w:numPr>
          <w:ilvl w:val="1"/>
          <w:numId w:val="30"/>
        </w:numPr>
      </w:pPr>
      <w:r w:rsidRPr="00ED13F1">
        <w:t>User clicks the "Register" button.</w:t>
      </w:r>
    </w:p>
    <w:p w14:paraId="078F0E9C" w14:textId="77777777" w:rsidR="00ED13F1" w:rsidRPr="00ED13F1" w:rsidRDefault="00ED13F1" w:rsidP="00ED13F1">
      <w:pPr>
        <w:numPr>
          <w:ilvl w:val="1"/>
          <w:numId w:val="30"/>
        </w:numPr>
      </w:pPr>
      <w:r w:rsidRPr="00ED13F1">
        <w:t>The system presents a form asking for personal details such as name, email, password, and contact information (Customer Management Module).</w:t>
      </w:r>
    </w:p>
    <w:p w14:paraId="16302488" w14:textId="77777777" w:rsidR="00ED13F1" w:rsidRPr="00ED13F1" w:rsidRDefault="00ED13F1" w:rsidP="00ED13F1">
      <w:pPr>
        <w:numPr>
          <w:ilvl w:val="1"/>
          <w:numId w:val="30"/>
        </w:numPr>
      </w:pPr>
      <w:r w:rsidRPr="00ED13F1">
        <w:t>User submits the form.</w:t>
      </w:r>
    </w:p>
    <w:p w14:paraId="4FF62F2D" w14:textId="77777777" w:rsidR="00ED13F1" w:rsidRPr="00ED13F1" w:rsidRDefault="00ED13F1" w:rsidP="00ED13F1">
      <w:pPr>
        <w:numPr>
          <w:ilvl w:val="1"/>
          <w:numId w:val="30"/>
        </w:numPr>
      </w:pPr>
      <w:r w:rsidRPr="00ED13F1">
        <w:t>System validates the details (e.g., valid email format, password strength).</w:t>
      </w:r>
    </w:p>
    <w:p w14:paraId="327CACE9" w14:textId="77777777" w:rsidR="00ED13F1" w:rsidRPr="00ED13F1" w:rsidRDefault="00ED13F1" w:rsidP="00ED13F1">
      <w:pPr>
        <w:numPr>
          <w:ilvl w:val="1"/>
          <w:numId w:val="30"/>
        </w:numPr>
      </w:pPr>
      <w:r w:rsidRPr="00ED13F1">
        <w:t>System checks for the uniqueness of the email in the User table.</w:t>
      </w:r>
    </w:p>
    <w:p w14:paraId="74023F22" w14:textId="77777777" w:rsidR="00ED13F1" w:rsidRPr="00ED13F1" w:rsidRDefault="00ED13F1" w:rsidP="00ED13F1">
      <w:pPr>
        <w:numPr>
          <w:ilvl w:val="1"/>
          <w:numId w:val="30"/>
        </w:numPr>
      </w:pPr>
      <w:r w:rsidRPr="00ED13F1">
        <w:t>Upon successful validation, the system creates a new user entry in the User table.</w:t>
      </w:r>
    </w:p>
    <w:p w14:paraId="153CE90D" w14:textId="77777777" w:rsidR="00ED13F1" w:rsidRPr="00ED13F1" w:rsidRDefault="00ED13F1" w:rsidP="00ED13F1">
      <w:pPr>
        <w:numPr>
          <w:ilvl w:val="1"/>
          <w:numId w:val="30"/>
        </w:numPr>
      </w:pPr>
      <w:r w:rsidRPr="00ED13F1">
        <w:t>A welcome email or notification is sent (Notification Module).</w:t>
      </w:r>
    </w:p>
    <w:p w14:paraId="5CC54833" w14:textId="77777777" w:rsidR="00ED13F1" w:rsidRPr="00ED13F1" w:rsidRDefault="00ED13F1" w:rsidP="00ED13F1">
      <w:pPr>
        <w:numPr>
          <w:ilvl w:val="0"/>
          <w:numId w:val="30"/>
        </w:numPr>
      </w:pPr>
      <w:r w:rsidRPr="00ED13F1">
        <w:rPr>
          <w:b/>
          <w:bCs/>
        </w:rPr>
        <w:t>User Login</w:t>
      </w:r>
      <w:r w:rsidRPr="00ED13F1">
        <w:t>:</w:t>
      </w:r>
    </w:p>
    <w:p w14:paraId="176FBA60" w14:textId="77777777" w:rsidR="00ED13F1" w:rsidRPr="00ED13F1" w:rsidRDefault="00ED13F1" w:rsidP="00ED13F1">
      <w:pPr>
        <w:numPr>
          <w:ilvl w:val="1"/>
          <w:numId w:val="30"/>
        </w:numPr>
      </w:pPr>
      <w:r w:rsidRPr="00ED13F1">
        <w:t>Registered users enter their email and password on the login form.</w:t>
      </w:r>
    </w:p>
    <w:p w14:paraId="344DB34B" w14:textId="77777777" w:rsidR="00ED13F1" w:rsidRPr="00ED13F1" w:rsidRDefault="00ED13F1" w:rsidP="00ED13F1">
      <w:pPr>
        <w:numPr>
          <w:ilvl w:val="1"/>
          <w:numId w:val="30"/>
        </w:numPr>
      </w:pPr>
      <w:r w:rsidRPr="00ED13F1">
        <w:t>The system validates the credentials by checking the User table.</w:t>
      </w:r>
    </w:p>
    <w:p w14:paraId="23E4037D" w14:textId="77777777" w:rsidR="00ED13F1" w:rsidRPr="00ED13F1" w:rsidRDefault="00ED13F1" w:rsidP="00ED13F1">
      <w:pPr>
        <w:numPr>
          <w:ilvl w:val="1"/>
          <w:numId w:val="30"/>
        </w:numPr>
      </w:pPr>
      <w:r w:rsidRPr="00ED13F1">
        <w:t>If successful, the user is logged in and redirected to their dashboard.</w:t>
      </w:r>
    </w:p>
    <w:p w14:paraId="7D669192" w14:textId="77777777" w:rsidR="00ED13F1" w:rsidRPr="00ED13F1" w:rsidRDefault="00ED13F1" w:rsidP="00ED13F1">
      <w:pPr>
        <w:numPr>
          <w:ilvl w:val="1"/>
          <w:numId w:val="30"/>
        </w:numPr>
      </w:pPr>
      <w:r w:rsidRPr="00ED13F1">
        <w:t>Unsuccessful login attempts are tracked, and appropriate error messages are displayed.</w:t>
      </w:r>
    </w:p>
    <w:p w14:paraId="62EB92F6" w14:textId="77777777" w:rsidR="00ED13F1" w:rsidRPr="00ED13F1" w:rsidRDefault="00806DAE" w:rsidP="00ED13F1">
      <w:r>
        <w:pict w14:anchorId="5AC868AE">
          <v:rect id="_x0000_i1042" style="width:0;height:1.5pt" o:hralign="center" o:hrstd="t" o:hr="t" fillcolor="#a0a0a0" stroked="f"/>
        </w:pict>
      </w:r>
    </w:p>
    <w:p w14:paraId="0271CA34" w14:textId="77777777" w:rsidR="00ED13F1" w:rsidRPr="00ED13F1" w:rsidRDefault="00ED13F1" w:rsidP="00ED13F1">
      <w:pPr>
        <w:rPr>
          <w:b/>
          <w:bCs/>
        </w:rPr>
      </w:pPr>
      <w:r w:rsidRPr="00ED13F1">
        <w:rPr>
          <w:b/>
          <w:bCs/>
        </w:rPr>
        <w:t>2. Tour Package Creation and Management Workflow</w:t>
      </w:r>
    </w:p>
    <w:p w14:paraId="6266D068" w14:textId="77777777" w:rsidR="00ED13F1" w:rsidRPr="00ED13F1" w:rsidRDefault="00ED13F1" w:rsidP="00ED13F1">
      <w:r w:rsidRPr="00ED13F1">
        <w:rPr>
          <w:b/>
          <w:bCs/>
        </w:rPr>
        <w:t>Objective</w:t>
      </w:r>
      <w:r w:rsidRPr="00ED13F1">
        <w:t>: To allow agents or admins to create and manage tour packages.</w:t>
      </w:r>
    </w:p>
    <w:p w14:paraId="1D56035F" w14:textId="77777777" w:rsidR="00ED13F1" w:rsidRPr="00ED13F1" w:rsidRDefault="00ED13F1" w:rsidP="00ED13F1">
      <w:pPr>
        <w:rPr>
          <w:b/>
          <w:bCs/>
        </w:rPr>
      </w:pPr>
      <w:r w:rsidRPr="00ED13F1">
        <w:rPr>
          <w:b/>
          <w:bCs/>
        </w:rPr>
        <w:t>Steps:</w:t>
      </w:r>
    </w:p>
    <w:p w14:paraId="07CC18F9" w14:textId="77777777" w:rsidR="00ED13F1" w:rsidRPr="00ED13F1" w:rsidRDefault="00ED13F1" w:rsidP="00ED13F1">
      <w:pPr>
        <w:numPr>
          <w:ilvl w:val="0"/>
          <w:numId w:val="31"/>
        </w:numPr>
      </w:pPr>
      <w:r w:rsidRPr="00ED13F1">
        <w:rPr>
          <w:b/>
          <w:bCs/>
        </w:rPr>
        <w:t>Agent/Admin Logs In</w:t>
      </w:r>
      <w:r w:rsidRPr="00ED13F1">
        <w:t>:</w:t>
      </w:r>
    </w:p>
    <w:p w14:paraId="3BE6CA8B" w14:textId="77777777" w:rsidR="00ED13F1" w:rsidRPr="00ED13F1" w:rsidRDefault="00ED13F1" w:rsidP="00ED13F1">
      <w:pPr>
        <w:numPr>
          <w:ilvl w:val="1"/>
          <w:numId w:val="31"/>
        </w:numPr>
      </w:pPr>
      <w:r w:rsidRPr="00ED13F1">
        <w:t>The agent/admin logs into the system (Customer Management Module).</w:t>
      </w:r>
    </w:p>
    <w:p w14:paraId="1FF51848" w14:textId="77777777" w:rsidR="00ED13F1" w:rsidRPr="00ED13F1" w:rsidRDefault="00ED13F1" w:rsidP="00ED13F1">
      <w:pPr>
        <w:numPr>
          <w:ilvl w:val="0"/>
          <w:numId w:val="31"/>
        </w:numPr>
      </w:pPr>
      <w:r w:rsidRPr="00ED13F1">
        <w:rPr>
          <w:b/>
          <w:bCs/>
        </w:rPr>
        <w:t>Creating a Tour Package</w:t>
      </w:r>
      <w:r w:rsidRPr="00ED13F1">
        <w:t>:</w:t>
      </w:r>
    </w:p>
    <w:p w14:paraId="18B13735" w14:textId="77777777" w:rsidR="00ED13F1" w:rsidRPr="00ED13F1" w:rsidRDefault="00ED13F1" w:rsidP="00ED13F1">
      <w:pPr>
        <w:numPr>
          <w:ilvl w:val="1"/>
          <w:numId w:val="31"/>
        </w:numPr>
      </w:pPr>
      <w:r w:rsidRPr="00ED13F1">
        <w:t>Agent/admin navigates to the “Create New Tour Package” page.</w:t>
      </w:r>
    </w:p>
    <w:p w14:paraId="619FB6CE" w14:textId="77777777" w:rsidR="00ED13F1" w:rsidRPr="00ED13F1" w:rsidRDefault="00ED13F1" w:rsidP="00ED13F1">
      <w:pPr>
        <w:numPr>
          <w:ilvl w:val="1"/>
          <w:numId w:val="31"/>
        </w:numPr>
      </w:pPr>
      <w:r w:rsidRPr="00ED13F1">
        <w:t>Inputs details like name, destination, price, start/end dates, available slots, and description.</w:t>
      </w:r>
    </w:p>
    <w:p w14:paraId="4734F2C6" w14:textId="77777777" w:rsidR="00ED13F1" w:rsidRPr="00ED13F1" w:rsidRDefault="00ED13F1" w:rsidP="00ED13F1">
      <w:pPr>
        <w:numPr>
          <w:ilvl w:val="1"/>
          <w:numId w:val="31"/>
        </w:numPr>
      </w:pPr>
      <w:r w:rsidRPr="00ED13F1">
        <w:t>Assigns an itinerary (Itinerary Module) by adding day-by-day activities, locations, and transport details.</w:t>
      </w:r>
    </w:p>
    <w:p w14:paraId="55526C05" w14:textId="77777777" w:rsidR="00ED13F1" w:rsidRPr="00ED13F1" w:rsidRDefault="00ED13F1" w:rsidP="00ED13F1">
      <w:pPr>
        <w:numPr>
          <w:ilvl w:val="1"/>
          <w:numId w:val="31"/>
        </w:numPr>
      </w:pPr>
      <w:r w:rsidRPr="00ED13F1">
        <w:t>Assigns a guide or vehicle to the tour package (Guide Management and Vehicle Management Sub-modules).</w:t>
      </w:r>
    </w:p>
    <w:p w14:paraId="5606F0B4" w14:textId="77777777" w:rsidR="00ED13F1" w:rsidRPr="00ED13F1" w:rsidRDefault="00ED13F1" w:rsidP="00ED13F1">
      <w:pPr>
        <w:numPr>
          <w:ilvl w:val="1"/>
          <w:numId w:val="31"/>
        </w:numPr>
      </w:pPr>
      <w:r w:rsidRPr="00ED13F1">
        <w:t>System validates the inputs (e.g., valid dates, availability of guides).</w:t>
      </w:r>
    </w:p>
    <w:p w14:paraId="634D1104" w14:textId="77777777" w:rsidR="00ED13F1" w:rsidRPr="00ED13F1" w:rsidRDefault="00ED13F1" w:rsidP="00ED13F1">
      <w:pPr>
        <w:numPr>
          <w:ilvl w:val="1"/>
          <w:numId w:val="31"/>
        </w:numPr>
      </w:pPr>
      <w:r w:rsidRPr="00ED13F1">
        <w:lastRenderedPageBreak/>
        <w:t>The new tour package is saved in the TourPackage table, linked with the Itinerary, Guide, and Vehicle tables.</w:t>
      </w:r>
    </w:p>
    <w:p w14:paraId="1E92A850" w14:textId="77777777" w:rsidR="00ED13F1" w:rsidRPr="00ED13F1" w:rsidRDefault="00ED13F1" w:rsidP="00ED13F1">
      <w:pPr>
        <w:numPr>
          <w:ilvl w:val="1"/>
          <w:numId w:val="31"/>
        </w:numPr>
      </w:pPr>
      <w:r w:rsidRPr="00ED13F1">
        <w:t>Notification is sent to users or agents about the newly created package (Notification Module).</w:t>
      </w:r>
    </w:p>
    <w:p w14:paraId="7B4FC114" w14:textId="77777777" w:rsidR="00ED13F1" w:rsidRPr="00ED13F1" w:rsidRDefault="00ED13F1" w:rsidP="00ED13F1">
      <w:pPr>
        <w:numPr>
          <w:ilvl w:val="0"/>
          <w:numId w:val="31"/>
        </w:numPr>
      </w:pPr>
      <w:r w:rsidRPr="00ED13F1">
        <w:rPr>
          <w:b/>
          <w:bCs/>
        </w:rPr>
        <w:t>Managing a Tour Package</w:t>
      </w:r>
      <w:r w:rsidRPr="00ED13F1">
        <w:t>:</w:t>
      </w:r>
    </w:p>
    <w:p w14:paraId="3DAF0910" w14:textId="77777777" w:rsidR="00ED13F1" w:rsidRPr="00ED13F1" w:rsidRDefault="00ED13F1" w:rsidP="00ED13F1">
      <w:pPr>
        <w:numPr>
          <w:ilvl w:val="1"/>
          <w:numId w:val="31"/>
        </w:numPr>
      </w:pPr>
      <w:r w:rsidRPr="00ED13F1">
        <w:t>The agent/admin can view all created packages in the system.</w:t>
      </w:r>
    </w:p>
    <w:p w14:paraId="7EFB7AC2" w14:textId="77777777" w:rsidR="00ED13F1" w:rsidRPr="00ED13F1" w:rsidRDefault="00ED13F1" w:rsidP="00ED13F1">
      <w:pPr>
        <w:numPr>
          <w:ilvl w:val="1"/>
          <w:numId w:val="31"/>
        </w:numPr>
      </w:pPr>
      <w:r w:rsidRPr="00ED13F1">
        <w:t>Edits can be made to details such as price, availability, or schedule.</w:t>
      </w:r>
    </w:p>
    <w:p w14:paraId="10A15D6A" w14:textId="77777777" w:rsidR="00ED13F1" w:rsidRPr="00ED13F1" w:rsidRDefault="00ED13F1" w:rsidP="00ED13F1">
      <w:pPr>
        <w:numPr>
          <w:ilvl w:val="1"/>
          <w:numId w:val="31"/>
        </w:numPr>
      </w:pPr>
      <w:r w:rsidRPr="00ED13F1">
        <w:t>The system updates the relevant fields in the TourPackage table and, if applicable, notifies users of any changes.</w:t>
      </w:r>
    </w:p>
    <w:p w14:paraId="19896594" w14:textId="77777777" w:rsidR="00ED13F1" w:rsidRPr="00ED13F1" w:rsidRDefault="00806DAE" w:rsidP="00ED13F1">
      <w:r>
        <w:pict w14:anchorId="5564BD4B">
          <v:rect id="_x0000_i1043" style="width:0;height:1.5pt" o:hralign="center" o:hrstd="t" o:hr="t" fillcolor="#a0a0a0" stroked="f"/>
        </w:pict>
      </w:r>
    </w:p>
    <w:p w14:paraId="470AAFD7" w14:textId="77777777" w:rsidR="00ED13F1" w:rsidRPr="00ED13F1" w:rsidRDefault="00ED13F1" w:rsidP="00ED13F1">
      <w:pPr>
        <w:rPr>
          <w:b/>
          <w:bCs/>
        </w:rPr>
      </w:pPr>
      <w:r w:rsidRPr="00ED13F1">
        <w:rPr>
          <w:b/>
          <w:bCs/>
        </w:rPr>
        <w:t>3. Booking Workflow (Tour, Hotel, and Flight)</w:t>
      </w:r>
    </w:p>
    <w:p w14:paraId="0008931E" w14:textId="77777777" w:rsidR="00ED13F1" w:rsidRPr="00ED13F1" w:rsidRDefault="00ED13F1" w:rsidP="00ED13F1">
      <w:r w:rsidRPr="00ED13F1">
        <w:rPr>
          <w:b/>
          <w:bCs/>
        </w:rPr>
        <w:t>Objective</w:t>
      </w:r>
      <w:r w:rsidRPr="00ED13F1">
        <w:t>: To allow users to book tours, hotels, and flights through the system.</w:t>
      </w:r>
    </w:p>
    <w:p w14:paraId="6400885D" w14:textId="77777777" w:rsidR="00ED13F1" w:rsidRPr="00ED13F1" w:rsidRDefault="00ED13F1" w:rsidP="00ED13F1">
      <w:pPr>
        <w:rPr>
          <w:b/>
          <w:bCs/>
        </w:rPr>
      </w:pPr>
      <w:r w:rsidRPr="00ED13F1">
        <w:rPr>
          <w:b/>
          <w:bCs/>
        </w:rPr>
        <w:t>Steps:</w:t>
      </w:r>
    </w:p>
    <w:p w14:paraId="037C46E9" w14:textId="77777777" w:rsidR="00ED13F1" w:rsidRPr="00ED13F1" w:rsidRDefault="00ED13F1" w:rsidP="00ED13F1">
      <w:pPr>
        <w:numPr>
          <w:ilvl w:val="0"/>
          <w:numId w:val="32"/>
        </w:numPr>
      </w:pPr>
      <w:r w:rsidRPr="00ED13F1">
        <w:rPr>
          <w:b/>
          <w:bCs/>
        </w:rPr>
        <w:t>User Browses Tour Packages</w:t>
      </w:r>
      <w:r w:rsidRPr="00ED13F1">
        <w:t>:</w:t>
      </w:r>
    </w:p>
    <w:p w14:paraId="51B901B4" w14:textId="77777777" w:rsidR="00ED13F1" w:rsidRPr="00ED13F1" w:rsidRDefault="00ED13F1" w:rsidP="00ED13F1">
      <w:pPr>
        <w:numPr>
          <w:ilvl w:val="1"/>
          <w:numId w:val="32"/>
        </w:numPr>
      </w:pPr>
      <w:r w:rsidRPr="00ED13F1">
        <w:t>The user logs in and navigates to the “Available Tours” page.</w:t>
      </w:r>
    </w:p>
    <w:p w14:paraId="418344E9" w14:textId="77777777" w:rsidR="00ED13F1" w:rsidRPr="00ED13F1" w:rsidRDefault="00ED13F1" w:rsidP="00ED13F1">
      <w:pPr>
        <w:numPr>
          <w:ilvl w:val="1"/>
          <w:numId w:val="32"/>
        </w:numPr>
      </w:pPr>
      <w:r w:rsidRPr="00ED13F1">
        <w:t>The system fetches available tours from the TourPackage table and displays them.</w:t>
      </w:r>
    </w:p>
    <w:p w14:paraId="63F77569" w14:textId="77777777" w:rsidR="00ED13F1" w:rsidRPr="00ED13F1" w:rsidRDefault="00ED13F1" w:rsidP="00ED13F1">
      <w:pPr>
        <w:numPr>
          <w:ilvl w:val="1"/>
          <w:numId w:val="32"/>
        </w:numPr>
      </w:pPr>
      <w:r w:rsidRPr="00ED13F1">
        <w:t>The user applies filters like destination, date, or price.</w:t>
      </w:r>
    </w:p>
    <w:p w14:paraId="27602406" w14:textId="77777777" w:rsidR="00ED13F1" w:rsidRPr="00ED13F1" w:rsidRDefault="00ED13F1" w:rsidP="00ED13F1">
      <w:pPr>
        <w:numPr>
          <w:ilvl w:val="0"/>
          <w:numId w:val="32"/>
        </w:numPr>
      </w:pPr>
      <w:r w:rsidRPr="00ED13F1">
        <w:rPr>
          <w:b/>
          <w:bCs/>
        </w:rPr>
        <w:t>Tour Selection</w:t>
      </w:r>
      <w:r w:rsidRPr="00ED13F1">
        <w:t>:</w:t>
      </w:r>
    </w:p>
    <w:p w14:paraId="2E52BCB8" w14:textId="77777777" w:rsidR="00ED13F1" w:rsidRPr="00ED13F1" w:rsidRDefault="00ED13F1" w:rsidP="00ED13F1">
      <w:pPr>
        <w:numPr>
          <w:ilvl w:val="1"/>
          <w:numId w:val="32"/>
        </w:numPr>
      </w:pPr>
      <w:r w:rsidRPr="00ED13F1">
        <w:t>The user selects a tour package.</w:t>
      </w:r>
    </w:p>
    <w:p w14:paraId="371E9DB6" w14:textId="77777777" w:rsidR="00ED13F1" w:rsidRPr="00ED13F1" w:rsidRDefault="00ED13F1" w:rsidP="00ED13F1">
      <w:pPr>
        <w:numPr>
          <w:ilvl w:val="1"/>
          <w:numId w:val="32"/>
        </w:numPr>
      </w:pPr>
      <w:r w:rsidRPr="00ED13F1">
        <w:t>The system displays detailed information about the package, including itinerary, price, available slots, and guides.</w:t>
      </w:r>
    </w:p>
    <w:p w14:paraId="2C9511CE" w14:textId="77777777" w:rsidR="00ED13F1" w:rsidRPr="00ED13F1" w:rsidRDefault="00ED13F1" w:rsidP="00ED13F1">
      <w:pPr>
        <w:numPr>
          <w:ilvl w:val="0"/>
          <w:numId w:val="32"/>
        </w:numPr>
      </w:pPr>
      <w:r w:rsidRPr="00ED13F1">
        <w:rPr>
          <w:b/>
          <w:bCs/>
        </w:rPr>
        <w:t>Booking Process</w:t>
      </w:r>
      <w:r w:rsidRPr="00ED13F1">
        <w:t>:</w:t>
      </w:r>
    </w:p>
    <w:p w14:paraId="6DD8D8A3" w14:textId="77777777" w:rsidR="00ED13F1" w:rsidRPr="00ED13F1" w:rsidRDefault="00ED13F1" w:rsidP="00ED13F1">
      <w:pPr>
        <w:numPr>
          <w:ilvl w:val="1"/>
          <w:numId w:val="32"/>
        </w:numPr>
      </w:pPr>
      <w:r w:rsidRPr="00ED13F1">
        <w:t>The user clicks "Book Now."</w:t>
      </w:r>
    </w:p>
    <w:p w14:paraId="32FBC606" w14:textId="77777777" w:rsidR="00ED13F1" w:rsidRPr="00ED13F1" w:rsidRDefault="00ED13F1" w:rsidP="00ED13F1">
      <w:pPr>
        <w:numPr>
          <w:ilvl w:val="1"/>
          <w:numId w:val="32"/>
        </w:numPr>
      </w:pPr>
      <w:r w:rsidRPr="00ED13F1">
        <w:t>The system checks if the selected tour has available slots (Booking System Module).</w:t>
      </w:r>
    </w:p>
    <w:p w14:paraId="7FE8A1BA" w14:textId="77777777" w:rsidR="00ED13F1" w:rsidRPr="00ED13F1" w:rsidRDefault="00ED13F1" w:rsidP="00ED13F1">
      <w:pPr>
        <w:numPr>
          <w:ilvl w:val="1"/>
          <w:numId w:val="32"/>
        </w:numPr>
      </w:pPr>
      <w:r w:rsidRPr="00ED13F1">
        <w:t>The user is redirected to the booking page, where they can enter additional details like the number of people and any special requests.</w:t>
      </w:r>
    </w:p>
    <w:p w14:paraId="1A915CB3" w14:textId="77777777" w:rsidR="00ED13F1" w:rsidRPr="00ED13F1" w:rsidRDefault="00ED13F1" w:rsidP="00ED13F1">
      <w:pPr>
        <w:numPr>
          <w:ilvl w:val="0"/>
          <w:numId w:val="32"/>
        </w:numPr>
      </w:pPr>
      <w:r w:rsidRPr="00ED13F1">
        <w:rPr>
          <w:b/>
          <w:bCs/>
        </w:rPr>
        <w:t>Hotel and Flight Selection</w:t>
      </w:r>
      <w:r w:rsidRPr="00ED13F1">
        <w:t xml:space="preserve"> (optional):</w:t>
      </w:r>
    </w:p>
    <w:p w14:paraId="559E09E1" w14:textId="77777777" w:rsidR="00ED13F1" w:rsidRPr="00ED13F1" w:rsidRDefault="00ED13F1" w:rsidP="00ED13F1">
      <w:pPr>
        <w:numPr>
          <w:ilvl w:val="1"/>
          <w:numId w:val="32"/>
        </w:numPr>
      </w:pPr>
      <w:r w:rsidRPr="00ED13F1">
        <w:t>The user can choose to book hotels and flights as part of their package.</w:t>
      </w:r>
    </w:p>
    <w:p w14:paraId="2AEDE830" w14:textId="77777777" w:rsidR="00ED13F1" w:rsidRPr="00ED13F1" w:rsidRDefault="00ED13F1" w:rsidP="00ED13F1">
      <w:pPr>
        <w:numPr>
          <w:ilvl w:val="1"/>
          <w:numId w:val="32"/>
        </w:numPr>
      </w:pPr>
      <w:r w:rsidRPr="00ED13F1">
        <w:t>The system fetches available hotels and flights from respective third-party APIs (or from the internal system if managed).</w:t>
      </w:r>
    </w:p>
    <w:p w14:paraId="03F13F0D" w14:textId="77777777" w:rsidR="00ED13F1" w:rsidRPr="00ED13F1" w:rsidRDefault="00ED13F1" w:rsidP="00ED13F1">
      <w:pPr>
        <w:numPr>
          <w:ilvl w:val="1"/>
          <w:numId w:val="32"/>
        </w:numPr>
      </w:pPr>
      <w:r w:rsidRPr="00ED13F1">
        <w:t>The user selects the desired hotel and flight.</w:t>
      </w:r>
    </w:p>
    <w:p w14:paraId="590C7F62" w14:textId="77777777" w:rsidR="00ED13F1" w:rsidRPr="00ED13F1" w:rsidRDefault="00ED13F1" w:rsidP="00ED13F1">
      <w:pPr>
        <w:numPr>
          <w:ilvl w:val="1"/>
          <w:numId w:val="32"/>
        </w:numPr>
      </w:pPr>
      <w:r w:rsidRPr="00ED13F1">
        <w:t>The selected hotel and flight information are saved with the booking details in the Booking table.</w:t>
      </w:r>
    </w:p>
    <w:p w14:paraId="4F7FAC24" w14:textId="77777777" w:rsidR="00ED13F1" w:rsidRPr="00ED13F1" w:rsidRDefault="00ED13F1" w:rsidP="00ED13F1">
      <w:pPr>
        <w:numPr>
          <w:ilvl w:val="0"/>
          <w:numId w:val="32"/>
        </w:numPr>
      </w:pPr>
      <w:r w:rsidRPr="00ED13F1">
        <w:rPr>
          <w:b/>
          <w:bCs/>
        </w:rPr>
        <w:t>Payment Process</w:t>
      </w:r>
      <w:r w:rsidRPr="00ED13F1">
        <w:t>:</w:t>
      </w:r>
    </w:p>
    <w:p w14:paraId="6FFBBD3D" w14:textId="77777777" w:rsidR="00ED13F1" w:rsidRPr="00ED13F1" w:rsidRDefault="00ED13F1" w:rsidP="00ED13F1">
      <w:pPr>
        <w:numPr>
          <w:ilvl w:val="1"/>
          <w:numId w:val="32"/>
        </w:numPr>
      </w:pPr>
      <w:r w:rsidRPr="00ED13F1">
        <w:t>The user is redirected to the payment gateway.</w:t>
      </w:r>
    </w:p>
    <w:p w14:paraId="2797B709" w14:textId="77777777" w:rsidR="00ED13F1" w:rsidRPr="00ED13F1" w:rsidRDefault="00ED13F1" w:rsidP="00ED13F1">
      <w:pPr>
        <w:numPr>
          <w:ilvl w:val="1"/>
          <w:numId w:val="32"/>
        </w:numPr>
      </w:pPr>
      <w:r w:rsidRPr="00ED13F1">
        <w:t>The system calculates the total cost, including discounts (if any) from the Discount table.</w:t>
      </w:r>
    </w:p>
    <w:p w14:paraId="0255A113" w14:textId="77777777" w:rsidR="00ED13F1" w:rsidRPr="00ED13F1" w:rsidRDefault="00ED13F1" w:rsidP="00ED13F1">
      <w:pPr>
        <w:numPr>
          <w:ilvl w:val="1"/>
          <w:numId w:val="32"/>
        </w:numPr>
      </w:pPr>
      <w:r w:rsidRPr="00ED13F1">
        <w:t>The user enters payment details, and the system processes the payment (Payment Gateway Module).</w:t>
      </w:r>
    </w:p>
    <w:p w14:paraId="2A111059" w14:textId="77777777" w:rsidR="00ED13F1" w:rsidRPr="00ED13F1" w:rsidRDefault="00ED13F1" w:rsidP="00ED13F1">
      <w:pPr>
        <w:numPr>
          <w:ilvl w:val="1"/>
          <w:numId w:val="32"/>
        </w:numPr>
      </w:pPr>
      <w:r w:rsidRPr="00ED13F1">
        <w:lastRenderedPageBreak/>
        <w:t>Upon successful payment, the system generates a booking confirmation and sends a notification to the user.</w:t>
      </w:r>
    </w:p>
    <w:p w14:paraId="6BACF3E2" w14:textId="77777777" w:rsidR="00ED13F1" w:rsidRPr="00ED13F1" w:rsidRDefault="00ED13F1" w:rsidP="00ED13F1">
      <w:pPr>
        <w:numPr>
          <w:ilvl w:val="1"/>
          <w:numId w:val="32"/>
        </w:numPr>
      </w:pPr>
      <w:r w:rsidRPr="00ED13F1">
        <w:t>The booking details are saved in the Booking table, linked to the User, TourPackage, Payment, Hotel, and Flight tables.</w:t>
      </w:r>
    </w:p>
    <w:p w14:paraId="651515DE" w14:textId="77777777" w:rsidR="00ED13F1" w:rsidRPr="00ED13F1" w:rsidRDefault="00806DAE" w:rsidP="00ED13F1">
      <w:r>
        <w:pict w14:anchorId="14BEB72C">
          <v:rect id="_x0000_i1044" style="width:0;height:1.5pt" o:hralign="center" o:hrstd="t" o:hr="t" fillcolor="#a0a0a0" stroked="f"/>
        </w:pict>
      </w:r>
    </w:p>
    <w:p w14:paraId="74F4CDB9" w14:textId="77777777" w:rsidR="00ED13F1" w:rsidRPr="00ED13F1" w:rsidRDefault="00ED13F1" w:rsidP="00ED13F1">
      <w:pPr>
        <w:rPr>
          <w:b/>
          <w:bCs/>
        </w:rPr>
      </w:pPr>
      <w:r w:rsidRPr="00ED13F1">
        <w:rPr>
          <w:b/>
          <w:bCs/>
        </w:rPr>
        <w:t>4. Payment and Refund Workflow</w:t>
      </w:r>
    </w:p>
    <w:p w14:paraId="6E851782" w14:textId="77777777" w:rsidR="00ED13F1" w:rsidRPr="00ED13F1" w:rsidRDefault="00ED13F1" w:rsidP="00ED13F1">
      <w:r w:rsidRPr="00ED13F1">
        <w:rPr>
          <w:b/>
          <w:bCs/>
        </w:rPr>
        <w:t>Objective</w:t>
      </w:r>
      <w:r w:rsidRPr="00ED13F1">
        <w:t>: To process payments and handle refund requests.</w:t>
      </w:r>
    </w:p>
    <w:p w14:paraId="02E3C640" w14:textId="77777777" w:rsidR="00ED13F1" w:rsidRPr="00ED13F1" w:rsidRDefault="00ED13F1" w:rsidP="00ED13F1">
      <w:pPr>
        <w:rPr>
          <w:b/>
          <w:bCs/>
        </w:rPr>
      </w:pPr>
      <w:r w:rsidRPr="00ED13F1">
        <w:rPr>
          <w:b/>
          <w:bCs/>
        </w:rPr>
        <w:t>Steps:</w:t>
      </w:r>
    </w:p>
    <w:p w14:paraId="773927A4" w14:textId="77777777" w:rsidR="00ED13F1" w:rsidRPr="00ED13F1" w:rsidRDefault="00ED13F1" w:rsidP="00ED13F1">
      <w:pPr>
        <w:numPr>
          <w:ilvl w:val="0"/>
          <w:numId w:val="33"/>
        </w:numPr>
      </w:pPr>
      <w:r w:rsidRPr="00ED13F1">
        <w:rPr>
          <w:b/>
          <w:bCs/>
        </w:rPr>
        <w:t>Payment Processing</w:t>
      </w:r>
      <w:r w:rsidRPr="00ED13F1">
        <w:t>:</w:t>
      </w:r>
    </w:p>
    <w:p w14:paraId="66B2A6BB" w14:textId="77777777" w:rsidR="00ED13F1" w:rsidRPr="00ED13F1" w:rsidRDefault="00ED13F1" w:rsidP="00ED13F1">
      <w:pPr>
        <w:numPr>
          <w:ilvl w:val="1"/>
          <w:numId w:val="33"/>
        </w:numPr>
      </w:pPr>
      <w:r w:rsidRPr="00ED13F1">
        <w:t>After selecting a tour package, the user is redirected to the payment page.</w:t>
      </w:r>
    </w:p>
    <w:p w14:paraId="6EB330EB" w14:textId="77777777" w:rsidR="00ED13F1" w:rsidRPr="00ED13F1" w:rsidRDefault="00ED13F1" w:rsidP="00ED13F1">
      <w:pPr>
        <w:numPr>
          <w:ilvl w:val="1"/>
          <w:numId w:val="33"/>
        </w:numPr>
      </w:pPr>
      <w:r w:rsidRPr="00ED13F1">
        <w:t>The user enters payment details (credit card, debit card, net banking, etc.).</w:t>
      </w:r>
    </w:p>
    <w:p w14:paraId="6B68912B" w14:textId="77777777" w:rsidR="00ED13F1" w:rsidRPr="00ED13F1" w:rsidRDefault="00ED13F1" w:rsidP="00ED13F1">
      <w:pPr>
        <w:numPr>
          <w:ilvl w:val="1"/>
          <w:numId w:val="33"/>
        </w:numPr>
      </w:pPr>
      <w:r w:rsidRPr="00ED13F1">
        <w:t>The system sends a request to the external payment gateway for processing.</w:t>
      </w:r>
    </w:p>
    <w:p w14:paraId="25960ABF" w14:textId="77777777" w:rsidR="00ED13F1" w:rsidRPr="00ED13F1" w:rsidRDefault="00ED13F1" w:rsidP="00ED13F1">
      <w:pPr>
        <w:numPr>
          <w:ilvl w:val="1"/>
          <w:numId w:val="33"/>
        </w:numPr>
      </w:pPr>
      <w:r w:rsidRPr="00ED13F1">
        <w:t>The payment gateway responds with a success or failure message.</w:t>
      </w:r>
    </w:p>
    <w:p w14:paraId="0826F910" w14:textId="77777777" w:rsidR="00ED13F1" w:rsidRPr="00ED13F1" w:rsidRDefault="00ED13F1" w:rsidP="00ED13F1">
      <w:pPr>
        <w:numPr>
          <w:ilvl w:val="1"/>
          <w:numId w:val="33"/>
        </w:numPr>
      </w:pPr>
      <w:r w:rsidRPr="00ED13F1">
        <w:t>If successful, the payment is recorded in the Payment table, along with the booking ID and transaction details.</w:t>
      </w:r>
    </w:p>
    <w:p w14:paraId="5A2D8CB7" w14:textId="77777777" w:rsidR="00ED13F1" w:rsidRPr="00ED13F1" w:rsidRDefault="00ED13F1" w:rsidP="00ED13F1">
      <w:pPr>
        <w:numPr>
          <w:ilvl w:val="1"/>
          <w:numId w:val="33"/>
        </w:numPr>
      </w:pPr>
      <w:r w:rsidRPr="00ED13F1">
        <w:t>A confirmation notification is sent to the user.</w:t>
      </w:r>
    </w:p>
    <w:p w14:paraId="207C2146" w14:textId="77777777" w:rsidR="00ED13F1" w:rsidRPr="00ED13F1" w:rsidRDefault="00ED13F1" w:rsidP="00ED13F1">
      <w:pPr>
        <w:numPr>
          <w:ilvl w:val="0"/>
          <w:numId w:val="33"/>
        </w:numPr>
      </w:pPr>
      <w:r w:rsidRPr="00ED13F1">
        <w:rPr>
          <w:b/>
          <w:bCs/>
        </w:rPr>
        <w:t>Refund Processing</w:t>
      </w:r>
      <w:r w:rsidRPr="00ED13F1">
        <w:t>:</w:t>
      </w:r>
    </w:p>
    <w:p w14:paraId="55153745" w14:textId="77777777" w:rsidR="00ED13F1" w:rsidRPr="00ED13F1" w:rsidRDefault="00ED13F1" w:rsidP="00ED13F1">
      <w:pPr>
        <w:numPr>
          <w:ilvl w:val="1"/>
          <w:numId w:val="33"/>
        </w:numPr>
      </w:pPr>
      <w:r w:rsidRPr="00ED13F1">
        <w:t>The user requests a cancellation of the booking.</w:t>
      </w:r>
    </w:p>
    <w:p w14:paraId="29F63ECA" w14:textId="77777777" w:rsidR="00ED13F1" w:rsidRPr="00ED13F1" w:rsidRDefault="00ED13F1" w:rsidP="00ED13F1">
      <w:pPr>
        <w:numPr>
          <w:ilvl w:val="1"/>
          <w:numId w:val="33"/>
        </w:numPr>
      </w:pPr>
      <w:r w:rsidRPr="00ED13F1">
        <w:t>The system checks the cancellation policy (stored in the TourPackage or Booking table).</w:t>
      </w:r>
    </w:p>
    <w:p w14:paraId="66D3945C" w14:textId="77777777" w:rsidR="00ED13F1" w:rsidRPr="00ED13F1" w:rsidRDefault="00ED13F1" w:rsidP="00ED13F1">
      <w:pPr>
        <w:numPr>
          <w:ilvl w:val="1"/>
          <w:numId w:val="33"/>
        </w:numPr>
      </w:pPr>
      <w:r w:rsidRPr="00ED13F1">
        <w:t>If eligible for a refund, the system calculates the refund amount.</w:t>
      </w:r>
    </w:p>
    <w:p w14:paraId="5DEF8A7A" w14:textId="77777777" w:rsidR="00ED13F1" w:rsidRPr="00ED13F1" w:rsidRDefault="00ED13F1" w:rsidP="00ED13F1">
      <w:pPr>
        <w:numPr>
          <w:ilvl w:val="1"/>
          <w:numId w:val="33"/>
        </w:numPr>
      </w:pPr>
      <w:r w:rsidRPr="00ED13F1">
        <w:t>The system sends a refund request to the payment gateway.</w:t>
      </w:r>
    </w:p>
    <w:p w14:paraId="49A04A3A" w14:textId="77777777" w:rsidR="00ED13F1" w:rsidRPr="00ED13F1" w:rsidRDefault="00ED13F1" w:rsidP="00ED13F1">
      <w:pPr>
        <w:numPr>
          <w:ilvl w:val="1"/>
          <w:numId w:val="33"/>
        </w:numPr>
      </w:pPr>
      <w:r w:rsidRPr="00ED13F1">
        <w:t>Once the refund is processed, the refund details are updated in the Payment table, and the user is notified.</w:t>
      </w:r>
    </w:p>
    <w:p w14:paraId="254C8018" w14:textId="77777777" w:rsidR="00ED13F1" w:rsidRPr="00ED13F1" w:rsidRDefault="00806DAE" w:rsidP="00ED13F1">
      <w:r>
        <w:pict w14:anchorId="7385CD0D">
          <v:rect id="_x0000_i1045" style="width:0;height:1.5pt" o:hralign="center" o:hrstd="t" o:hr="t" fillcolor="#a0a0a0" stroked="f"/>
        </w:pict>
      </w:r>
    </w:p>
    <w:p w14:paraId="02DAD737" w14:textId="77777777" w:rsidR="00ED13F1" w:rsidRPr="00ED13F1" w:rsidRDefault="00ED13F1" w:rsidP="00ED13F1">
      <w:pPr>
        <w:rPr>
          <w:b/>
          <w:bCs/>
        </w:rPr>
      </w:pPr>
      <w:r w:rsidRPr="00ED13F1">
        <w:rPr>
          <w:b/>
          <w:bCs/>
        </w:rPr>
        <w:t>5. Review and Feedback Workflow</w:t>
      </w:r>
    </w:p>
    <w:p w14:paraId="207EF8D4" w14:textId="77777777" w:rsidR="00ED13F1" w:rsidRPr="00ED13F1" w:rsidRDefault="00ED13F1" w:rsidP="00ED13F1">
      <w:r w:rsidRPr="00ED13F1">
        <w:rPr>
          <w:b/>
          <w:bCs/>
        </w:rPr>
        <w:t>Objective</w:t>
      </w:r>
      <w:r w:rsidRPr="00ED13F1">
        <w:t>: To allow users to submit reviews and feedback on tour packages, agents, and guides.</w:t>
      </w:r>
    </w:p>
    <w:p w14:paraId="421C9810" w14:textId="77777777" w:rsidR="00ED13F1" w:rsidRPr="00ED13F1" w:rsidRDefault="00ED13F1" w:rsidP="00ED13F1">
      <w:pPr>
        <w:rPr>
          <w:b/>
          <w:bCs/>
        </w:rPr>
      </w:pPr>
      <w:r w:rsidRPr="00ED13F1">
        <w:rPr>
          <w:b/>
          <w:bCs/>
        </w:rPr>
        <w:t>Steps:</w:t>
      </w:r>
    </w:p>
    <w:p w14:paraId="5E026D63" w14:textId="77777777" w:rsidR="00ED13F1" w:rsidRPr="00ED13F1" w:rsidRDefault="00ED13F1" w:rsidP="00ED13F1">
      <w:pPr>
        <w:numPr>
          <w:ilvl w:val="0"/>
          <w:numId w:val="34"/>
        </w:numPr>
      </w:pPr>
      <w:r w:rsidRPr="00ED13F1">
        <w:rPr>
          <w:b/>
          <w:bCs/>
        </w:rPr>
        <w:t>User Completes a Tour</w:t>
      </w:r>
      <w:r w:rsidRPr="00ED13F1">
        <w:t>:</w:t>
      </w:r>
    </w:p>
    <w:p w14:paraId="1E2B450F" w14:textId="77777777" w:rsidR="00ED13F1" w:rsidRPr="00ED13F1" w:rsidRDefault="00ED13F1" w:rsidP="00ED13F1">
      <w:pPr>
        <w:numPr>
          <w:ilvl w:val="1"/>
          <w:numId w:val="34"/>
        </w:numPr>
      </w:pPr>
      <w:r w:rsidRPr="00ED13F1">
        <w:t>After completing a tour, the user receives a notification prompting them to leave a review (Notification Module).</w:t>
      </w:r>
    </w:p>
    <w:p w14:paraId="7D051EF8" w14:textId="77777777" w:rsidR="00ED13F1" w:rsidRPr="00ED13F1" w:rsidRDefault="00ED13F1" w:rsidP="00ED13F1">
      <w:pPr>
        <w:numPr>
          <w:ilvl w:val="0"/>
          <w:numId w:val="34"/>
        </w:numPr>
      </w:pPr>
      <w:r w:rsidRPr="00ED13F1">
        <w:rPr>
          <w:b/>
          <w:bCs/>
        </w:rPr>
        <w:t>Review Submission</w:t>
      </w:r>
      <w:r w:rsidRPr="00ED13F1">
        <w:t>:</w:t>
      </w:r>
    </w:p>
    <w:p w14:paraId="48821E15" w14:textId="77777777" w:rsidR="00ED13F1" w:rsidRPr="00ED13F1" w:rsidRDefault="00ED13F1" w:rsidP="00ED13F1">
      <w:pPr>
        <w:numPr>
          <w:ilvl w:val="1"/>
          <w:numId w:val="34"/>
        </w:numPr>
      </w:pPr>
      <w:r w:rsidRPr="00ED13F1">
        <w:t>The user navigates to the review page.</w:t>
      </w:r>
    </w:p>
    <w:p w14:paraId="42C8ED8F" w14:textId="77777777" w:rsidR="00ED13F1" w:rsidRPr="00ED13F1" w:rsidRDefault="00ED13F1" w:rsidP="00ED13F1">
      <w:pPr>
        <w:numPr>
          <w:ilvl w:val="1"/>
          <w:numId w:val="34"/>
        </w:numPr>
      </w:pPr>
      <w:r w:rsidRPr="00ED13F1">
        <w:t>The user selects the tour package, agent, or guide they want to review.</w:t>
      </w:r>
    </w:p>
    <w:p w14:paraId="314E704D" w14:textId="77777777" w:rsidR="00ED13F1" w:rsidRPr="00ED13F1" w:rsidRDefault="00ED13F1" w:rsidP="00ED13F1">
      <w:pPr>
        <w:numPr>
          <w:ilvl w:val="1"/>
          <w:numId w:val="34"/>
        </w:numPr>
      </w:pPr>
      <w:r w:rsidRPr="00ED13F1">
        <w:t>The user submits a review with a rating (out of 5 stars) and optional comments.</w:t>
      </w:r>
    </w:p>
    <w:p w14:paraId="2936FC49" w14:textId="77777777" w:rsidR="00ED13F1" w:rsidRPr="00ED13F1" w:rsidRDefault="00ED13F1" w:rsidP="00ED13F1">
      <w:pPr>
        <w:numPr>
          <w:ilvl w:val="1"/>
          <w:numId w:val="34"/>
        </w:numPr>
      </w:pPr>
      <w:r w:rsidRPr="00ED13F1">
        <w:t>The review is saved in the Review table, linked to the User, TourPackage, Agent, or Guide table.</w:t>
      </w:r>
    </w:p>
    <w:p w14:paraId="3D794CD8" w14:textId="77777777" w:rsidR="00ED13F1" w:rsidRPr="00ED13F1" w:rsidRDefault="00ED13F1" w:rsidP="00ED13F1">
      <w:pPr>
        <w:numPr>
          <w:ilvl w:val="1"/>
          <w:numId w:val="34"/>
        </w:numPr>
      </w:pPr>
      <w:r w:rsidRPr="00ED13F1">
        <w:t>The system updates the average rating for the tour package, agent, or guide based on new reviews.</w:t>
      </w:r>
    </w:p>
    <w:p w14:paraId="7185C984" w14:textId="77777777" w:rsidR="00ED13F1" w:rsidRPr="00ED13F1" w:rsidRDefault="00ED13F1" w:rsidP="00ED13F1">
      <w:pPr>
        <w:numPr>
          <w:ilvl w:val="1"/>
          <w:numId w:val="34"/>
        </w:numPr>
      </w:pPr>
      <w:r w:rsidRPr="00ED13F1">
        <w:t xml:space="preserve">The admin or agent can view the feedback in the </w:t>
      </w:r>
      <w:r w:rsidRPr="00ED13F1">
        <w:rPr>
          <w:b/>
          <w:bCs/>
        </w:rPr>
        <w:t>Reporting Module</w:t>
      </w:r>
      <w:r w:rsidRPr="00ED13F1">
        <w:t xml:space="preserve"> for analysis.</w:t>
      </w:r>
    </w:p>
    <w:p w14:paraId="3490BEFF" w14:textId="77777777" w:rsidR="00ED13F1" w:rsidRPr="00ED13F1" w:rsidRDefault="00ED13F1" w:rsidP="00ED13F1">
      <w:pPr>
        <w:numPr>
          <w:ilvl w:val="0"/>
          <w:numId w:val="34"/>
        </w:numPr>
      </w:pPr>
      <w:r w:rsidRPr="00ED13F1">
        <w:rPr>
          <w:b/>
          <w:bCs/>
        </w:rPr>
        <w:lastRenderedPageBreak/>
        <w:t>Viewing Reviews</w:t>
      </w:r>
      <w:r w:rsidRPr="00ED13F1">
        <w:t>:</w:t>
      </w:r>
    </w:p>
    <w:p w14:paraId="2FFC01CC" w14:textId="77777777" w:rsidR="00ED13F1" w:rsidRPr="00ED13F1" w:rsidRDefault="00ED13F1" w:rsidP="00ED13F1">
      <w:pPr>
        <w:numPr>
          <w:ilvl w:val="1"/>
          <w:numId w:val="34"/>
        </w:numPr>
      </w:pPr>
      <w:r w:rsidRPr="00ED13F1">
        <w:t>Other users can view the submitted reviews when browsing tour packages or agents.</w:t>
      </w:r>
    </w:p>
    <w:p w14:paraId="71DDBBAF" w14:textId="77777777" w:rsidR="00ED13F1" w:rsidRPr="00ED13F1" w:rsidRDefault="00ED13F1" w:rsidP="00ED13F1">
      <w:pPr>
        <w:numPr>
          <w:ilvl w:val="1"/>
          <w:numId w:val="34"/>
        </w:numPr>
      </w:pPr>
      <w:r w:rsidRPr="00ED13F1">
        <w:t>The system retrieves and displays reviews from the Review table, allowing users to filter reviews by rating or date.</w:t>
      </w:r>
    </w:p>
    <w:p w14:paraId="62761AD7" w14:textId="77777777" w:rsidR="00ED13F1" w:rsidRPr="00ED13F1" w:rsidRDefault="00806DAE" w:rsidP="00ED13F1">
      <w:r>
        <w:pict w14:anchorId="6F186328">
          <v:rect id="_x0000_i1046" style="width:0;height:1.5pt" o:hralign="center" o:hrstd="t" o:hr="t" fillcolor="#a0a0a0" stroked="f"/>
        </w:pict>
      </w:r>
    </w:p>
    <w:p w14:paraId="67F08418" w14:textId="77777777" w:rsidR="00ED13F1" w:rsidRPr="00ED13F1" w:rsidRDefault="00ED13F1" w:rsidP="00ED13F1">
      <w:pPr>
        <w:rPr>
          <w:b/>
          <w:bCs/>
        </w:rPr>
      </w:pPr>
      <w:r w:rsidRPr="00ED13F1">
        <w:rPr>
          <w:b/>
          <w:bCs/>
        </w:rPr>
        <w:t>6. Discount and Offer Application Workflow</w:t>
      </w:r>
    </w:p>
    <w:p w14:paraId="11086C55" w14:textId="77777777" w:rsidR="00ED13F1" w:rsidRPr="00ED13F1" w:rsidRDefault="00ED13F1" w:rsidP="00ED13F1">
      <w:r w:rsidRPr="00ED13F1">
        <w:rPr>
          <w:b/>
          <w:bCs/>
        </w:rPr>
        <w:t>Objective</w:t>
      </w:r>
      <w:r w:rsidRPr="00ED13F1">
        <w:t>: To manage discounts and offers during the booking process.</w:t>
      </w:r>
    </w:p>
    <w:p w14:paraId="0B30A3AB" w14:textId="77777777" w:rsidR="00ED13F1" w:rsidRPr="00ED13F1" w:rsidRDefault="00ED13F1" w:rsidP="00ED13F1">
      <w:pPr>
        <w:rPr>
          <w:b/>
          <w:bCs/>
        </w:rPr>
      </w:pPr>
      <w:r w:rsidRPr="00ED13F1">
        <w:rPr>
          <w:b/>
          <w:bCs/>
        </w:rPr>
        <w:t>Steps:</w:t>
      </w:r>
    </w:p>
    <w:p w14:paraId="64037FBB" w14:textId="77777777" w:rsidR="00ED13F1" w:rsidRPr="00ED13F1" w:rsidRDefault="00ED13F1" w:rsidP="00ED13F1">
      <w:pPr>
        <w:numPr>
          <w:ilvl w:val="0"/>
          <w:numId w:val="35"/>
        </w:numPr>
      </w:pPr>
      <w:r w:rsidRPr="00ED13F1">
        <w:rPr>
          <w:b/>
          <w:bCs/>
        </w:rPr>
        <w:t>Admin/Agent Creates a Discount</w:t>
      </w:r>
      <w:r w:rsidRPr="00ED13F1">
        <w:t>:</w:t>
      </w:r>
    </w:p>
    <w:p w14:paraId="75481401" w14:textId="77777777" w:rsidR="00ED13F1" w:rsidRPr="00ED13F1" w:rsidRDefault="00ED13F1" w:rsidP="00ED13F1">
      <w:pPr>
        <w:numPr>
          <w:ilvl w:val="1"/>
          <w:numId w:val="35"/>
        </w:numPr>
      </w:pPr>
      <w:r w:rsidRPr="00ED13F1">
        <w:t>The admin or agent logs in and creates a new discount offer (Discount Module).</w:t>
      </w:r>
    </w:p>
    <w:p w14:paraId="693459DB" w14:textId="77777777" w:rsidR="00ED13F1" w:rsidRPr="00ED13F1" w:rsidRDefault="00ED13F1" w:rsidP="00ED13F1">
      <w:pPr>
        <w:numPr>
          <w:ilvl w:val="1"/>
          <w:numId w:val="35"/>
        </w:numPr>
      </w:pPr>
      <w:r w:rsidRPr="00ED13F1">
        <w:t>The discount details include discount code, applicable tour packages, discount percentage, and expiry date.</w:t>
      </w:r>
    </w:p>
    <w:p w14:paraId="18680B31" w14:textId="77777777" w:rsidR="00ED13F1" w:rsidRPr="00ED13F1" w:rsidRDefault="00ED13F1" w:rsidP="00ED13F1">
      <w:pPr>
        <w:numPr>
          <w:ilvl w:val="1"/>
          <w:numId w:val="35"/>
        </w:numPr>
      </w:pPr>
      <w:r w:rsidRPr="00ED13F1">
        <w:t>The discount is saved in the Discount table and linked to relevant tour packages.</w:t>
      </w:r>
    </w:p>
    <w:p w14:paraId="6A82081A" w14:textId="77777777" w:rsidR="00ED13F1" w:rsidRPr="00ED13F1" w:rsidRDefault="00ED13F1" w:rsidP="00ED13F1">
      <w:pPr>
        <w:numPr>
          <w:ilvl w:val="0"/>
          <w:numId w:val="35"/>
        </w:numPr>
      </w:pPr>
      <w:r w:rsidRPr="00ED13F1">
        <w:rPr>
          <w:b/>
          <w:bCs/>
        </w:rPr>
        <w:t>User Applies Discount</w:t>
      </w:r>
      <w:r w:rsidRPr="00ED13F1">
        <w:t>:</w:t>
      </w:r>
    </w:p>
    <w:p w14:paraId="197DBB38" w14:textId="77777777" w:rsidR="00ED13F1" w:rsidRPr="00ED13F1" w:rsidRDefault="00ED13F1" w:rsidP="00ED13F1">
      <w:pPr>
        <w:numPr>
          <w:ilvl w:val="1"/>
          <w:numId w:val="35"/>
        </w:numPr>
      </w:pPr>
      <w:r w:rsidRPr="00ED13F1">
        <w:t>During the booking process, the user enters a discount code.</w:t>
      </w:r>
    </w:p>
    <w:p w14:paraId="07840ACB" w14:textId="77777777" w:rsidR="00ED13F1" w:rsidRPr="00ED13F1" w:rsidRDefault="00ED13F1" w:rsidP="00ED13F1">
      <w:pPr>
        <w:numPr>
          <w:ilvl w:val="1"/>
          <w:numId w:val="35"/>
        </w:numPr>
      </w:pPr>
      <w:r w:rsidRPr="00ED13F1">
        <w:t>The system verifies the discount code by checking the Discount table (e.g., checking expiry date, valid tour package).</w:t>
      </w:r>
    </w:p>
    <w:p w14:paraId="6F9ED11B" w14:textId="77777777" w:rsidR="00ED13F1" w:rsidRPr="00ED13F1" w:rsidRDefault="00ED13F1" w:rsidP="00ED13F1">
      <w:pPr>
        <w:numPr>
          <w:ilvl w:val="1"/>
          <w:numId w:val="35"/>
        </w:numPr>
      </w:pPr>
      <w:r w:rsidRPr="00ED13F1">
        <w:t>If valid, the system applies the discount to the total booking amount.</w:t>
      </w:r>
    </w:p>
    <w:p w14:paraId="3AC8DDF6" w14:textId="77777777" w:rsidR="00ED13F1" w:rsidRPr="00ED13F1" w:rsidRDefault="00ED13F1" w:rsidP="00ED13F1">
      <w:pPr>
        <w:numPr>
          <w:ilvl w:val="1"/>
          <w:numId w:val="35"/>
        </w:numPr>
      </w:pPr>
      <w:r w:rsidRPr="00ED13F1">
        <w:t>The final amount is adjusted, and the user proceeds with payment.</w:t>
      </w:r>
    </w:p>
    <w:p w14:paraId="46F80899" w14:textId="77777777" w:rsidR="00ED13F1" w:rsidRPr="00ED13F1" w:rsidRDefault="00806DAE" w:rsidP="00ED13F1">
      <w:r>
        <w:pict w14:anchorId="15A0E40E">
          <v:rect id="_x0000_i1047" style="width:0;height:1.5pt" o:hralign="center" o:hrstd="t" o:hr="t" fillcolor="#a0a0a0" stroked="f"/>
        </w:pict>
      </w:r>
    </w:p>
    <w:p w14:paraId="346EB471" w14:textId="77777777" w:rsidR="00ED13F1" w:rsidRPr="00ED13F1" w:rsidRDefault="00ED13F1" w:rsidP="00ED13F1">
      <w:pPr>
        <w:rPr>
          <w:b/>
          <w:bCs/>
        </w:rPr>
      </w:pPr>
      <w:r w:rsidRPr="00ED13F1">
        <w:rPr>
          <w:b/>
          <w:bCs/>
        </w:rPr>
        <w:t>7. Reporting and Analytics Workflow</w:t>
      </w:r>
    </w:p>
    <w:p w14:paraId="160D2B3F" w14:textId="77777777" w:rsidR="00ED13F1" w:rsidRPr="00ED13F1" w:rsidRDefault="00ED13F1" w:rsidP="00ED13F1">
      <w:r w:rsidRPr="00ED13F1">
        <w:rPr>
          <w:b/>
          <w:bCs/>
        </w:rPr>
        <w:t>Objective</w:t>
      </w:r>
      <w:r w:rsidRPr="00ED13F1">
        <w:t>: To generate reports for system analysis, agent performance, revenue tracking, etc.</w:t>
      </w:r>
    </w:p>
    <w:p w14:paraId="1240BB59" w14:textId="77777777" w:rsidR="00ED13F1" w:rsidRPr="00ED13F1" w:rsidRDefault="00ED13F1" w:rsidP="00ED13F1">
      <w:pPr>
        <w:rPr>
          <w:b/>
          <w:bCs/>
        </w:rPr>
      </w:pPr>
      <w:r w:rsidRPr="00ED13F1">
        <w:rPr>
          <w:b/>
          <w:bCs/>
        </w:rPr>
        <w:t>Steps:</w:t>
      </w:r>
    </w:p>
    <w:p w14:paraId="5860064B" w14:textId="77777777" w:rsidR="00ED13F1" w:rsidRPr="00ED13F1" w:rsidRDefault="00ED13F1" w:rsidP="00ED13F1">
      <w:pPr>
        <w:numPr>
          <w:ilvl w:val="0"/>
          <w:numId w:val="36"/>
        </w:numPr>
      </w:pPr>
      <w:r w:rsidRPr="00ED13F1">
        <w:rPr>
          <w:b/>
          <w:bCs/>
        </w:rPr>
        <w:t>Admin/Agent Logs In</w:t>
      </w:r>
      <w:r w:rsidRPr="00ED13F1">
        <w:t>:</w:t>
      </w:r>
    </w:p>
    <w:p w14:paraId="76DE5797" w14:textId="77777777" w:rsidR="00ED13F1" w:rsidRPr="00ED13F1" w:rsidRDefault="00ED13F1" w:rsidP="00ED13F1">
      <w:pPr>
        <w:numPr>
          <w:ilvl w:val="1"/>
          <w:numId w:val="36"/>
        </w:numPr>
      </w:pPr>
      <w:r w:rsidRPr="00ED13F1">
        <w:t>The admin or agent accesses the reporting section of the system.</w:t>
      </w:r>
    </w:p>
    <w:p w14:paraId="4AD32EB8" w14:textId="77777777" w:rsidR="00ED13F1" w:rsidRPr="00ED13F1" w:rsidRDefault="00ED13F1" w:rsidP="00ED13F1">
      <w:pPr>
        <w:numPr>
          <w:ilvl w:val="0"/>
          <w:numId w:val="36"/>
        </w:numPr>
      </w:pPr>
      <w:r w:rsidRPr="00ED13F1">
        <w:rPr>
          <w:b/>
          <w:bCs/>
        </w:rPr>
        <w:t>Report Generation</w:t>
      </w:r>
      <w:r w:rsidRPr="00ED13F1">
        <w:t>:</w:t>
      </w:r>
    </w:p>
    <w:p w14:paraId="22B43438" w14:textId="77777777" w:rsidR="00ED13F1" w:rsidRPr="00ED13F1" w:rsidRDefault="00ED13F1" w:rsidP="00ED13F1">
      <w:pPr>
        <w:numPr>
          <w:ilvl w:val="1"/>
          <w:numId w:val="36"/>
        </w:numPr>
      </w:pPr>
      <w:r w:rsidRPr="00ED13F1">
        <w:t>The admin selects the type of report to generate, such as:</w:t>
      </w:r>
    </w:p>
    <w:p w14:paraId="764406FB" w14:textId="77777777" w:rsidR="00ED13F1" w:rsidRPr="00ED13F1" w:rsidRDefault="00ED13F1" w:rsidP="00ED13F1">
      <w:pPr>
        <w:numPr>
          <w:ilvl w:val="2"/>
          <w:numId w:val="36"/>
        </w:numPr>
      </w:pPr>
      <w:r w:rsidRPr="00ED13F1">
        <w:rPr>
          <w:b/>
          <w:bCs/>
        </w:rPr>
        <w:t>Revenue Report</w:t>
      </w:r>
      <w:r w:rsidRPr="00ED13F1">
        <w:t>: Fetches revenue details from the Payment and Booking tables.</w:t>
      </w:r>
    </w:p>
    <w:p w14:paraId="2ACCC5B1" w14:textId="77777777" w:rsidR="00ED13F1" w:rsidRPr="00ED13F1" w:rsidRDefault="00ED13F1" w:rsidP="00ED13F1">
      <w:pPr>
        <w:numPr>
          <w:ilvl w:val="2"/>
          <w:numId w:val="36"/>
        </w:numPr>
      </w:pPr>
      <w:r w:rsidRPr="00ED13F1">
        <w:rPr>
          <w:b/>
          <w:bCs/>
        </w:rPr>
        <w:t>Customer Satisfaction Report</w:t>
      </w:r>
      <w:r w:rsidRPr="00ED13F1">
        <w:t>: Fetches review and feedback data from the Review and Feedback tables.</w:t>
      </w:r>
    </w:p>
    <w:p w14:paraId="0CC8F08B" w14:textId="77777777" w:rsidR="00ED13F1" w:rsidRPr="00ED13F1" w:rsidRDefault="00ED13F1" w:rsidP="00ED13F1">
      <w:pPr>
        <w:numPr>
          <w:ilvl w:val="2"/>
          <w:numId w:val="36"/>
        </w:numPr>
      </w:pPr>
      <w:r w:rsidRPr="00ED13F1">
        <w:rPr>
          <w:b/>
          <w:bCs/>
        </w:rPr>
        <w:t>Agent Performance Report</w:t>
      </w:r>
      <w:r w:rsidRPr="00ED13F1">
        <w:t>: Pulls agent-related data, such as commissions earned and user feedback, from the Booking and Feedback tables.</w:t>
      </w:r>
    </w:p>
    <w:p w14:paraId="13C0C4CA" w14:textId="77777777" w:rsidR="00ED13F1" w:rsidRPr="00ED13F1" w:rsidRDefault="00ED13F1" w:rsidP="00ED13F1">
      <w:pPr>
        <w:numPr>
          <w:ilvl w:val="2"/>
          <w:numId w:val="36"/>
        </w:numPr>
      </w:pPr>
      <w:r w:rsidRPr="00ED13F1">
        <w:rPr>
          <w:b/>
          <w:bCs/>
        </w:rPr>
        <w:t>Tour Package Performance</w:t>
      </w:r>
      <w:r w:rsidRPr="00ED13F1">
        <w:t>: Analyzes the popularity of various tour packages based on bookings and ratings.</w:t>
      </w:r>
    </w:p>
    <w:p w14:paraId="654A2703" w14:textId="77777777" w:rsidR="00ED13F1" w:rsidRPr="00ED13F1" w:rsidRDefault="00ED13F1" w:rsidP="00ED13F1">
      <w:pPr>
        <w:numPr>
          <w:ilvl w:val="0"/>
          <w:numId w:val="36"/>
        </w:numPr>
      </w:pPr>
      <w:r w:rsidRPr="00ED13F1">
        <w:rPr>
          <w:b/>
          <w:bCs/>
        </w:rPr>
        <w:t>Report Display</w:t>
      </w:r>
      <w:r w:rsidRPr="00ED13F1">
        <w:t>:</w:t>
      </w:r>
    </w:p>
    <w:p w14:paraId="68C78FAE" w14:textId="77777777" w:rsidR="00ED13F1" w:rsidRPr="00ED13F1" w:rsidRDefault="00ED13F1" w:rsidP="00ED13F1">
      <w:pPr>
        <w:numPr>
          <w:ilvl w:val="1"/>
          <w:numId w:val="36"/>
        </w:numPr>
      </w:pPr>
      <w:r w:rsidRPr="00ED13F1">
        <w:t>The system generates the report by aggregating the necessary data and displays it in a readable format.</w:t>
      </w:r>
    </w:p>
    <w:p w14:paraId="4ADFEE23" w14:textId="77777777" w:rsidR="00ED13F1" w:rsidRPr="00ED13F1" w:rsidRDefault="00ED13F1" w:rsidP="00ED13F1">
      <w:pPr>
        <w:numPr>
          <w:ilvl w:val="1"/>
          <w:numId w:val="36"/>
        </w:numPr>
      </w:pPr>
      <w:r w:rsidRPr="00ED13F1">
        <w:lastRenderedPageBreak/>
        <w:t>The admin/agent can export the report in formats like PDF, CSV, etc.</w:t>
      </w:r>
    </w:p>
    <w:p w14:paraId="0BBF8C16" w14:textId="77777777" w:rsidR="00ED13F1" w:rsidRPr="00ED13F1" w:rsidRDefault="00806DAE" w:rsidP="00ED13F1">
      <w:r>
        <w:pict w14:anchorId="58599D90">
          <v:rect id="_x0000_i1048" style="width:0;height:1.5pt" o:hralign="center" o:hrstd="t" o:hr="t" fillcolor="#a0a0a0" stroked="f"/>
        </w:pict>
      </w:r>
    </w:p>
    <w:p w14:paraId="05A519E7" w14:textId="12328A5C" w:rsidR="00806DAE" w:rsidRDefault="00806DAE">
      <w:r>
        <w:br w:type="page"/>
      </w:r>
    </w:p>
    <w:p w14:paraId="4EC8E79D" w14:textId="77777777" w:rsidR="00806DAE" w:rsidRPr="00516E7D" w:rsidRDefault="00806DAE" w:rsidP="00806DAE">
      <w:pPr>
        <w:rPr>
          <w:b/>
          <w:bCs/>
          <w:color w:val="FF0000"/>
          <w:sz w:val="44"/>
          <w:szCs w:val="44"/>
        </w:rPr>
      </w:pPr>
      <w:r w:rsidRPr="00516E7D">
        <w:rPr>
          <w:b/>
          <w:bCs/>
          <w:color w:val="FF0000"/>
          <w:sz w:val="44"/>
          <w:szCs w:val="44"/>
        </w:rPr>
        <w:lastRenderedPageBreak/>
        <w:t>Database structure:-</w:t>
      </w:r>
    </w:p>
    <w:p w14:paraId="0C6A564B" w14:textId="77777777" w:rsidR="00806DAE" w:rsidRPr="00516E7D" w:rsidRDefault="00806DAE" w:rsidP="00806DAE">
      <w:pPr>
        <w:rPr>
          <w:b/>
          <w:bCs/>
        </w:rPr>
      </w:pPr>
      <w:r w:rsidRPr="00516E7D">
        <w:rPr>
          <w:b/>
          <w:bCs/>
        </w:rPr>
        <w:t>1. User Table</w:t>
      </w:r>
    </w:p>
    <w:tbl>
      <w:tblPr>
        <w:tblStyle w:val="TableGrid"/>
        <w:tblW w:w="0" w:type="auto"/>
        <w:tblLook w:val="04A0" w:firstRow="1" w:lastRow="0" w:firstColumn="1" w:lastColumn="0" w:noHBand="0" w:noVBand="1"/>
      </w:tblPr>
      <w:tblGrid>
        <w:gridCol w:w="1352"/>
        <w:gridCol w:w="1650"/>
        <w:gridCol w:w="3303"/>
        <w:gridCol w:w="4458"/>
      </w:tblGrid>
      <w:tr w:rsidR="00806DAE" w:rsidRPr="00516E7D" w14:paraId="2D45E752" w14:textId="77777777" w:rsidTr="00F83BD3">
        <w:tc>
          <w:tcPr>
            <w:tcW w:w="0" w:type="auto"/>
            <w:hideMark/>
          </w:tcPr>
          <w:p w14:paraId="667D3012" w14:textId="77777777" w:rsidR="00806DAE" w:rsidRPr="00516E7D" w:rsidRDefault="00806DAE" w:rsidP="00F83BD3">
            <w:pPr>
              <w:spacing w:after="160" w:line="259" w:lineRule="auto"/>
              <w:rPr>
                <w:b/>
                <w:bCs/>
              </w:rPr>
            </w:pPr>
            <w:r w:rsidRPr="00516E7D">
              <w:rPr>
                <w:b/>
                <w:bCs/>
              </w:rPr>
              <w:t>Field Name</w:t>
            </w:r>
          </w:p>
        </w:tc>
        <w:tc>
          <w:tcPr>
            <w:tcW w:w="0" w:type="auto"/>
            <w:hideMark/>
          </w:tcPr>
          <w:p w14:paraId="6BA9FE8C" w14:textId="77777777" w:rsidR="00806DAE" w:rsidRPr="00516E7D" w:rsidRDefault="00806DAE" w:rsidP="00F83BD3">
            <w:pPr>
              <w:spacing w:after="160" w:line="259" w:lineRule="auto"/>
              <w:rPr>
                <w:b/>
                <w:bCs/>
              </w:rPr>
            </w:pPr>
            <w:r w:rsidRPr="00516E7D">
              <w:rPr>
                <w:b/>
                <w:bCs/>
              </w:rPr>
              <w:t>Data Type</w:t>
            </w:r>
          </w:p>
        </w:tc>
        <w:tc>
          <w:tcPr>
            <w:tcW w:w="0" w:type="auto"/>
            <w:hideMark/>
          </w:tcPr>
          <w:p w14:paraId="73974328" w14:textId="77777777" w:rsidR="00806DAE" w:rsidRPr="00516E7D" w:rsidRDefault="00806DAE" w:rsidP="00F83BD3">
            <w:pPr>
              <w:spacing w:after="160" w:line="259" w:lineRule="auto"/>
              <w:rPr>
                <w:b/>
                <w:bCs/>
              </w:rPr>
            </w:pPr>
            <w:r w:rsidRPr="00516E7D">
              <w:rPr>
                <w:b/>
                <w:bCs/>
              </w:rPr>
              <w:t>Constraints</w:t>
            </w:r>
          </w:p>
        </w:tc>
        <w:tc>
          <w:tcPr>
            <w:tcW w:w="0" w:type="auto"/>
            <w:hideMark/>
          </w:tcPr>
          <w:p w14:paraId="0CF850F1" w14:textId="77777777" w:rsidR="00806DAE" w:rsidRPr="00516E7D" w:rsidRDefault="00806DAE" w:rsidP="00F83BD3">
            <w:pPr>
              <w:spacing w:after="160" w:line="259" w:lineRule="auto"/>
              <w:rPr>
                <w:b/>
                <w:bCs/>
              </w:rPr>
            </w:pPr>
            <w:r w:rsidRPr="00516E7D">
              <w:rPr>
                <w:b/>
                <w:bCs/>
              </w:rPr>
              <w:t>Description</w:t>
            </w:r>
          </w:p>
        </w:tc>
      </w:tr>
      <w:tr w:rsidR="00806DAE" w:rsidRPr="00516E7D" w14:paraId="01E4CA85" w14:textId="77777777" w:rsidTr="00F83BD3">
        <w:tc>
          <w:tcPr>
            <w:tcW w:w="0" w:type="auto"/>
            <w:hideMark/>
          </w:tcPr>
          <w:p w14:paraId="6DC81059" w14:textId="77777777" w:rsidR="00806DAE" w:rsidRPr="00516E7D" w:rsidRDefault="00806DAE" w:rsidP="00F83BD3">
            <w:pPr>
              <w:spacing w:after="160" w:line="259" w:lineRule="auto"/>
            </w:pPr>
            <w:r w:rsidRPr="00516E7D">
              <w:t>user_id</w:t>
            </w:r>
          </w:p>
        </w:tc>
        <w:tc>
          <w:tcPr>
            <w:tcW w:w="0" w:type="auto"/>
            <w:hideMark/>
          </w:tcPr>
          <w:p w14:paraId="2F282530" w14:textId="77777777" w:rsidR="00806DAE" w:rsidRPr="00516E7D" w:rsidRDefault="00806DAE" w:rsidP="00F83BD3">
            <w:pPr>
              <w:spacing w:after="160" w:line="259" w:lineRule="auto"/>
            </w:pPr>
            <w:r w:rsidRPr="00516E7D">
              <w:t>INT</w:t>
            </w:r>
          </w:p>
        </w:tc>
        <w:tc>
          <w:tcPr>
            <w:tcW w:w="0" w:type="auto"/>
            <w:hideMark/>
          </w:tcPr>
          <w:p w14:paraId="322769D8" w14:textId="77777777" w:rsidR="00806DAE" w:rsidRPr="00516E7D" w:rsidRDefault="00806DAE" w:rsidP="00F83BD3">
            <w:pPr>
              <w:spacing w:after="160" w:line="259" w:lineRule="auto"/>
            </w:pPr>
            <w:r w:rsidRPr="00516E7D">
              <w:t>PRIMARY KEY, AUTO_INCREMENT</w:t>
            </w:r>
          </w:p>
        </w:tc>
        <w:tc>
          <w:tcPr>
            <w:tcW w:w="0" w:type="auto"/>
            <w:hideMark/>
          </w:tcPr>
          <w:p w14:paraId="2D146148" w14:textId="77777777" w:rsidR="00806DAE" w:rsidRPr="00516E7D" w:rsidRDefault="00806DAE" w:rsidP="00F83BD3">
            <w:pPr>
              <w:spacing w:after="160" w:line="259" w:lineRule="auto"/>
            </w:pPr>
            <w:r w:rsidRPr="00516E7D">
              <w:t>Unique identifier for each user</w:t>
            </w:r>
          </w:p>
        </w:tc>
      </w:tr>
      <w:tr w:rsidR="00806DAE" w:rsidRPr="00516E7D" w14:paraId="466AF973" w14:textId="77777777" w:rsidTr="00F83BD3">
        <w:tc>
          <w:tcPr>
            <w:tcW w:w="0" w:type="auto"/>
            <w:hideMark/>
          </w:tcPr>
          <w:p w14:paraId="413A0F1B" w14:textId="77777777" w:rsidR="00806DAE" w:rsidRPr="00516E7D" w:rsidRDefault="00806DAE" w:rsidP="00F83BD3">
            <w:pPr>
              <w:spacing w:after="160" w:line="259" w:lineRule="auto"/>
            </w:pPr>
            <w:r w:rsidRPr="00516E7D">
              <w:t>name</w:t>
            </w:r>
          </w:p>
        </w:tc>
        <w:tc>
          <w:tcPr>
            <w:tcW w:w="0" w:type="auto"/>
            <w:hideMark/>
          </w:tcPr>
          <w:p w14:paraId="6B6260E4" w14:textId="77777777" w:rsidR="00806DAE" w:rsidRPr="00516E7D" w:rsidRDefault="00806DAE" w:rsidP="00F83BD3">
            <w:pPr>
              <w:spacing w:after="160" w:line="259" w:lineRule="auto"/>
            </w:pPr>
            <w:r w:rsidRPr="00516E7D">
              <w:t>VARCHAR(100)</w:t>
            </w:r>
          </w:p>
        </w:tc>
        <w:tc>
          <w:tcPr>
            <w:tcW w:w="0" w:type="auto"/>
            <w:hideMark/>
          </w:tcPr>
          <w:p w14:paraId="382BF2C1" w14:textId="77777777" w:rsidR="00806DAE" w:rsidRPr="00516E7D" w:rsidRDefault="00806DAE" w:rsidP="00F83BD3">
            <w:pPr>
              <w:spacing w:after="160" w:line="259" w:lineRule="auto"/>
            </w:pPr>
            <w:r w:rsidRPr="00516E7D">
              <w:t>NOT NULL</w:t>
            </w:r>
          </w:p>
        </w:tc>
        <w:tc>
          <w:tcPr>
            <w:tcW w:w="0" w:type="auto"/>
            <w:hideMark/>
          </w:tcPr>
          <w:p w14:paraId="090CAD8F" w14:textId="77777777" w:rsidR="00806DAE" w:rsidRPr="00516E7D" w:rsidRDefault="00806DAE" w:rsidP="00F83BD3">
            <w:pPr>
              <w:spacing w:after="160" w:line="259" w:lineRule="auto"/>
            </w:pPr>
            <w:r w:rsidRPr="00516E7D">
              <w:t>User’s full name</w:t>
            </w:r>
          </w:p>
        </w:tc>
      </w:tr>
      <w:tr w:rsidR="00806DAE" w:rsidRPr="00516E7D" w14:paraId="54355200" w14:textId="77777777" w:rsidTr="00F83BD3">
        <w:tc>
          <w:tcPr>
            <w:tcW w:w="0" w:type="auto"/>
            <w:hideMark/>
          </w:tcPr>
          <w:p w14:paraId="10F09AF4" w14:textId="77777777" w:rsidR="00806DAE" w:rsidRPr="00516E7D" w:rsidRDefault="00806DAE" w:rsidP="00F83BD3">
            <w:pPr>
              <w:spacing w:after="160" w:line="259" w:lineRule="auto"/>
            </w:pPr>
            <w:r w:rsidRPr="00516E7D">
              <w:t>email</w:t>
            </w:r>
          </w:p>
        </w:tc>
        <w:tc>
          <w:tcPr>
            <w:tcW w:w="0" w:type="auto"/>
            <w:hideMark/>
          </w:tcPr>
          <w:p w14:paraId="797544E0" w14:textId="77777777" w:rsidR="00806DAE" w:rsidRPr="00516E7D" w:rsidRDefault="00806DAE" w:rsidP="00F83BD3">
            <w:pPr>
              <w:spacing w:after="160" w:line="259" w:lineRule="auto"/>
            </w:pPr>
            <w:r w:rsidRPr="00516E7D">
              <w:t>VARCHAR(100)</w:t>
            </w:r>
          </w:p>
        </w:tc>
        <w:tc>
          <w:tcPr>
            <w:tcW w:w="0" w:type="auto"/>
            <w:hideMark/>
          </w:tcPr>
          <w:p w14:paraId="22E03518" w14:textId="77777777" w:rsidR="00806DAE" w:rsidRPr="00516E7D" w:rsidRDefault="00806DAE" w:rsidP="00F83BD3">
            <w:pPr>
              <w:spacing w:after="160" w:line="259" w:lineRule="auto"/>
            </w:pPr>
            <w:r w:rsidRPr="00516E7D">
              <w:t>UNIQUE, NOT NULL</w:t>
            </w:r>
          </w:p>
        </w:tc>
        <w:tc>
          <w:tcPr>
            <w:tcW w:w="0" w:type="auto"/>
            <w:hideMark/>
          </w:tcPr>
          <w:p w14:paraId="0E61ACF8" w14:textId="77777777" w:rsidR="00806DAE" w:rsidRPr="00516E7D" w:rsidRDefault="00806DAE" w:rsidP="00F83BD3">
            <w:pPr>
              <w:spacing w:after="160" w:line="259" w:lineRule="auto"/>
            </w:pPr>
            <w:r w:rsidRPr="00516E7D">
              <w:t>User’s email for login</w:t>
            </w:r>
          </w:p>
        </w:tc>
      </w:tr>
      <w:tr w:rsidR="00806DAE" w:rsidRPr="00516E7D" w14:paraId="636ACA9C" w14:textId="77777777" w:rsidTr="00F83BD3">
        <w:tc>
          <w:tcPr>
            <w:tcW w:w="0" w:type="auto"/>
            <w:hideMark/>
          </w:tcPr>
          <w:p w14:paraId="1C97B4C6" w14:textId="77777777" w:rsidR="00806DAE" w:rsidRPr="00516E7D" w:rsidRDefault="00806DAE" w:rsidP="00F83BD3">
            <w:pPr>
              <w:spacing w:after="160" w:line="259" w:lineRule="auto"/>
            </w:pPr>
            <w:r w:rsidRPr="00516E7D">
              <w:t>password</w:t>
            </w:r>
          </w:p>
        </w:tc>
        <w:tc>
          <w:tcPr>
            <w:tcW w:w="0" w:type="auto"/>
            <w:hideMark/>
          </w:tcPr>
          <w:p w14:paraId="02FEE38E" w14:textId="77777777" w:rsidR="00806DAE" w:rsidRPr="00516E7D" w:rsidRDefault="00806DAE" w:rsidP="00F83BD3">
            <w:pPr>
              <w:spacing w:after="160" w:line="259" w:lineRule="auto"/>
            </w:pPr>
            <w:r w:rsidRPr="00516E7D">
              <w:t>VARCHAR(100)</w:t>
            </w:r>
          </w:p>
        </w:tc>
        <w:tc>
          <w:tcPr>
            <w:tcW w:w="0" w:type="auto"/>
            <w:hideMark/>
          </w:tcPr>
          <w:p w14:paraId="076C66FA" w14:textId="77777777" w:rsidR="00806DAE" w:rsidRPr="00516E7D" w:rsidRDefault="00806DAE" w:rsidP="00F83BD3">
            <w:pPr>
              <w:spacing w:after="160" w:line="259" w:lineRule="auto"/>
            </w:pPr>
            <w:r w:rsidRPr="00516E7D">
              <w:t>NOT NULL</w:t>
            </w:r>
          </w:p>
        </w:tc>
        <w:tc>
          <w:tcPr>
            <w:tcW w:w="0" w:type="auto"/>
            <w:hideMark/>
          </w:tcPr>
          <w:p w14:paraId="64B734A0" w14:textId="77777777" w:rsidR="00806DAE" w:rsidRPr="00516E7D" w:rsidRDefault="00806DAE" w:rsidP="00F83BD3">
            <w:pPr>
              <w:spacing w:after="160" w:line="259" w:lineRule="auto"/>
            </w:pPr>
            <w:r w:rsidRPr="00516E7D">
              <w:t>Encrypted password</w:t>
            </w:r>
          </w:p>
        </w:tc>
      </w:tr>
      <w:tr w:rsidR="00806DAE" w:rsidRPr="00516E7D" w14:paraId="2714831F" w14:textId="77777777" w:rsidTr="00F83BD3">
        <w:tc>
          <w:tcPr>
            <w:tcW w:w="0" w:type="auto"/>
            <w:hideMark/>
          </w:tcPr>
          <w:p w14:paraId="12EBB431" w14:textId="77777777" w:rsidR="00806DAE" w:rsidRPr="00516E7D" w:rsidRDefault="00806DAE" w:rsidP="00F83BD3">
            <w:pPr>
              <w:spacing w:after="160" w:line="259" w:lineRule="auto"/>
            </w:pPr>
            <w:r w:rsidRPr="00516E7D">
              <w:t>phone</w:t>
            </w:r>
          </w:p>
        </w:tc>
        <w:tc>
          <w:tcPr>
            <w:tcW w:w="0" w:type="auto"/>
            <w:hideMark/>
          </w:tcPr>
          <w:p w14:paraId="776C7664" w14:textId="77777777" w:rsidR="00806DAE" w:rsidRPr="00516E7D" w:rsidRDefault="00806DAE" w:rsidP="00F83BD3">
            <w:pPr>
              <w:spacing w:after="160" w:line="259" w:lineRule="auto"/>
            </w:pPr>
            <w:r w:rsidRPr="00516E7D">
              <w:t>VARCHAR(15)</w:t>
            </w:r>
          </w:p>
        </w:tc>
        <w:tc>
          <w:tcPr>
            <w:tcW w:w="0" w:type="auto"/>
            <w:hideMark/>
          </w:tcPr>
          <w:p w14:paraId="1706DC2F" w14:textId="77777777" w:rsidR="00806DAE" w:rsidRPr="00516E7D" w:rsidRDefault="00806DAE" w:rsidP="00F83BD3">
            <w:pPr>
              <w:spacing w:after="160" w:line="259" w:lineRule="auto"/>
            </w:pPr>
            <w:r w:rsidRPr="00516E7D">
              <w:t>NOT NULL</w:t>
            </w:r>
          </w:p>
        </w:tc>
        <w:tc>
          <w:tcPr>
            <w:tcW w:w="0" w:type="auto"/>
            <w:hideMark/>
          </w:tcPr>
          <w:p w14:paraId="7D39A24E" w14:textId="77777777" w:rsidR="00806DAE" w:rsidRPr="00516E7D" w:rsidRDefault="00806DAE" w:rsidP="00F83BD3">
            <w:pPr>
              <w:spacing w:after="160" w:line="259" w:lineRule="auto"/>
            </w:pPr>
            <w:r w:rsidRPr="00516E7D">
              <w:t>User's contact number</w:t>
            </w:r>
          </w:p>
        </w:tc>
      </w:tr>
      <w:tr w:rsidR="00806DAE" w:rsidRPr="00516E7D" w14:paraId="555DAF06" w14:textId="77777777" w:rsidTr="00F83BD3">
        <w:tc>
          <w:tcPr>
            <w:tcW w:w="0" w:type="auto"/>
            <w:hideMark/>
          </w:tcPr>
          <w:p w14:paraId="58F70E9B" w14:textId="77777777" w:rsidR="00806DAE" w:rsidRPr="00516E7D" w:rsidRDefault="00806DAE" w:rsidP="00F83BD3">
            <w:pPr>
              <w:spacing w:after="160" w:line="259" w:lineRule="auto"/>
            </w:pPr>
            <w:r w:rsidRPr="00516E7D">
              <w:t>address</w:t>
            </w:r>
          </w:p>
        </w:tc>
        <w:tc>
          <w:tcPr>
            <w:tcW w:w="0" w:type="auto"/>
            <w:hideMark/>
          </w:tcPr>
          <w:p w14:paraId="18F8420D" w14:textId="77777777" w:rsidR="00806DAE" w:rsidRPr="00516E7D" w:rsidRDefault="00806DAE" w:rsidP="00F83BD3">
            <w:pPr>
              <w:spacing w:after="160" w:line="259" w:lineRule="auto"/>
            </w:pPr>
            <w:r w:rsidRPr="00516E7D">
              <w:t>VARCHAR(255)</w:t>
            </w:r>
          </w:p>
        </w:tc>
        <w:tc>
          <w:tcPr>
            <w:tcW w:w="0" w:type="auto"/>
            <w:hideMark/>
          </w:tcPr>
          <w:p w14:paraId="070ABC3A" w14:textId="77777777" w:rsidR="00806DAE" w:rsidRPr="00516E7D" w:rsidRDefault="00806DAE" w:rsidP="00F83BD3">
            <w:pPr>
              <w:spacing w:after="160" w:line="259" w:lineRule="auto"/>
            </w:pPr>
          </w:p>
        </w:tc>
        <w:tc>
          <w:tcPr>
            <w:tcW w:w="0" w:type="auto"/>
            <w:hideMark/>
          </w:tcPr>
          <w:p w14:paraId="41E3A5D5" w14:textId="77777777" w:rsidR="00806DAE" w:rsidRPr="00516E7D" w:rsidRDefault="00806DAE" w:rsidP="00F83BD3">
            <w:pPr>
              <w:spacing w:after="160" w:line="259" w:lineRule="auto"/>
            </w:pPr>
            <w:r w:rsidRPr="00516E7D">
              <w:t>User’s residential address</w:t>
            </w:r>
          </w:p>
        </w:tc>
      </w:tr>
      <w:tr w:rsidR="00806DAE" w:rsidRPr="00516E7D" w14:paraId="22A5AFD5" w14:textId="77777777" w:rsidTr="00F83BD3">
        <w:tc>
          <w:tcPr>
            <w:tcW w:w="0" w:type="auto"/>
            <w:hideMark/>
          </w:tcPr>
          <w:p w14:paraId="0610606F" w14:textId="77777777" w:rsidR="00806DAE" w:rsidRPr="00516E7D" w:rsidRDefault="00806DAE" w:rsidP="00F83BD3">
            <w:pPr>
              <w:spacing w:after="160" w:line="259" w:lineRule="auto"/>
            </w:pPr>
            <w:r w:rsidRPr="00516E7D">
              <w:t>preferences</w:t>
            </w:r>
          </w:p>
        </w:tc>
        <w:tc>
          <w:tcPr>
            <w:tcW w:w="0" w:type="auto"/>
            <w:hideMark/>
          </w:tcPr>
          <w:p w14:paraId="3D504157" w14:textId="77777777" w:rsidR="00806DAE" w:rsidRPr="00516E7D" w:rsidRDefault="00806DAE" w:rsidP="00F83BD3">
            <w:pPr>
              <w:spacing w:after="160" w:line="259" w:lineRule="auto"/>
            </w:pPr>
            <w:r w:rsidRPr="00516E7D">
              <w:t>TEXT</w:t>
            </w:r>
          </w:p>
        </w:tc>
        <w:tc>
          <w:tcPr>
            <w:tcW w:w="0" w:type="auto"/>
            <w:hideMark/>
          </w:tcPr>
          <w:p w14:paraId="4AE7773A" w14:textId="77777777" w:rsidR="00806DAE" w:rsidRPr="00516E7D" w:rsidRDefault="00806DAE" w:rsidP="00F83BD3">
            <w:pPr>
              <w:spacing w:after="160" w:line="259" w:lineRule="auto"/>
            </w:pPr>
          </w:p>
        </w:tc>
        <w:tc>
          <w:tcPr>
            <w:tcW w:w="0" w:type="auto"/>
            <w:hideMark/>
          </w:tcPr>
          <w:p w14:paraId="2CD5D6FF" w14:textId="77777777" w:rsidR="00806DAE" w:rsidRPr="00516E7D" w:rsidRDefault="00806DAE" w:rsidP="00F83BD3">
            <w:pPr>
              <w:spacing w:after="160" w:line="259" w:lineRule="auto"/>
            </w:pPr>
            <w:r w:rsidRPr="00516E7D">
              <w:t>Travel preferences (JSON or comma-separated)</w:t>
            </w:r>
          </w:p>
        </w:tc>
      </w:tr>
    </w:tbl>
    <w:p w14:paraId="495744E3" w14:textId="77777777" w:rsidR="00806DAE" w:rsidRDefault="00806DAE" w:rsidP="00806DAE">
      <w:pPr>
        <w:rPr>
          <w:b/>
          <w:bCs/>
        </w:rPr>
      </w:pPr>
    </w:p>
    <w:p w14:paraId="33FA8F62" w14:textId="77777777" w:rsidR="00806DAE" w:rsidRPr="00516E7D" w:rsidRDefault="00806DAE" w:rsidP="00806DAE">
      <w:pPr>
        <w:rPr>
          <w:b/>
          <w:bCs/>
        </w:rPr>
      </w:pPr>
      <w:r w:rsidRPr="00516E7D">
        <w:rPr>
          <w:b/>
          <w:bCs/>
        </w:rPr>
        <w:t>2. Agent Table</w:t>
      </w:r>
    </w:p>
    <w:tbl>
      <w:tblPr>
        <w:tblStyle w:val="TableGrid"/>
        <w:tblW w:w="0" w:type="auto"/>
        <w:tblLook w:val="04A0" w:firstRow="1" w:lastRow="0" w:firstColumn="1" w:lastColumn="0" w:noHBand="0" w:noVBand="1"/>
      </w:tblPr>
      <w:tblGrid>
        <w:gridCol w:w="1856"/>
        <w:gridCol w:w="1650"/>
        <w:gridCol w:w="3115"/>
        <w:gridCol w:w="4142"/>
      </w:tblGrid>
      <w:tr w:rsidR="00806DAE" w:rsidRPr="00516E7D" w14:paraId="37367DDE" w14:textId="77777777" w:rsidTr="00F83BD3">
        <w:tc>
          <w:tcPr>
            <w:tcW w:w="0" w:type="auto"/>
            <w:hideMark/>
          </w:tcPr>
          <w:p w14:paraId="2E5B710E" w14:textId="77777777" w:rsidR="00806DAE" w:rsidRPr="00516E7D" w:rsidRDefault="00806DAE" w:rsidP="00F83BD3">
            <w:pPr>
              <w:spacing w:after="160" w:line="259" w:lineRule="auto"/>
              <w:rPr>
                <w:b/>
                <w:bCs/>
              </w:rPr>
            </w:pPr>
            <w:r w:rsidRPr="00516E7D">
              <w:rPr>
                <w:b/>
                <w:bCs/>
              </w:rPr>
              <w:t>Field Name</w:t>
            </w:r>
          </w:p>
        </w:tc>
        <w:tc>
          <w:tcPr>
            <w:tcW w:w="0" w:type="auto"/>
            <w:hideMark/>
          </w:tcPr>
          <w:p w14:paraId="050CE062" w14:textId="77777777" w:rsidR="00806DAE" w:rsidRPr="00516E7D" w:rsidRDefault="00806DAE" w:rsidP="00F83BD3">
            <w:pPr>
              <w:spacing w:after="160" w:line="259" w:lineRule="auto"/>
              <w:rPr>
                <w:b/>
                <w:bCs/>
              </w:rPr>
            </w:pPr>
            <w:r w:rsidRPr="00516E7D">
              <w:rPr>
                <w:b/>
                <w:bCs/>
              </w:rPr>
              <w:t>Data Type</w:t>
            </w:r>
          </w:p>
        </w:tc>
        <w:tc>
          <w:tcPr>
            <w:tcW w:w="0" w:type="auto"/>
            <w:hideMark/>
          </w:tcPr>
          <w:p w14:paraId="5A08CF37" w14:textId="77777777" w:rsidR="00806DAE" w:rsidRPr="00516E7D" w:rsidRDefault="00806DAE" w:rsidP="00F83BD3">
            <w:pPr>
              <w:spacing w:after="160" w:line="259" w:lineRule="auto"/>
              <w:rPr>
                <w:b/>
                <w:bCs/>
              </w:rPr>
            </w:pPr>
            <w:r w:rsidRPr="00516E7D">
              <w:rPr>
                <w:b/>
                <w:bCs/>
              </w:rPr>
              <w:t>Constraints</w:t>
            </w:r>
          </w:p>
        </w:tc>
        <w:tc>
          <w:tcPr>
            <w:tcW w:w="0" w:type="auto"/>
            <w:hideMark/>
          </w:tcPr>
          <w:p w14:paraId="1F0252FD" w14:textId="77777777" w:rsidR="00806DAE" w:rsidRPr="00516E7D" w:rsidRDefault="00806DAE" w:rsidP="00F83BD3">
            <w:pPr>
              <w:spacing w:after="160" w:line="259" w:lineRule="auto"/>
              <w:rPr>
                <w:b/>
                <w:bCs/>
              </w:rPr>
            </w:pPr>
            <w:r w:rsidRPr="00516E7D">
              <w:rPr>
                <w:b/>
                <w:bCs/>
              </w:rPr>
              <w:t>Description</w:t>
            </w:r>
          </w:p>
        </w:tc>
      </w:tr>
      <w:tr w:rsidR="00806DAE" w:rsidRPr="00516E7D" w14:paraId="2EC6C797" w14:textId="77777777" w:rsidTr="00F83BD3">
        <w:tc>
          <w:tcPr>
            <w:tcW w:w="0" w:type="auto"/>
            <w:hideMark/>
          </w:tcPr>
          <w:p w14:paraId="40876BD7" w14:textId="77777777" w:rsidR="00806DAE" w:rsidRPr="00516E7D" w:rsidRDefault="00806DAE" w:rsidP="00F83BD3">
            <w:pPr>
              <w:spacing w:after="160" w:line="259" w:lineRule="auto"/>
            </w:pPr>
            <w:r w:rsidRPr="00516E7D">
              <w:t>agent_id</w:t>
            </w:r>
          </w:p>
        </w:tc>
        <w:tc>
          <w:tcPr>
            <w:tcW w:w="0" w:type="auto"/>
            <w:hideMark/>
          </w:tcPr>
          <w:p w14:paraId="2640E7CE" w14:textId="77777777" w:rsidR="00806DAE" w:rsidRPr="00516E7D" w:rsidRDefault="00806DAE" w:rsidP="00F83BD3">
            <w:pPr>
              <w:spacing w:after="160" w:line="259" w:lineRule="auto"/>
            </w:pPr>
            <w:r w:rsidRPr="00516E7D">
              <w:t>INT</w:t>
            </w:r>
          </w:p>
        </w:tc>
        <w:tc>
          <w:tcPr>
            <w:tcW w:w="0" w:type="auto"/>
            <w:hideMark/>
          </w:tcPr>
          <w:p w14:paraId="2309955E" w14:textId="77777777" w:rsidR="00806DAE" w:rsidRPr="00516E7D" w:rsidRDefault="00806DAE" w:rsidP="00F83BD3">
            <w:pPr>
              <w:spacing w:after="160" w:line="259" w:lineRule="auto"/>
            </w:pPr>
            <w:r w:rsidRPr="00516E7D">
              <w:t>PRIMARY KEY, AUTO_INCREMENT</w:t>
            </w:r>
          </w:p>
        </w:tc>
        <w:tc>
          <w:tcPr>
            <w:tcW w:w="0" w:type="auto"/>
            <w:hideMark/>
          </w:tcPr>
          <w:p w14:paraId="41B3EE39" w14:textId="77777777" w:rsidR="00806DAE" w:rsidRPr="00516E7D" w:rsidRDefault="00806DAE" w:rsidP="00F83BD3">
            <w:pPr>
              <w:spacing w:after="160" w:line="259" w:lineRule="auto"/>
            </w:pPr>
            <w:r w:rsidRPr="00516E7D">
              <w:t>Unique identifier for agents</w:t>
            </w:r>
          </w:p>
        </w:tc>
      </w:tr>
      <w:tr w:rsidR="00806DAE" w:rsidRPr="00516E7D" w14:paraId="3E0AF949" w14:textId="77777777" w:rsidTr="00F83BD3">
        <w:tc>
          <w:tcPr>
            <w:tcW w:w="0" w:type="auto"/>
            <w:hideMark/>
          </w:tcPr>
          <w:p w14:paraId="1AE3BF41" w14:textId="77777777" w:rsidR="00806DAE" w:rsidRPr="00516E7D" w:rsidRDefault="00806DAE" w:rsidP="00F83BD3">
            <w:pPr>
              <w:spacing w:after="160" w:line="259" w:lineRule="auto"/>
            </w:pPr>
            <w:r w:rsidRPr="00516E7D">
              <w:t>name</w:t>
            </w:r>
          </w:p>
        </w:tc>
        <w:tc>
          <w:tcPr>
            <w:tcW w:w="0" w:type="auto"/>
            <w:hideMark/>
          </w:tcPr>
          <w:p w14:paraId="2E2CDA76" w14:textId="77777777" w:rsidR="00806DAE" w:rsidRPr="00516E7D" w:rsidRDefault="00806DAE" w:rsidP="00F83BD3">
            <w:pPr>
              <w:spacing w:after="160" w:line="259" w:lineRule="auto"/>
            </w:pPr>
            <w:r w:rsidRPr="00516E7D">
              <w:t>VARCHAR(100)</w:t>
            </w:r>
          </w:p>
        </w:tc>
        <w:tc>
          <w:tcPr>
            <w:tcW w:w="0" w:type="auto"/>
            <w:hideMark/>
          </w:tcPr>
          <w:p w14:paraId="09C59D0A" w14:textId="77777777" w:rsidR="00806DAE" w:rsidRPr="00516E7D" w:rsidRDefault="00806DAE" w:rsidP="00F83BD3">
            <w:pPr>
              <w:spacing w:after="160" w:line="259" w:lineRule="auto"/>
            </w:pPr>
            <w:r w:rsidRPr="00516E7D">
              <w:t>NOT NULL</w:t>
            </w:r>
          </w:p>
        </w:tc>
        <w:tc>
          <w:tcPr>
            <w:tcW w:w="0" w:type="auto"/>
            <w:hideMark/>
          </w:tcPr>
          <w:p w14:paraId="7D2636A3" w14:textId="77777777" w:rsidR="00806DAE" w:rsidRPr="00516E7D" w:rsidRDefault="00806DAE" w:rsidP="00F83BD3">
            <w:pPr>
              <w:spacing w:after="160" w:line="259" w:lineRule="auto"/>
            </w:pPr>
            <w:r w:rsidRPr="00516E7D">
              <w:t>Agent’s full name</w:t>
            </w:r>
          </w:p>
        </w:tc>
      </w:tr>
      <w:tr w:rsidR="00806DAE" w:rsidRPr="00516E7D" w14:paraId="6DA7B312" w14:textId="77777777" w:rsidTr="00F83BD3">
        <w:tc>
          <w:tcPr>
            <w:tcW w:w="0" w:type="auto"/>
            <w:hideMark/>
          </w:tcPr>
          <w:p w14:paraId="460A38EA" w14:textId="77777777" w:rsidR="00806DAE" w:rsidRPr="00516E7D" w:rsidRDefault="00806DAE" w:rsidP="00F83BD3">
            <w:pPr>
              <w:spacing w:after="160" w:line="259" w:lineRule="auto"/>
            </w:pPr>
            <w:r w:rsidRPr="00516E7D">
              <w:t>email</w:t>
            </w:r>
          </w:p>
        </w:tc>
        <w:tc>
          <w:tcPr>
            <w:tcW w:w="0" w:type="auto"/>
            <w:hideMark/>
          </w:tcPr>
          <w:p w14:paraId="11364938" w14:textId="77777777" w:rsidR="00806DAE" w:rsidRPr="00516E7D" w:rsidRDefault="00806DAE" w:rsidP="00F83BD3">
            <w:pPr>
              <w:spacing w:after="160" w:line="259" w:lineRule="auto"/>
            </w:pPr>
            <w:r w:rsidRPr="00516E7D">
              <w:t>VARCHAR(100)</w:t>
            </w:r>
          </w:p>
        </w:tc>
        <w:tc>
          <w:tcPr>
            <w:tcW w:w="0" w:type="auto"/>
            <w:hideMark/>
          </w:tcPr>
          <w:p w14:paraId="6AA3A582" w14:textId="77777777" w:rsidR="00806DAE" w:rsidRPr="00516E7D" w:rsidRDefault="00806DAE" w:rsidP="00F83BD3">
            <w:pPr>
              <w:spacing w:after="160" w:line="259" w:lineRule="auto"/>
            </w:pPr>
            <w:r w:rsidRPr="00516E7D">
              <w:t>UNIQUE, NOT NULL</w:t>
            </w:r>
          </w:p>
        </w:tc>
        <w:tc>
          <w:tcPr>
            <w:tcW w:w="0" w:type="auto"/>
            <w:hideMark/>
          </w:tcPr>
          <w:p w14:paraId="231166F6" w14:textId="77777777" w:rsidR="00806DAE" w:rsidRPr="00516E7D" w:rsidRDefault="00806DAE" w:rsidP="00F83BD3">
            <w:pPr>
              <w:spacing w:after="160" w:line="259" w:lineRule="auto"/>
            </w:pPr>
            <w:r w:rsidRPr="00516E7D">
              <w:t>Agent’s email for communication</w:t>
            </w:r>
          </w:p>
        </w:tc>
      </w:tr>
      <w:tr w:rsidR="00806DAE" w:rsidRPr="00516E7D" w14:paraId="24DB33CA" w14:textId="77777777" w:rsidTr="00F83BD3">
        <w:tc>
          <w:tcPr>
            <w:tcW w:w="0" w:type="auto"/>
            <w:hideMark/>
          </w:tcPr>
          <w:p w14:paraId="558DB339" w14:textId="77777777" w:rsidR="00806DAE" w:rsidRPr="00516E7D" w:rsidRDefault="00806DAE" w:rsidP="00F83BD3">
            <w:pPr>
              <w:spacing w:after="160" w:line="259" w:lineRule="auto"/>
            </w:pPr>
            <w:r w:rsidRPr="00516E7D">
              <w:t>commission_rate</w:t>
            </w:r>
          </w:p>
        </w:tc>
        <w:tc>
          <w:tcPr>
            <w:tcW w:w="0" w:type="auto"/>
            <w:hideMark/>
          </w:tcPr>
          <w:p w14:paraId="38216AF3" w14:textId="77777777" w:rsidR="00806DAE" w:rsidRPr="00516E7D" w:rsidRDefault="00806DAE" w:rsidP="00F83BD3">
            <w:pPr>
              <w:spacing w:after="160" w:line="259" w:lineRule="auto"/>
            </w:pPr>
            <w:r w:rsidRPr="00516E7D">
              <w:t>DECIMAL(5,2)</w:t>
            </w:r>
          </w:p>
        </w:tc>
        <w:tc>
          <w:tcPr>
            <w:tcW w:w="0" w:type="auto"/>
            <w:hideMark/>
          </w:tcPr>
          <w:p w14:paraId="7510AC90" w14:textId="77777777" w:rsidR="00806DAE" w:rsidRPr="00516E7D" w:rsidRDefault="00806DAE" w:rsidP="00F83BD3">
            <w:pPr>
              <w:spacing w:after="160" w:line="259" w:lineRule="auto"/>
            </w:pPr>
            <w:r w:rsidRPr="00516E7D">
              <w:t>NOT NULL</w:t>
            </w:r>
          </w:p>
        </w:tc>
        <w:tc>
          <w:tcPr>
            <w:tcW w:w="0" w:type="auto"/>
            <w:hideMark/>
          </w:tcPr>
          <w:p w14:paraId="1BB90AAC" w14:textId="77777777" w:rsidR="00806DAE" w:rsidRPr="00516E7D" w:rsidRDefault="00806DAE" w:rsidP="00F83BD3">
            <w:pPr>
              <w:spacing w:after="160" w:line="259" w:lineRule="auto"/>
            </w:pPr>
            <w:r w:rsidRPr="00516E7D">
              <w:t>Percentage commission per booking</w:t>
            </w:r>
          </w:p>
        </w:tc>
      </w:tr>
      <w:tr w:rsidR="00806DAE" w:rsidRPr="00516E7D" w14:paraId="4AF89BFF" w14:textId="77777777" w:rsidTr="00F83BD3">
        <w:tc>
          <w:tcPr>
            <w:tcW w:w="0" w:type="auto"/>
            <w:hideMark/>
          </w:tcPr>
          <w:p w14:paraId="085E94EB" w14:textId="77777777" w:rsidR="00806DAE" w:rsidRPr="00516E7D" w:rsidRDefault="00806DAE" w:rsidP="00F83BD3">
            <w:pPr>
              <w:spacing w:after="160" w:line="259" w:lineRule="auto"/>
            </w:pPr>
            <w:r w:rsidRPr="00516E7D">
              <w:t>contact_details</w:t>
            </w:r>
          </w:p>
        </w:tc>
        <w:tc>
          <w:tcPr>
            <w:tcW w:w="0" w:type="auto"/>
            <w:hideMark/>
          </w:tcPr>
          <w:p w14:paraId="2F83A841" w14:textId="77777777" w:rsidR="00806DAE" w:rsidRPr="00516E7D" w:rsidRDefault="00806DAE" w:rsidP="00F83BD3">
            <w:pPr>
              <w:spacing w:after="160" w:line="259" w:lineRule="auto"/>
            </w:pPr>
            <w:r w:rsidRPr="00516E7D">
              <w:t>VARCHAR(100)</w:t>
            </w:r>
          </w:p>
        </w:tc>
        <w:tc>
          <w:tcPr>
            <w:tcW w:w="0" w:type="auto"/>
            <w:hideMark/>
          </w:tcPr>
          <w:p w14:paraId="68DA97E2" w14:textId="77777777" w:rsidR="00806DAE" w:rsidRPr="00516E7D" w:rsidRDefault="00806DAE" w:rsidP="00F83BD3">
            <w:pPr>
              <w:spacing w:after="160" w:line="259" w:lineRule="auto"/>
            </w:pPr>
          </w:p>
        </w:tc>
        <w:tc>
          <w:tcPr>
            <w:tcW w:w="0" w:type="auto"/>
            <w:hideMark/>
          </w:tcPr>
          <w:p w14:paraId="2501A3E0" w14:textId="77777777" w:rsidR="00806DAE" w:rsidRPr="00516E7D" w:rsidRDefault="00806DAE" w:rsidP="00F83BD3">
            <w:pPr>
              <w:spacing w:after="160" w:line="259" w:lineRule="auto"/>
            </w:pPr>
            <w:r w:rsidRPr="00516E7D">
              <w:t>Agent’s contact number</w:t>
            </w:r>
          </w:p>
        </w:tc>
      </w:tr>
      <w:tr w:rsidR="00806DAE" w:rsidRPr="00516E7D" w14:paraId="1BE4D4B1" w14:textId="77777777" w:rsidTr="00F83BD3">
        <w:tc>
          <w:tcPr>
            <w:tcW w:w="0" w:type="auto"/>
            <w:hideMark/>
          </w:tcPr>
          <w:p w14:paraId="3E855463" w14:textId="77777777" w:rsidR="00806DAE" w:rsidRPr="00516E7D" w:rsidRDefault="00806DAE" w:rsidP="00F83BD3">
            <w:pPr>
              <w:spacing w:after="160" w:line="259" w:lineRule="auto"/>
            </w:pPr>
            <w:r w:rsidRPr="00516E7D">
              <w:t>assigned_tours</w:t>
            </w:r>
          </w:p>
        </w:tc>
        <w:tc>
          <w:tcPr>
            <w:tcW w:w="0" w:type="auto"/>
            <w:hideMark/>
          </w:tcPr>
          <w:p w14:paraId="1C033023" w14:textId="77777777" w:rsidR="00806DAE" w:rsidRPr="00516E7D" w:rsidRDefault="00806DAE" w:rsidP="00F83BD3">
            <w:pPr>
              <w:spacing w:after="160" w:line="259" w:lineRule="auto"/>
            </w:pPr>
            <w:r w:rsidRPr="00516E7D">
              <w:t>TEXT</w:t>
            </w:r>
          </w:p>
        </w:tc>
        <w:tc>
          <w:tcPr>
            <w:tcW w:w="0" w:type="auto"/>
            <w:hideMark/>
          </w:tcPr>
          <w:p w14:paraId="415A5DD8" w14:textId="77777777" w:rsidR="00806DAE" w:rsidRPr="00516E7D" w:rsidRDefault="00806DAE" w:rsidP="00F83BD3">
            <w:pPr>
              <w:spacing w:after="160" w:line="259" w:lineRule="auto"/>
            </w:pPr>
          </w:p>
        </w:tc>
        <w:tc>
          <w:tcPr>
            <w:tcW w:w="0" w:type="auto"/>
            <w:hideMark/>
          </w:tcPr>
          <w:p w14:paraId="42CF0AF9" w14:textId="77777777" w:rsidR="00806DAE" w:rsidRPr="00516E7D" w:rsidRDefault="00806DAE" w:rsidP="00F83BD3">
            <w:pPr>
              <w:spacing w:after="160" w:line="259" w:lineRule="auto"/>
            </w:pPr>
            <w:r w:rsidRPr="00516E7D">
              <w:t>JSON or comma-separated list of assigned tours</w:t>
            </w:r>
          </w:p>
        </w:tc>
      </w:tr>
    </w:tbl>
    <w:p w14:paraId="34C042CC" w14:textId="77777777" w:rsidR="00806DAE" w:rsidRDefault="00806DAE" w:rsidP="00806DAE">
      <w:pPr>
        <w:rPr>
          <w:b/>
          <w:bCs/>
        </w:rPr>
      </w:pPr>
    </w:p>
    <w:p w14:paraId="4ECF644D" w14:textId="77777777" w:rsidR="00806DAE" w:rsidRPr="00516E7D" w:rsidRDefault="00806DAE" w:rsidP="00806DAE">
      <w:pPr>
        <w:rPr>
          <w:b/>
          <w:bCs/>
        </w:rPr>
      </w:pPr>
      <w:r w:rsidRPr="00516E7D">
        <w:rPr>
          <w:b/>
          <w:bCs/>
        </w:rPr>
        <w:t>3. TourPackage Table</w:t>
      </w:r>
    </w:p>
    <w:tbl>
      <w:tblPr>
        <w:tblStyle w:val="TableGrid"/>
        <w:tblW w:w="0" w:type="auto"/>
        <w:tblLook w:val="04A0" w:firstRow="1" w:lastRow="0" w:firstColumn="1" w:lastColumn="0" w:noHBand="0" w:noVBand="1"/>
      </w:tblPr>
      <w:tblGrid>
        <w:gridCol w:w="1936"/>
        <w:gridCol w:w="1655"/>
        <w:gridCol w:w="2857"/>
        <w:gridCol w:w="4315"/>
      </w:tblGrid>
      <w:tr w:rsidR="00806DAE" w:rsidRPr="00516E7D" w14:paraId="679C0B07" w14:textId="77777777" w:rsidTr="00F83BD3">
        <w:tc>
          <w:tcPr>
            <w:tcW w:w="0" w:type="auto"/>
            <w:hideMark/>
          </w:tcPr>
          <w:p w14:paraId="0547AFCC" w14:textId="77777777" w:rsidR="00806DAE" w:rsidRPr="00516E7D" w:rsidRDefault="00806DAE" w:rsidP="00F83BD3">
            <w:pPr>
              <w:spacing w:after="160" w:line="259" w:lineRule="auto"/>
              <w:rPr>
                <w:b/>
                <w:bCs/>
              </w:rPr>
            </w:pPr>
            <w:r w:rsidRPr="00516E7D">
              <w:rPr>
                <w:b/>
                <w:bCs/>
              </w:rPr>
              <w:t>Field Name</w:t>
            </w:r>
          </w:p>
        </w:tc>
        <w:tc>
          <w:tcPr>
            <w:tcW w:w="0" w:type="auto"/>
            <w:hideMark/>
          </w:tcPr>
          <w:p w14:paraId="2A2FE613" w14:textId="77777777" w:rsidR="00806DAE" w:rsidRPr="00516E7D" w:rsidRDefault="00806DAE" w:rsidP="00F83BD3">
            <w:pPr>
              <w:spacing w:after="160" w:line="259" w:lineRule="auto"/>
              <w:rPr>
                <w:b/>
                <w:bCs/>
              </w:rPr>
            </w:pPr>
            <w:r w:rsidRPr="00516E7D">
              <w:rPr>
                <w:b/>
                <w:bCs/>
              </w:rPr>
              <w:t>Data Type</w:t>
            </w:r>
          </w:p>
        </w:tc>
        <w:tc>
          <w:tcPr>
            <w:tcW w:w="0" w:type="auto"/>
            <w:hideMark/>
          </w:tcPr>
          <w:p w14:paraId="0A9A2CE4" w14:textId="77777777" w:rsidR="00806DAE" w:rsidRPr="00516E7D" w:rsidRDefault="00806DAE" w:rsidP="00F83BD3">
            <w:pPr>
              <w:spacing w:after="160" w:line="259" w:lineRule="auto"/>
              <w:rPr>
                <w:b/>
                <w:bCs/>
              </w:rPr>
            </w:pPr>
            <w:r w:rsidRPr="00516E7D">
              <w:rPr>
                <w:b/>
                <w:bCs/>
              </w:rPr>
              <w:t>Constraints</w:t>
            </w:r>
          </w:p>
        </w:tc>
        <w:tc>
          <w:tcPr>
            <w:tcW w:w="0" w:type="auto"/>
            <w:hideMark/>
          </w:tcPr>
          <w:p w14:paraId="57B8CCF7" w14:textId="77777777" w:rsidR="00806DAE" w:rsidRPr="00516E7D" w:rsidRDefault="00806DAE" w:rsidP="00F83BD3">
            <w:pPr>
              <w:spacing w:after="160" w:line="259" w:lineRule="auto"/>
              <w:rPr>
                <w:b/>
                <w:bCs/>
              </w:rPr>
            </w:pPr>
            <w:r w:rsidRPr="00516E7D">
              <w:rPr>
                <w:b/>
                <w:bCs/>
              </w:rPr>
              <w:t>Description</w:t>
            </w:r>
          </w:p>
        </w:tc>
      </w:tr>
      <w:tr w:rsidR="00806DAE" w:rsidRPr="00516E7D" w14:paraId="6C581E5E" w14:textId="77777777" w:rsidTr="00F83BD3">
        <w:tc>
          <w:tcPr>
            <w:tcW w:w="0" w:type="auto"/>
            <w:hideMark/>
          </w:tcPr>
          <w:p w14:paraId="685FE993" w14:textId="77777777" w:rsidR="00806DAE" w:rsidRPr="00516E7D" w:rsidRDefault="00806DAE" w:rsidP="00F83BD3">
            <w:pPr>
              <w:spacing w:after="160" w:line="259" w:lineRule="auto"/>
            </w:pPr>
            <w:r w:rsidRPr="00516E7D">
              <w:t>package_id</w:t>
            </w:r>
          </w:p>
        </w:tc>
        <w:tc>
          <w:tcPr>
            <w:tcW w:w="0" w:type="auto"/>
            <w:hideMark/>
          </w:tcPr>
          <w:p w14:paraId="4290AB08" w14:textId="77777777" w:rsidR="00806DAE" w:rsidRPr="00516E7D" w:rsidRDefault="00806DAE" w:rsidP="00F83BD3">
            <w:pPr>
              <w:spacing w:after="160" w:line="259" w:lineRule="auto"/>
            </w:pPr>
            <w:r w:rsidRPr="00516E7D">
              <w:t>INT</w:t>
            </w:r>
          </w:p>
        </w:tc>
        <w:tc>
          <w:tcPr>
            <w:tcW w:w="0" w:type="auto"/>
            <w:hideMark/>
          </w:tcPr>
          <w:p w14:paraId="42FE2AB2" w14:textId="77777777" w:rsidR="00806DAE" w:rsidRPr="00516E7D" w:rsidRDefault="00806DAE" w:rsidP="00F83BD3">
            <w:pPr>
              <w:spacing w:after="160" w:line="259" w:lineRule="auto"/>
            </w:pPr>
            <w:r w:rsidRPr="00516E7D">
              <w:t>PRIMARY KEY, AUTO_INCREMENT</w:t>
            </w:r>
          </w:p>
        </w:tc>
        <w:tc>
          <w:tcPr>
            <w:tcW w:w="0" w:type="auto"/>
            <w:hideMark/>
          </w:tcPr>
          <w:p w14:paraId="2BB8D1DF" w14:textId="77777777" w:rsidR="00806DAE" w:rsidRPr="00516E7D" w:rsidRDefault="00806DAE" w:rsidP="00F83BD3">
            <w:pPr>
              <w:spacing w:after="160" w:line="259" w:lineRule="auto"/>
            </w:pPr>
            <w:r w:rsidRPr="00516E7D">
              <w:t>Unique identifier for tour packages</w:t>
            </w:r>
          </w:p>
        </w:tc>
      </w:tr>
      <w:tr w:rsidR="00806DAE" w:rsidRPr="00516E7D" w14:paraId="2A8CA04D" w14:textId="77777777" w:rsidTr="00F83BD3">
        <w:tc>
          <w:tcPr>
            <w:tcW w:w="0" w:type="auto"/>
            <w:hideMark/>
          </w:tcPr>
          <w:p w14:paraId="0B91EB7F" w14:textId="77777777" w:rsidR="00806DAE" w:rsidRPr="00516E7D" w:rsidRDefault="00806DAE" w:rsidP="00F83BD3">
            <w:pPr>
              <w:spacing w:after="160" w:line="259" w:lineRule="auto"/>
            </w:pPr>
            <w:r w:rsidRPr="00516E7D">
              <w:t>package_name</w:t>
            </w:r>
          </w:p>
        </w:tc>
        <w:tc>
          <w:tcPr>
            <w:tcW w:w="0" w:type="auto"/>
            <w:hideMark/>
          </w:tcPr>
          <w:p w14:paraId="7804179D" w14:textId="77777777" w:rsidR="00806DAE" w:rsidRPr="00516E7D" w:rsidRDefault="00806DAE" w:rsidP="00F83BD3">
            <w:pPr>
              <w:spacing w:after="160" w:line="259" w:lineRule="auto"/>
            </w:pPr>
            <w:r w:rsidRPr="00516E7D">
              <w:t>VARCHAR(100)</w:t>
            </w:r>
          </w:p>
        </w:tc>
        <w:tc>
          <w:tcPr>
            <w:tcW w:w="0" w:type="auto"/>
            <w:hideMark/>
          </w:tcPr>
          <w:p w14:paraId="500ACFE1" w14:textId="77777777" w:rsidR="00806DAE" w:rsidRPr="00516E7D" w:rsidRDefault="00806DAE" w:rsidP="00F83BD3">
            <w:pPr>
              <w:spacing w:after="160" w:line="259" w:lineRule="auto"/>
            </w:pPr>
            <w:r w:rsidRPr="00516E7D">
              <w:t>NOT NULL</w:t>
            </w:r>
          </w:p>
        </w:tc>
        <w:tc>
          <w:tcPr>
            <w:tcW w:w="0" w:type="auto"/>
            <w:hideMark/>
          </w:tcPr>
          <w:p w14:paraId="49D5CFAB" w14:textId="77777777" w:rsidR="00806DAE" w:rsidRPr="00516E7D" w:rsidRDefault="00806DAE" w:rsidP="00F83BD3">
            <w:pPr>
              <w:spacing w:after="160" w:line="259" w:lineRule="auto"/>
            </w:pPr>
            <w:r w:rsidRPr="00516E7D">
              <w:t>Name of the tour package</w:t>
            </w:r>
          </w:p>
        </w:tc>
      </w:tr>
      <w:tr w:rsidR="00806DAE" w:rsidRPr="00516E7D" w14:paraId="4A4E91B5" w14:textId="77777777" w:rsidTr="00F83BD3">
        <w:tc>
          <w:tcPr>
            <w:tcW w:w="0" w:type="auto"/>
            <w:hideMark/>
          </w:tcPr>
          <w:p w14:paraId="6FEE60E4" w14:textId="77777777" w:rsidR="00806DAE" w:rsidRPr="00516E7D" w:rsidRDefault="00806DAE" w:rsidP="00F83BD3">
            <w:pPr>
              <w:spacing w:after="160" w:line="259" w:lineRule="auto"/>
            </w:pPr>
            <w:r w:rsidRPr="00516E7D">
              <w:t>destination</w:t>
            </w:r>
          </w:p>
        </w:tc>
        <w:tc>
          <w:tcPr>
            <w:tcW w:w="0" w:type="auto"/>
            <w:hideMark/>
          </w:tcPr>
          <w:p w14:paraId="27081081" w14:textId="77777777" w:rsidR="00806DAE" w:rsidRPr="00516E7D" w:rsidRDefault="00806DAE" w:rsidP="00F83BD3">
            <w:pPr>
              <w:spacing w:after="160" w:line="259" w:lineRule="auto"/>
            </w:pPr>
            <w:r w:rsidRPr="00516E7D">
              <w:t>VARCHAR(100)</w:t>
            </w:r>
          </w:p>
        </w:tc>
        <w:tc>
          <w:tcPr>
            <w:tcW w:w="0" w:type="auto"/>
            <w:hideMark/>
          </w:tcPr>
          <w:p w14:paraId="7B6DDA22" w14:textId="77777777" w:rsidR="00806DAE" w:rsidRPr="00516E7D" w:rsidRDefault="00806DAE" w:rsidP="00F83BD3">
            <w:pPr>
              <w:spacing w:after="160" w:line="259" w:lineRule="auto"/>
            </w:pPr>
            <w:r w:rsidRPr="00516E7D">
              <w:t>NOT NULL</w:t>
            </w:r>
          </w:p>
        </w:tc>
        <w:tc>
          <w:tcPr>
            <w:tcW w:w="0" w:type="auto"/>
            <w:hideMark/>
          </w:tcPr>
          <w:p w14:paraId="4056502C" w14:textId="77777777" w:rsidR="00806DAE" w:rsidRPr="00516E7D" w:rsidRDefault="00806DAE" w:rsidP="00F83BD3">
            <w:pPr>
              <w:spacing w:after="160" w:line="259" w:lineRule="auto"/>
            </w:pPr>
            <w:r w:rsidRPr="00516E7D">
              <w:t>Destination city/country</w:t>
            </w:r>
          </w:p>
        </w:tc>
      </w:tr>
      <w:tr w:rsidR="00806DAE" w:rsidRPr="00516E7D" w14:paraId="147A8183" w14:textId="77777777" w:rsidTr="00F83BD3">
        <w:tc>
          <w:tcPr>
            <w:tcW w:w="0" w:type="auto"/>
            <w:hideMark/>
          </w:tcPr>
          <w:p w14:paraId="4338B1E8" w14:textId="77777777" w:rsidR="00806DAE" w:rsidRPr="00516E7D" w:rsidRDefault="00806DAE" w:rsidP="00F83BD3">
            <w:pPr>
              <w:spacing w:after="160" w:line="259" w:lineRule="auto"/>
            </w:pPr>
            <w:r w:rsidRPr="00516E7D">
              <w:t>duration</w:t>
            </w:r>
          </w:p>
        </w:tc>
        <w:tc>
          <w:tcPr>
            <w:tcW w:w="0" w:type="auto"/>
            <w:hideMark/>
          </w:tcPr>
          <w:p w14:paraId="710DF35C" w14:textId="77777777" w:rsidR="00806DAE" w:rsidRPr="00516E7D" w:rsidRDefault="00806DAE" w:rsidP="00F83BD3">
            <w:pPr>
              <w:spacing w:after="160" w:line="259" w:lineRule="auto"/>
            </w:pPr>
            <w:r w:rsidRPr="00516E7D">
              <w:t>INT</w:t>
            </w:r>
          </w:p>
        </w:tc>
        <w:tc>
          <w:tcPr>
            <w:tcW w:w="0" w:type="auto"/>
            <w:hideMark/>
          </w:tcPr>
          <w:p w14:paraId="3F3E07B5" w14:textId="77777777" w:rsidR="00806DAE" w:rsidRPr="00516E7D" w:rsidRDefault="00806DAE" w:rsidP="00F83BD3">
            <w:pPr>
              <w:spacing w:after="160" w:line="259" w:lineRule="auto"/>
            </w:pPr>
            <w:r w:rsidRPr="00516E7D">
              <w:t>NOT NULL</w:t>
            </w:r>
          </w:p>
        </w:tc>
        <w:tc>
          <w:tcPr>
            <w:tcW w:w="0" w:type="auto"/>
            <w:hideMark/>
          </w:tcPr>
          <w:p w14:paraId="49BA8B30" w14:textId="77777777" w:rsidR="00806DAE" w:rsidRPr="00516E7D" w:rsidRDefault="00806DAE" w:rsidP="00F83BD3">
            <w:pPr>
              <w:spacing w:after="160" w:line="259" w:lineRule="auto"/>
            </w:pPr>
            <w:r w:rsidRPr="00516E7D">
              <w:t>Duration in days</w:t>
            </w:r>
          </w:p>
        </w:tc>
      </w:tr>
      <w:tr w:rsidR="00806DAE" w:rsidRPr="00516E7D" w14:paraId="3CDF88AF" w14:textId="77777777" w:rsidTr="00F83BD3">
        <w:tc>
          <w:tcPr>
            <w:tcW w:w="0" w:type="auto"/>
            <w:hideMark/>
          </w:tcPr>
          <w:p w14:paraId="3AC74699" w14:textId="77777777" w:rsidR="00806DAE" w:rsidRPr="00516E7D" w:rsidRDefault="00806DAE" w:rsidP="00F83BD3">
            <w:pPr>
              <w:spacing w:after="160" w:line="259" w:lineRule="auto"/>
            </w:pPr>
            <w:r w:rsidRPr="00516E7D">
              <w:t>cost</w:t>
            </w:r>
          </w:p>
        </w:tc>
        <w:tc>
          <w:tcPr>
            <w:tcW w:w="0" w:type="auto"/>
            <w:hideMark/>
          </w:tcPr>
          <w:p w14:paraId="09EC246A" w14:textId="77777777" w:rsidR="00806DAE" w:rsidRPr="00516E7D" w:rsidRDefault="00806DAE" w:rsidP="00F83BD3">
            <w:pPr>
              <w:spacing w:after="160" w:line="259" w:lineRule="auto"/>
            </w:pPr>
            <w:r w:rsidRPr="00516E7D">
              <w:t>DECIMAL(10,2)</w:t>
            </w:r>
          </w:p>
        </w:tc>
        <w:tc>
          <w:tcPr>
            <w:tcW w:w="0" w:type="auto"/>
            <w:hideMark/>
          </w:tcPr>
          <w:p w14:paraId="433DBF43" w14:textId="77777777" w:rsidR="00806DAE" w:rsidRPr="00516E7D" w:rsidRDefault="00806DAE" w:rsidP="00F83BD3">
            <w:pPr>
              <w:spacing w:after="160" w:line="259" w:lineRule="auto"/>
            </w:pPr>
            <w:r w:rsidRPr="00516E7D">
              <w:t>NOT NULL</w:t>
            </w:r>
          </w:p>
        </w:tc>
        <w:tc>
          <w:tcPr>
            <w:tcW w:w="0" w:type="auto"/>
            <w:hideMark/>
          </w:tcPr>
          <w:p w14:paraId="32DF557E" w14:textId="77777777" w:rsidR="00806DAE" w:rsidRPr="00516E7D" w:rsidRDefault="00806DAE" w:rsidP="00F83BD3">
            <w:pPr>
              <w:spacing w:after="160" w:line="259" w:lineRule="auto"/>
            </w:pPr>
            <w:r w:rsidRPr="00516E7D">
              <w:t>Total cost of the package</w:t>
            </w:r>
          </w:p>
        </w:tc>
      </w:tr>
      <w:tr w:rsidR="00806DAE" w:rsidRPr="00516E7D" w14:paraId="04D7B93E" w14:textId="77777777" w:rsidTr="00F83BD3">
        <w:tc>
          <w:tcPr>
            <w:tcW w:w="0" w:type="auto"/>
            <w:hideMark/>
          </w:tcPr>
          <w:p w14:paraId="668B671B" w14:textId="77777777" w:rsidR="00806DAE" w:rsidRPr="00516E7D" w:rsidRDefault="00806DAE" w:rsidP="00F83BD3">
            <w:pPr>
              <w:spacing w:after="160" w:line="259" w:lineRule="auto"/>
            </w:pPr>
            <w:r w:rsidRPr="00516E7D">
              <w:t>available_dates</w:t>
            </w:r>
          </w:p>
        </w:tc>
        <w:tc>
          <w:tcPr>
            <w:tcW w:w="0" w:type="auto"/>
            <w:hideMark/>
          </w:tcPr>
          <w:p w14:paraId="0CFF663B" w14:textId="77777777" w:rsidR="00806DAE" w:rsidRPr="00516E7D" w:rsidRDefault="00806DAE" w:rsidP="00F83BD3">
            <w:pPr>
              <w:spacing w:after="160" w:line="259" w:lineRule="auto"/>
            </w:pPr>
            <w:r w:rsidRPr="00516E7D">
              <w:t>TEXT</w:t>
            </w:r>
          </w:p>
        </w:tc>
        <w:tc>
          <w:tcPr>
            <w:tcW w:w="0" w:type="auto"/>
            <w:hideMark/>
          </w:tcPr>
          <w:p w14:paraId="3D019CBB" w14:textId="77777777" w:rsidR="00806DAE" w:rsidRPr="00516E7D" w:rsidRDefault="00806DAE" w:rsidP="00F83BD3">
            <w:pPr>
              <w:spacing w:after="160" w:line="259" w:lineRule="auto"/>
            </w:pPr>
          </w:p>
        </w:tc>
        <w:tc>
          <w:tcPr>
            <w:tcW w:w="0" w:type="auto"/>
            <w:hideMark/>
          </w:tcPr>
          <w:p w14:paraId="01E68DBA" w14:textId="77777777" w:rsidR="00806DAE" w:rsidRPr="00516E7D" w:rsidRDefault="00806DAE" w:rsidP="00F83BD3">
            <w:pPr>
              <w:spacing w:after="160" w:line="259" w:lineRule="auto"/>
            </w:pPr>
            <w:r w:rsidRPr="00516E7D">
              <w:t>Available dates for the package (comma-separated or JSON)</w:t>
            </w:r>
          </w:p>
        </w:tc>
      </w:tr>
      <w:tr w:rsidR="00806DAE" w:rsidRPr="00516E7D" w14:paraId="0DA14F1E" w14:textId="77777777" w:rsidTr="00F83BD3">
        <w:tc>
          <w:tcPr>
            <w:tcW w:w="0" w:type="auto"/>
            <w:hideMark/>
          </w:tcPr>
          <w:p w14:paraId="62EA3A7E" w14:textId="77777777" w:rsidR="00806DAE" w:rsidRPr="00516E7D" w:rsidRDefault="00806DAE" w:rsidP="00F83BD3">
            <w:pPr>
              <w:spacing w:after="160" w:line="259" w:lineRule="auto"/>
            </w:pPr>
            <w:r w:rsidRPr="00516E7D">
              <w:t>included_services</w:t>
            </w:r>
          </w:p>
        </w:tc>
        <w:tc>
          <w:tcPr>
            <w:tcW w:w="0" w:type="auto"/>
            <w:hideMark/>
          </w:tcPr>
          <w:p w14:paraId="4ED2E2BB" w14:textId="77777777" w:rsidR="00806DAE" w:rsidRPr="00516E7D" w:rsidRDefault="00806DAE" w:rsidP="00F83BD3">
            <w:pPr>
              <w:spacing w:after="160" w:line="259" w:lineRule="auto"/>
            </w:pPr>
            <w:r w:rsidRPr="00516E7D">
              <w:t>TEXT</w:t>
            </w:r>
          </w:p>
        </w:tc>
        <w:tc>
          <w:tcPr>
            <w:tcW w:w="0" w:type="auto"/>
            <w:hideMark/>
          </w:tcPr>
          <w:p w14:paraId="0B51113B" w14:textId="77777777" w:rsidR="00806DAE" w:rsidRPr="00516E7D" w:rsidRDefault="00806DAE" w:rsidP="00F83BD3">
            <w:pPr>
              <w:spacing w:after="160" w:line="259" w:lineRule="auto"/>
            </w:pPr>
          </w:p>
        </w:tc>
        <w:tc>
          <w:tcPr>
            <w:tcW w:w="0" w:type="auto"/>
            <w:hideMark/>
          </w:tcPr>
          <w:p w14:paraId="400EAA1F" w14:textId="77777777" w:rsidR="00806DAE" w:rsidRPr="00516E7D" w:rsidRDefault="00806DAE" w:rsidP="00F83BD3">
            <w:pPr>
              <w:spacing w:after="160" w:line="259" w:lineRule="auto"/>
            </w:pPr>
            <w:r w:rsidRPr="00516E7D">
              <w:t>List of services included (transport, accommodation, meals)</w:t>
            </w:r>
          </w:p>
        </w:tc>
      </w:tr>
    </w:tbl>
    <w:p w14:paraId="0064DBF0" w14:textId="77777777" w:rsidR="00806DAE" w:rsidRDefault="00806DAE" w:rsidP="00806DAE">
      <w:pPr>
        <w:rPr>
          <w:b/>
          <w:bCs/>
        </w:rPr>
      </w:pPr>
    </w:p>
    <w:p w14:paraId="385635D8" w14:textId="77777777" w:rsidR="00806DAE" w:rsidRPr="00516E7D" w:rsidRDefault="00806DAE" w:rsidP="00806DAE">
      <w:pPr>
        <w:rPr>
          <w:b/>
          <w:bCs/>
        </w:rPr>
      </w:pPr>
      <w:r w:rsidRPr="00516E7D">
        <w:rPr>
          <w:b/>
          <w:bCs/>
        </w:rPr>
        <w:t>4. Hotel Table</w:t>
      </w:r>
    </w:p>
    <w:tbl>
      <w:tblPr>
        <w:tblStyle w:val="TableGrid"/>
        <w:tblW w:w="0" w:type="auto"/>
        <w:tblLook w:val="04A0" w:firstRow="1" w:lastRow="0" w:firstColumn="1" w:lastColumn="0" w:noHBand="0" w:noVBand="1"/>
      </w:tblPr>
      <w:tblGrid>
        <w:gridCol w:w="1834"/>
        <w:gridCol w:w="1655"/>
        <w:gridCol w:w="3081"/>
        <w:gridCol w:w="4193"/>
      </w:tblGrid>
      <w:tr w:rsidR="00806DAE" w:rsidRPr="00516E7D" w14:paraId="3FF10217" w14:textId="77777777" w:rsidTr="00F83BD3">
        <w:tc>
          <w:tcPr>
            <w:tcW w:w="0" w:type="auto"/>
            <w:hideMark/>
          </w:tcPr>
          <w:p w14:paraId="5E5C6706" w14:textId="77777777" w:rsidR="00806DAE" w:rsidRPr="00516E7D" w:rsidRDefault="00806DAE" w:rsidP="00F83BD3">
            <w:pPr>
              <w:spacing w:after="160" w:line="259" w:lineRule="auto"/>
              <w:rPr>
                <w:b/>
                <w:bCs/>
              </w:rPr>
            </w:pPr>
            <w:r w:rsidRPr="00516E7D">
              <w:rPr>
                <w:b/>
                <w:bCs/>
              </w:rPr>
              <w:t>Field Name</w:t>
            </w:r>
          </w:p>
        </w:tc>
        <w:tc>
          <w:tcPr>
            <w:tcW w:w="0" w:type="auto"/>
            <w:hideMark/>
          </w:tcPr>
          <w:p w14:paraId="19E94B51" w14:textId="77777777" w:rsidR="00806DAE" w:rsidRPr="00516E7D" w:rsidRDefault="00806DAE" w:rsidP="00F83BD3">
            <w:pPr>
              <w:spacing w:after="160" w:line="259" w:lineRule="auto"/>
              <w:rPr>
                <w:b/>
                <w:bCs/>
              </w:rPr>
            </w:pPr>
            <w:r w:rsidRPr="00516E7D">
              <w:rPr>
                <w:b/>
                <w:bCs/>
              </w:rPr>
              <w:t>Data Type</w:t>
            </w:r>
          </w:p>
        </w:tc>
        <w:tc>
          <w:tcPr>
            <w:tcW w:w="0" w:type="auto"/>
            <w:hideMark/>
          </w:tcPr>
          <w:p w14:paraId="25FB18C0" w14:textId="77777777" w:rsidR="00806DAE" w:rsidRPr="00516E7D" w:rsidRDefault="00806DAE" w:rsidP="00F83BD3">
            <w:pPr>
              <w:spacing w:after="160" w:line="259" w:lineRule="auto"/>
              <w:rPr>
                <w:b/>
                <w:bCs/>
              </w:rPr>
            </w:pPr>
            <w:r w:rsidRPr="00516E7D">
              <w:rPr>
                <w:b/>
                <w:bCs/>
              </w:rPr>
              <w:t>Constraints</w:t>
            </w:r>
          </w:p>
        </w:tc>
        <w:tc>
          <w:tcPr>
            <w:tcW w:w="0" w:type="auto"/>
            <w:hideMark/>
          </w:tcPr>
          <w:p w14:paraId="2CF14BAD" w14:textId="77777777" w:rsidR="00806DAE" w:rsidRPr="00516E7D" w:rsidRDefault="00806DAE" w:rsidP="00F83BD3">
            <w:pPr>
              <w:spacing w:after="160" w:line="259" w:lineRule="auto"/>
              <w:rPr>
                <w:b/>
                <w:bCs/>
              </w:rPr>
            </w:pPr>
            <w:r w:rsidRPr="00516E7D">
              <w:rPr>
                <w:b/>
                <w:bCs/>
              </w:rPr>
              <w:t>Description</w:t>
            </w:r>
          </w:p>
        </w:tc>
      </w:tr>
      <w:tr w:rsidR="00806DAE" w:rsidRPr="00516E7D" w14:paraId="0A1EED70" w14:textId="77777777" w:rsidTr="00F83BD3">
        <w:tc>
          <w:tcPr>
            <w:tcW w:w="0" w:type="auto"/>
            <w:hideMark/>
          </w:tcPr>
          <w:p w14:paraId="1BEA08D2" w14:textId="77777777" w:rsidR="00806DAE" w:rsidRPr="00516E7D" w:rsidRDefault="00806DAE" w:rsidP="00F83BD3">
            <w:pPr>
              <w:spacing w:after="160" w:line="259" w:lineRule="auto"/>
            </w:pPr>
            <w:r w:rsidRPr="00516E7D">
              <w:t>hotel_id</w:t>
            </w:r>
          </w:p>
        </w:tc>
        <w:tc>
          <w:tcPr>
            <w:tcW w:w="0" w:type="auto"/>
            <w:hideMark/>
          </w:tcPr>
          <w:p w14:paraId="7C61194E" w14:textId="77777777" w:rsidR="00806DAE" w:rsidRPr="00516E7D" w:rsidRDefault="00806DAE" w:rsidP="00F83BD3">
            <w:pPr>
              <w:spacing w:after="160" w:line="259" w:lineRule="auto"/>
            </w:pPr>
            <w:r w:rsidRPr="00516E7D">
              <w:t>INT</w:t>
            </w:r>
          </w:p>
        </w:tc>
        <w:tc>
          <w:tcPr>
            <w:tcW w:w="0" w:type="auto"/>
            <w:hideMark/>
          </w:tcPr>
          <w:p w14:paraId="3414CE4E" w14:textId="77777777" w:rsidR="00806DAE" w:rsidRPr="00516E7D" w:rsidRDefault="00806DAE" w:rsidP="00F83BD3">
            <w:pPr>
              <w:spacing w:after="160" w:line="259" w:lineRule="auto"/>
            </w:pPr>
            <w:r w:rsidRPr="00516E7D">
              <w:t>PRIMARY KEY, AUTO_INCREMENT</w:t>
            </w:r>
          </w:p>
        </w:tc>
        <w:tc>
          <w:tcPr>
            <w:tcW w:w="0" w:type="auto"/>
            <w:hideMark/>
          </w:tcPr>
          <w:p w14:paraId="1D3B61AD" w14:textId="77777777" w:rsidR="00806DAE" w:rsidRPr="00516E7D" w:rsidRDefault="00806DAE" w:rsidP="00F83BD3">
            <w:pPr>
              <w:spacing w:after="160" w:line="259" w:lineRule="auto"/>
            </w:pPr>
            <w:r w:rsidRPr="00516E7D">
              <w:t>Unique identifier for each hotel</w:t>
            </w:r>
          </w:p>
        </w:tc>
      </w:tr>
      <w:tr w:rsidR="00806DAE" w:rsidRPr="00516E7D" w14:paraId="35C6DF9A" w14:textId="77777777" w:rsidTr="00F83BD3">
        <w:tc>
          <w:tcPr>
            <w:tcW w:w="0" w:type="auto"/>
            <w:hideMark/>
          </w:tcPr>
          <w:p w14:paraId="5F878F04" w14:textId="77777777" w:rsidR="00806DAE" w:rsidRPr="00516E7D" w:rsidRDefault="00806DAE" w:rsidP="00F83BD3">
            <w:pPr>
              <w:spacing w:after="160" w:line="259" w:lineRule="auto"/>
            </w:pPr>
            <w:r w:rsidRPr="00516E7D">
              <w:t>hotel_name</w:t>
            </w:r>
          </w:p>
        </w:tc>
        <w:tc>
          <w:tcPr>
            <w:tcW w:w="0" w:type="auto"/>
            <w:hideMark/>
          </w:tcPr>
          <w:p w14:paraId="6E868888" w14:textId="77777777" w:rsidR="00806DAE" w:rsidRPr="00516E7D" w:rsidRDefault="00806DAE" w:rsidP="00F83BD3">
            <w:pPr>
              <w:spacing w:after="160" w:line="259" w:lineRule="auto"/>
            </w:pPr>
            <w:r w:rsidRPr="00516E7D">
              <w:t>VARCHAR(100)</w:t>
            </w:r>
          </w:p>
        </w:tc>
        <w:tc>
          <w:tcPr>
            <w:tcW w:w="0" w:type="auto"/>
            <w:hideMark/>
          </w:tcPr>
          <w:p w14:paraId="3A30C1D1" w14:textId="77777777" w:rsidR="00806DAE" w:rsidRPr="00516E7D" w:rsidRDefault="00806DAE" w:rsidP="00F83BD3">
            <w:pPr>
              <w:spacing w:after="160" w:line="259" w:lineRule="auto"/>
            </w:pPr>
            <w:r w:rsidRPr="00516E7D">
              <w:t>NOT NULL</w:t>
            </w:r>
          </w:p>
        </w:tc>
        <w:tc>
          <w:tcPr>
            <w:tcW w:w="0" w:type="auto"/>
            <w:hideMark/>
          </w:tcPr>
          <w:p w14:paraId="7B8844DD" w14:textId="77777777" w:rsidR="00806DAE" w:rsidRPr="00516E7D" w:rsidRDefault="00806DAE" w:rsidP="00F83BD3">
            <w:pPr>
              <w:spacing w:after="160" w:line="259" w:lineRule="auto"/>
            </w:pPr>
            <w:r w:rsidRPr="00516E7D">
              <w:t>Name of the hotel</w:t>
            </w:r>
          </w:p>
        </w:tc>
      </w:tr>
      <w:tr w:rsidR="00806DAE" w:rsidRPr="00516E7D" w14:paraId="02200A19" w14:textId="77777777" w:rsidTr="00F83BD3">
        <w:tc>
          <w:tcPr>
            <w:tcW w:w="0" w:type="auto"/>
            <w:hideMark/>
          </w:tcPr>
          <w:p w14:paraId="297CE09A" w14:textId="77777777" w:rsidR="00806DAE" w:rsidRPr="00516E7D" w:rsidRDefault="00806DAE" w:rsidP="00F83BD3">
            <w:pPr>
              <w:spacing w:after="160" w:line="259" w:lineRule="auto"/>
            </w:pPr>
            <w:r w:rsidRPr="00516E7D">
              <w:t>location</w:t>
            </w:r>
          </w:p>
        </w:tc>
        <w:tc>
          <w:tcPr>
            <w:tcW w:w="0" w:type="auto"/>
            <w:hideMark/>
          </w:tcPr>
          <w:p w14:paraId="36C13CA0" w14:textId="77777777" w:rsidR="00806DAE" w:rsidRPr="00516E7D" w:rsidRDefault="00806DAE" w:rsidP="00F83BD3">
            <w:pPr>
              <w:spacing w:after="160" w:line="259" w:lineRule="auto"/>
            </w:pPr>
            <w:r w:rsidRPr="00516E7D">
              <w:t>VARCHAR(100)</w:t>
            </w:r>
          </w:p>
        </w:tc>
        <w:tc>
          <w:tcPr>
            <w:tcW w:w="0" w:type="auto"/>
            <w:hideMark/>
          </w:tcPr>
          <w:p w14:paraId="2E3FA74F" w14:textId="77777777" w:rsidR="00806DAE" w:rsidRPr="00516E7D" w:rsidRDefault="00806DAE" w:rsidP="00F83BD3">
            <w:pPr>
              <w:spacing w:after="160" w:line="259" w:lineRule="auto"/>
            </w:pPr>
            <w:r w:rsidRPr="00516E7D">
              <w:t>NOT NULL</w:t>
            </w:r>
          </w:p>
        </w:tc>
        <w:tc>
          <w:tcPr>
            <w:tcW w:w="0" w:type="auto"/>
            <w:hideMark/>
          </w:tcPr>
          <w:p w14:paraId="5B024BBA" w14:textId="77777777" w:rsidR="00806DAE" w:rsidRPr="00516E7D" w:rsidRDefault="00806DAE" w:rsidP="00F83BD3">
            <w:pPr>
              <w:spacing w:after="160" w:line="259" w:lineRule="auto"/>
            </w:pPr>
            <w:r w:rsidRPr="00516E7D">
              <w:t>Location of the hotel</w:t>
            </w:r>
          </w:p>
        </w:tc>
      </w:tr>
      <w:tr w:rsidR="00806DAE" w:rsidRPr="00516E7D" w14:paraId="4C76B491" w14:textId="77777777" w:rsidTr="00F83BD3">
        <w:tc>
          <w:tcPr>
            <w:tcW w:w="0" w:type="auto"/>
            <w:hideMark/>
          </w:tcPr>
          <w:p w14:paraId="2230074C" w14:textId="77777777" w:rsidR="00806DAE" w:rsidRPr="00516E7D" w:rsidRDefault="00806DAE" w:rsidP="00F83BD3">
            <w:pPr>
              <w:spacing w:after="160" w:line="259" w:lineRule="auto"/>
            </w:pPr>
            <w:r w:rsidRPr="00516E7D">
              <w:t>room_availability</w:t>
            </w:r>
          </w:p>
        </w:tc>
        <w:tc>
          <w:tcPr>
            <w:tcW w:w="0" w:type="auto"/>
            <w:hideMark/>
          </w:tcPr>
          <w:p w14:paraId="2794BA84" w14:textId="77777777" w:rsidR="00806DAE" w:rsidRPr="00516E7D" w:rsidRDefault="00806DAE" w:rsidP="00F83BD3">
            <w:pPr>
              <w:spacing w:after="160" w:line="259" w:lineRule="auto"/>
            </w:pPr>
            <w:r w:rsidRPr="00516E7D">
              <w:t>INT</w:t>
            </w:r>
          </w:p>
        </w:tc>
        <w:tc>
          <w:tcPr>
            <w:tcW w:w="0" w:type="auto"/>
            <w:hideMark/>
          </w:tcPr>
          <w:p w14:paraId="0FC42483" w14:textId="77777777" w:rsidR="00806DAE" w:rsidRPr="00516E7D" w:rsidRDefault="00806DAE" w:rsidP="00F83BD3">
            <w:pPr>
              <w:spacing w:after="160" w:line="259" w:lineRule="auto"/>
            </w:pPr>
            <w:r w:rsidRPr="00516E7D">
              <w:t>NOT NULL</w:t>
            </w:r>
          </w:p>
        </w:tc>
        <w:tc>
          <w:tcPr>
            <w:tcW w:w="0" w:type="auto"/>
            <w:hideMark/>
          </w:tcPr>
          <w:p w14:paraId="72B95ECC" w14:textId="77777777" w:rsidR="00806DAE" w:rsidRPr="00516E7D" w:rsidRDefault="00806DAE" w:rsidP="00F83BD3">
            <w:pPr>
              <w:spacing w:after="160" w:line="259" w:lineRule="auto"/>
            </w:pPr>
            <w:r w:rsidRPr="00516E7D">
              <w:t>Number of rooms available</w:t>
            </w:r>
          </w:p>
        </w:tc>
      </w:tr>
      <w:tr w:rsidR="00806DAE" w:rsidRPr="00516E7D" w14:paraId="51605943" w14:textId="77777777" w:rsidTr="00F83BD3">
        <w:tc>
          <w:tcPr>
            <w:tcW w:w="0" w:type="auto"/>
            <w:hideMark/>
          </w:tcPr>
          <w:p w14:paraId="00F9ED48" w14:textId="77777777" w:rsidR="00806DAE" w:rsidRPr="00516E7D" w:rsidRDefault="00806DAE" w:rsidP="00F83BD3">
            <w:pPr>
              <w:spacing w:after="160" w:line="259" w:lineRule="auto"/>
            </w:pPr>
            <w:r w:rsidRPr="00516E7D">
              <w:t>price_per_night</w:t>
            </w:r>
          </w:p>
        </w:tc>
        <w:tc>
          <w:tcPr>
            <w:tcW w:w="0" w:type="auto"/>
            <w:hideMark/>
          </w:tcPr>
          <w:p w14:paraId="0F108507" w14:textId="77777777" w:rsidR="00806DAE" w:rsidRPr="00516E7D" w:rsidRDefault="00806DAE" w:rsidP="00F83BD3">
            <w:pPr>
              <w:spacing w:after="160" w:line="259" w:lineRule="auto"/>
            </w:pPr>
            <w:r w:rsidRPr="00516E7D">
              <w:t>DECIMAL(10,2)</w:t>
            </w:r>
          </w:p>
        </w:tc>
        <w:tc>
          <w:tcPr>
            <w:tcW w:w="0" w:type="auto"/>
            <w:hideMark/>
          </w:tcPr>
          <w:p w14:paraId="07CC14EB" w14:textId="77777777" w:rsidR="00806DAE" w:rsidRPr="00516E7D" w:rsidRDefault="00806DAE" w:rsidP="00F83BD3">
            <w:pPr>
              <w:spacing w:after="160" w:line="259" w:lineRule="auto"/>
            </w:pPr>
            <w:r w:rsidRPr="00516E7D">
              <w:t>NOT NULL</w:t>
            </w:r>
          </w:p>
        </w:tc>
        <w:tc>
          <w:tcPr>
            <w:tcW w:w="0" w:type="auto"/>
            <w:hideMark/>
          </w:tcPr>
          <w:p w14:paraId="3B4B4344" w14:textId="77777777" w:rsidR="00806DAE" w:rsidRPr="00516E7D" w:rsidRDefault="00806DAE" w:rsidP="00F83BD3">
            <w:pPr>
              <w:spacing w:after="160" w:line="259" w:lineRule="auto"/>
            </w:pPr>
            <w:r w:rsidRPr="00516E7D">
              <w:t>Price per room per night</w:t>
            </w:r>
          </w:p>
        </w:tc>
      </w:tr>
      <w:tr w:rsidR="00806DAE" w:rsidRPr="00516E7D" w14:paraId="44254B1A" w14:textId="77777777" w:rsidTr="00F83BD3">
        <w:tc>
          <w:tcPr>
            <w:tcW w:w="0" w:type="auto"/>
            <w:hideMark/>
          </w:tcPr>
          <w:p w14:paraId="784D417E" w14:textId="77777777" w:rsidR="00806DAE" w:rsidRPr="00516E7D" w:rsidRDefault="00806DAE" w:rsidP="00F83BD3">
            <w:pPr>
              <w:spacing w:after="160" w:line="259" w:lineRule="auto"/>
            </w:pPr>
            <w:r w:rsidRPr="00516E7D">
              <w:t>rating</w:t>
            </w:r>
          </w:p>
        </w:tc>
        <w:tc>
          <w:tcPr>
            <w:tcW w:w="0" w:type="auto"/>
            <w:hideMark/>
          </w:tcPr>
          <w:p w14:paraId="46D67D07" w14:textId="77777777" w:rsidR="00806DAE" w:rsidRPr="00516E7D" w:rsidRDefault="00806DAE" w:rsidP="00F83BD3">
            <w:pPr>
              <w:spacing w:after="160" w:line="259" w:lineRule="auto"/>
            </w:pPr>
            <w:r w:rsidRPr="00516E7D">
              <w:t>DECIMAL(3,2)</w:t>
            </w:r>
          </w:p>
        </w:tc>
        <w:tc>
          <w:tcPr>
            <w:tcW w:w="0" w:type="auto"/>
            <w:hideMark/>
          </w:tcPr>
          <w:p w14:paraId="2D8751EE" w14:textId="77777777" w:rsidR="00806DAE" w:rsidRPr="00516E7D" w:rsidRDefault="00806DAE" w:rsidP="00F83BD3">
            <w:pPr>
              <w:spacing w:after="160" w:line="259" w:lineRule="auto"/>
            </w:pPr>
          </w:p>
        </w:tc>
        <w:tc>
          <w:tcPr>
            <w:tcW w:w="0" w:type="auto"/>
            <w:hideMark/>
          </w:tcPr>
          <w:p w14:paraId="3B5EEFE0" w14:textId="77777777" w:rsidR="00806DAE" w:rsidRPr="00516E7D" w:rsidRDefault="00806DAE" w:rsidP="00F83BD3">
            <w:pPr>
              <w:spacing w:after="160" w:line="259" w:lineRule="auto"/>
            </w:pPr>
            <w:r w:rsidRPr="00516E7D">
              <w:t>Average hotel rating</w:t>
            </w:r>
          </w:p>
        </w:tc>
      </w:tr>
      <w:tr w:rsidR="00806DAE" w:rsidRPr="00516E7D" w14:paraId="329DE5D5" w14:textId="77777777" w:rsidTr="00F83BD3">
        <w:tc>
          <w:tcPr>
            <w:tcW w:w="0" w:type="auto"/>
            <w:hideMark/>
          </w:tcPr>
          <w:p w14:paraId="65BEFF68" w14:textId="77777777" w:rsidR="00806DAE" w:rsidRPr="00516E7D" w:rsidRDefault="00806DAE" w:rsidP="00F83BD3">
            <w:pPr>
              <w:spacing w:after="160" w:line="259" w:lineRule="auto"/>
            </w:pPr>
            <w:r w:rsidRPr="00516E7D">
              <w:t>services</w:t>
            </w:r>
          </w:p>
        </w:tc>
        <w:tc>
          <w:tcPr>
            <w:tcW w:w="0" w:type="auto"/>
            <w:hideMark/>
          </w:tcPr>
          <w:p w14:paraId="6B592640" w14:textId="77777777" w:rsidR="00806DAE" w:rsidRPr="00516E7D" w:rsidRDefault="00806DAE" w:rsidP="00F83BD3">
            <w:pPr>
              <w:spacing w:after="160" w:line="259" w:lineRule="auto"/>
            </w:pPr>
            <w:r w:rsidRPr="00516E7D">
              <w:t>TEXT</w:t>
            </w:r>
          </w:p>
        </w:tc>
        <w:tc>
          <w:tcPr>
            <w:tcW w:w="0" w:type="auto"/>
            <w:hideMark/>
          </w:tcPr>
          <w:p w14:paraId="561D4D8D" w14:textId="77777777" w:rsidR="00806DAE" w:rsidRPr="00516E7D" w:rsidRDefault="00806DAE" w:rsidP="00F83BD3">
            <w:pPr>
              <w:spacing w:after="160" w:line="259" w:lineRule="auto"/>
            </w:pPr>
          </w:p>
        </w:tc>
        <w:tc>
          <w:tcPr>
            <w:tcW w:w="0" w:type="auto"/>
            <w:hideMark/>
          </w:tcPr>
          <w:p w14:paraId="3D34EE11" w14:textId="77777777" w:rsidR="00806DAE" w:rsidRPr="00516E7D" w:rsidRDefault="00806DAE" w:rsidP="00F83BD3">
            <w:pPr>
              <w:spacing w:after="160" w:line="259" w:lineRule="auto"/>
            </w:pPr>
            <w:r w:rsidRPr="00516E7D">
              <w:t>Services offered by the hotel (Wi-Fi, breakfast, etc.)</w:t>
            </w:r>
          </w:p>
        </w:tc>
      </w:tr>
    </w:tbl>
    <w:p w14:paraId="6E86E62E" w14:textId="77777777" w:rsidR="00806DAE" w:rsidRDefault="00806DAE" w:rsidP="00806DAE">
      <w:pPr>
        <w:rPr>
          <w:b/>
          <w:bCs/>
        </w:rPr>
      </w:pPr>
    </w:p>
    <w:p w14:paraId="48396FB1" w14:textId="77777777" w:rsidR="00806DAE" w:rsidRPr="00516E7D" w:rsidRDefault="00806DAE" w:rsidP="00806DAE">
      <w:pPr>
        <w:rPr>
          <w:b/>
          <w:bCs/>
        </w:rPr>
      </w:pPr>
      <w:r w:rsidRPr="00516E7D">
        <w:rPr>
          <w:b/>
          <w:bCs/>
        </w:rPr>
        <w:t>5. Flight Table</w:t>
      </w:r>
    </w:p>
    <w:tbl>
      <w:tblPr>
        <w:tblStyle w:val="TableGrid"/>
        <w:tblW w:w="0" w:type="auto"/>
        <w:tblLook w:val="04A0" w:firstRow="1" w:lastRow="0" w:firstColumn="1" w:lastColumn="0" w:noHBand="0" w:noVBand="1"/>
      </w:tblPr>
      <w:tblGrid>
        <w:gridCol w:w="1677"/>
        <w:gridCol w:w="1655"/>
        <w:gridCol w:w="3392"/>
        <w:gridCol w:w="3129"/>
      </w:tblGrid>
      <w:tr w:rsidR="00806DAE" w:rsidRPr="00516E7D" w14:paraId="46CDF2A9" w14:textId="77777777" w:rsidTr="00F83BD3">
        <w:tc>
          <w:tcPr>
            <w:tcW w:w="0" w:type="auto"/>
            <w:hideMark/>
          </w:tcPr>
          <w:p w14:paraId="5E7EB23D" w14:textId="77777777" w:rsidR="00806DAE" w:rsidRPr="00516E7D" w:rsidRDefault="00806DAE" w:rsidP="00F83BD3">
            <w:pPr>
              <w:spacing w:after="160" w:line="259" w:lineRule="auto"/>
              <w:rPr>
                <w:b/>
                <w:bCs/>
              </w:rPr>
            </w:pPr>
            <w:r w:rsidRPr="00516E7D">
              <w:rPr>
                <w:b/>
                <w:bCs/>
              </w:rPr>
              <w:t>Field Name</w:t>
            </w:r>
          </w:p>
        </w:tc>
        <w:tc>
          <w:tcPr>
            <w:tcW w:w="0" w:type="auto"/>
            <w:hideMark/>
          </w:tcPr>
          <w:p w14:paraId="3D88BF4D" w14:textId="77777777" w:rsidR="00806DAE" w:rsidRPr="00516E7D" w:rsidRDefault="00806DAE" w:rsidP="00F83BD3">
            <w:pPr>
              <w:spacing w:after="160" w:line="259" w:lineRule="auto"/>
              <w:rPr>
                <w:b/>
                <w:bCs/>
              </w:rPr>
            </w:pPr>
            <w:r w:rsidRPr="00516E7D">
              <w:rPr>
                <w:b/>
                <w:bCs/>
              </w:rPr>
              <w:t>Data Type</w:t>
            </w:r>
          </w:p>
        </w:tc>
        <w:tc>
          <w:tcPr>
            <w:tcW w:w="0" w:type="auto"/>
            <w:hideMark/>
          </w:tcPr>
          <w:p w14:paraId="421FD174" w14:textId="77777777" w:rsidR="00806DAE" w:rsidRPr="00516E7D" w:rsidRDefault="00806DAE" w:rsidP="00F83BD3">
            <w:pPr>
              <w:spacing w:after="160" w:line="259" w:lineRule="auto"/>
              <w:rPr>
                <w:b/>
                <w:bCs/>
              </w:rPr>
            </w:pPr>
            <w:r w:rsidRPr="00516E7D">
              <w:rPr>
                <w:b/>
                <w:bCs/>
              </w:rPr>
              <w:t>Constraints</w:t>
            </w:r>
          </w:p>
        </w:tc>
        <w:tc>
          <w:tcPr>
            <w:tcW w:w="0" w:type="auto"/>
            <w:hideMark/>
          </w:tcPr>
          <w:p w14:paraId="59B318DE" w14:textId="77777777" w:rsidR="00806DAE" w:rsidRPr="00516E7D" w:rsidRDefault="00806DAE" w:rsidP="00F83BD3">
            <w:pPr>
              <w:spacing w:after="160" w:line="259" w:lineRule="auto"/>
              <w:rPr>
                <w:b/>
                <w:bCs/>
              </w:rPr>
            </w:pPr>
            <w:r w:rsidRPr="00516E7D">
              <w:rPr>
                <w:b/>
                <w:bCs/>
              </w:rPr>
              <w:t>Description</w:t>
            </w:r>
          </w:p>
        </w:tc>
      </w:tr>
      <w:tr w:rsidR="00806DAE" w:rsidRPr="00516E7D" w14:paraId="6F97978C" w14:textId="77777777" w:rsidTr="00F83BD3">
        <w:tc>
          <w:tcPr>
            <w:tcW w:w="0" w:type="auto"/>
            <w:hideMark/>
          </w:tcPr>
          <w:p w14:paraId="65E31A74" w14:textId="77777777" w:rsidR="00806DAE" w:rsidRPr="00516E7D" w:rsidRDefault="00806DAE" w:rsidP="00F83BD3">
            <w:pPr>
              <w:spacing w:after="160" w:line="259" w:lineRule="auto"/>
            </w:pPr>
            <w:r w:rsidRPr="00516E7D">
              <w:t>flight_id</w:t>
            </w:r>
          </w:p>
        </w:tc>
        <w:tc>
          <w:tcPr>
            <w:tcW w:w="0" w:type="auto"/>
            <w:hideMark/>
          </w:tcPr>
          <w:p w14:paraId="547AC4E8" w14:textId="77777777" w:rsidR="00806DAE" w:rsidRPr="00516E7D" w:rsidRDefault="00806DAE" w:rsidP="00F83BD3">
            <w:pPr>
              <w:spacing w:after="160" w:line="259" w:lineRule="auto"/>
            </w:pPr>
            <w:r w:rsidRPr="00516E7D">
              <w:t>INT</w:t>
            </w:r>
          </w:p>
        </w:tc>
        <w:tc>
          <w:tcPr>
            <w:tcW w:w="0" w:type="auto"/>
            <w:hideMark/>
          </w:tcPr>
          <w:p w14:paraId="04E0E049" w14:textId="77777777" w:rsidR="00806DAE" w:rsidRPr="00516E7D" w:rsidRDefault="00806DAE" w:rsidP="00F83BD3">
            <w:pPr>
              <w:spacing w:after="160" w:line="259" w:lineRule="auto"/>
            </w:pPr>
            <w:r w:rsidRPr="00516E7D">
              <w:t>PRIMARY KEY, AUTO_INCREMENT</w:t>
            </w:r>
          </w:p>
        </w:tc>
        <w:tc>
          <w:tcPr>
            <w:tcW w:w="0" w:type="auto"/>
            <w:hideMark/>
          </w:tcPr>
          <w:p w14:paraId="4209087E" w14:textId="77777777" w:rsidR="00806DAE" w:rsidRPr="00516E7D" w:rsidRDefault="00806DAE" w:rsidP="00F83BD3">
            <w:pPr>
              <w:spacing w:after="160" w:line="259" w:lineRule="auto"/>
            </w:pPr>
            <w:r w:rsidRPr="00516E7D">
              <w:t>Unique identifier for each flight</w:t>
            </w:r>
          </w:p>
        </w:tc>
      </w:tr>
      <w:tr w:rsidR="00806DAE" w:rsidRPr="00516E7D" w14:paraId="1597F59F" w14:textId="77777777" w:rsidTr="00F83BD3">
        <w:tc>
          <w:tcPr>
            <w:tcW w:w="0" w:type="auto"/>
            <w:hideMark/>
          </w:tcPr>
          <w:p w14:paraId="259DC488" w14:textId="77777777" w:rsidR="00806DAE" w:rsidRPr="00516E7D" w:rsidRDefault="00806DAE" w:rsidP="00F83BD3">
            <w:pPr>
              <w:spacing w:after="160" w:line="259" w:lineRule="auto"/>
            </w:pPr>
            <w:r w:rsidRPr="00516E7D">
              <w:t>flight_number</w:t>
            </w:r>
          </w:p>
        </w:tc>
        <w:tc>
          <w:tcPr>
            <w:tcW w:w="0" w:type="auto"/>
            <w:hideMark/>
          </w:tcPr>
          <w:p w14:paraId="308953D3" w14:textId="77777777" w:rsidR="00806DAE" w:rsidRPr="00516E7D" w:rsidRDefault="00806DAE" w:rsidP="00F83BD3">
            <w:pPr>
              <w:spacing w:after="160" w:line="259" w:lineRule="auto"/>
            </w:pPr>
            <w:r w:rsidRPr="00516E7D">
              <w:t>VARCHAR(50)</w:t>
            </w:r>
          </w:p>
        </w:tc>
        <w:tc>
          <w:tcPr>
            <w:tcW w:w="0" w:type="auto"/>
            <w:hideMark/>
          </w:tcPr>
          <w:p w14:paraId="1F6184E5" w14:textId="77777777" w:rsidR="00806DAE" w:rsidRPr="00516E7D" w:rsidRDefault="00806DAE" w:rsidP="00F83BD3">
            <w:pPr>
              <w:spacing w:after="160" w:line="259" w:lineRule="auto"/>
            </w:pPr>
            <w:r w:rsidRPr="00516E7D">
              <w:t>NOT NULL</w:t>
            </w:r>
          </w:p>
        </w:tc>
        <w:tc>
          <w:tcPr>
            <w:tcW w:w="0" w:type="auto"/>
            <w:hideMark/>
          </w:tcPr>
          <w:p w14:paraId="7B34045A" w14:textId="77777777" w:rsidR="00806DAE" w:rsidRPr="00516E7D" w:rsidRDefault="00806DAE" w:rsidP="00F83BD3">
            <w:pPr>
              <w:spacing w:after="160" w:line="259" w:lineRule="auto"/>
            </w:pPr>
            <w:r w:rsidRPr="00516E7D">
              <w:t>Flight number</w:t>
            </w:r>
          </w:p>
        </w:tc>
      </w:tr>
      <w:tr w:rsidR="00806DAE" w:rsidRPr="00516E7D" w14:paraId="74218026" w14:textId="77777777" w:rsidTr="00F83BD3">
        <w:tc>
          <w:tcPr>
            <w:tcW w:w="0" w:type="auto"/>
            <w:hideMark/>
          </w:tcPr>
          <w:p w14:paraId="01B6913C" w14:textId="77777777" w:rsidR="00806DAE" w:rsidRPr="00516E7D" w:rsidRDefault="00806DAE" w:rsidP="00F83BD3">
            <w:pPr>
              <w:spacing w:after="160" w:line="259" w:lineRule="auto"/>
            </w:pPr>
            <w:r w:rsidRPr="00516E7D">
              <w:t>departure_city</w:t>
            </w:r>
          </w:p>
        </w:tc>
        <w:tc>
          <w:tcPr>
            <w:tcW w:w="0" w:type="auto"/>
            <w:hideMark/>
          </w:tcPr>
          <w:p w14:paraId="53EE4E50" w14:textId="77777777" w:rsidR="00806DAE" w:rsidRPr="00516E7D" w:rsidRDefault="00806DAE" w:rsidP="00F83BD3">
            <w:pPr>
              <w:spacing w:after="160" w:line="259" w:lineRule="auto"/>
            </w:pPr>
            <w:r w:rsidRPr="00516E7D">
              <w:t>VARCHAR(100)</w:t>
            </w:r>
          </w:p>
        </w:tc>
        <w:tc>
          <w:tcPr>
            <w:tcW w:w="0" w:type="auto"/>
            <w:hideMark/>
          </w:tcPr>
          <w:p w14:paraId="783F30A6" w14:textId="77777777" w:rsidR="00806DAE" w:rsidRPr="00516E7D" w:rsidRDefault="00806DAE" w:rsidP="00F83BD3">
            <w:pPr>
              <w:spacing w:after="160" w:line="259" w:lineRule="auto"/>
            </w:pPr>
            <w:r w:rsidRPr="00516E7D">
              <w:t>NOT NULL</w:t>
            </w:r>
          </w:p>
        </w:tc>
        <w:tc>
          <w:tcPr>
            <w:tcW w:w="0" w:type="auto"/>
            <w:hideMark/>
          </w:tcPr>
          <w:p w14:paraId="2B3A3C21" w14:textId="77777777" w:rsidR="00806DAE" w:rsidRPr="00516E7D" w:rsidRDefault="00806DAE" w:rsidP="00F83BD3">
            <w:pPr>
              <w:spacing w:after="160" w:line="259" w:lineRule="auto"/>
            </w:pPr>
            <w:r w:rsidRPr="00516E7D">
              <w:t>Departure city</w:t>
            </w:r>
          </w:p>
        </w:tc>
      </w:tr>
      <w:tr w:rsidR="00806DAE" w:rsidRPr="00516E7D" w14:paraId="3A6B3E3E" w14:textId="77777777" w:rsidTr="00F83BD3">
        <w:tc>
          <w:tcPr>
            <w:tcW w:w="0" w:type="auto"/>
            <w:hideMark/>
          </w:tcPr>
          <w:p w14:paraId="443E1A8E" w14:textId="77777777" w:rsidR="00806DAE" w:rsidRPr="00516E7D" w:rsidRDefault="00806DAE" w:rsidP="00F83BD3">
            <w:pPr>
              <w:spacing w:after="160" w:line="259" w:lineRule="auto"/>
            </w:pPr>
            <w:r w:rsidRPr="00516E7D">
              <w:t>arrival_city</w:t>
            </w:r>
          </w:p>
        </w:tc>
        <w:tc>
          <w:tcPr>
            <w:tcW w:w="0" w:type="auto"/>
            <w:hideMark/>
          </w:tcPr>
          <w:p w14:paraId="1D8D9108" w14:textId="77777777" w:rsidR="00806DAE" w:rsidRPr="00516E7D" w:rsidRDefault="00806DAE" w:rsidP="00F83BD3">
            <w:pPr>
              <w:spacing w:after="160" w:line="259" w:lineRule="auto"/>
            </w:pPr>
            <w:r w:rsidRPr="00516E7D">
              <w:t>VARCHAR(100)</w:t>
            </w:r>
          </w:p>
        </w:tc>
        <w:tc>
          <w:tcPr>
            <w:tcW w:w="0" w:type="auto"/>
            <w:hideMark/>
          </w:tcPr>
          <w:p w14:paraId="5B019268" w14:textId="77777777" w:rsidR="00806DAE" w:rsidRPr="00516E7D" w:rsidRDefault="00806DAE" w:rsidP="00F83BD3">
            <w:pPr>
              <w:spacing w:after="160" w:line="259" w:lineRule="auto"/>
            </w:pPr>
            <w:r w:rsidRPr="00516E7D">
              <w:t>NOT NULL</w:t>
            </w:r>
          </w:p>
        </w:tc>
        <w:tc>
          <w:tcPr>
            <w:tcW w:w="0" w:type="auto"/>
            <w:hideMark/>
          </w:tcPr>
          <w:p w14:paraId="665A89F4" w14:textId="77777777" w:rsidR="00806DAE" w:rsidRPr="00516E7D" w:rsidRDefault="00806DAE" w:rsidP="00F83BD3">
            <w:pPr>
              <w:spacing w:after="160" w:line="259" w:lineRule="auto"/>
            </w:pPr>
            <w:r w:rsidRPr="00516E7D">
              <w:t>Arrival city</w:t>
            </w:r>
          </w:p>
        </w:tc>
      </w:tr>
      <w:tr w:rsidR="00806DAE" w:rsidRPr="00516E7D" w14:paraId="60C0BA71" w14:textId="77777777" w:rsidTr="00F83BD3">
        <w:tc>
          <w:tcPr>
            <w:tcW w:w="0" w:type="auto"/>
            <w:hideMark/>
          </w:tcPr>
          <w:p w14:paraId="3F3F99E1" w14:textId="77777777" w:rsidR="00806DAE" w:rsidRPr="00516E7D" w:rsidRDefault="00806DAE" w:rsidP="00F83BD3">
            <w:pPr>
              <w:spacing w:after="160" w:line="259" w:lineRule="auto"/>
            </w:pPr>
            <w:r w:rsidRPr="00516E7D">
              <w:t>departure_time</w:t>
            </w:r>
          </w:p>
        </w:tc>
        <w:tc>
          <w:tcPr>
            <w:tcW w:w="0" w:type="auto"/>
            <w:hideMark/>
          </w:tcPr>
          <w:p w14:paraId="05FF1FEA" w14:textId="77777777" w:rsidR="00806DAE" w:rsidRPr="00516E7D" w:rsidRDefault="00806DAE" w:rsidP="00F83BD3">
            <w:pPr>
              <w:spacing w:after="160" w:line="259" w:lineRule="auto"/>
            </w:pPr>
            <w:r w:rsidRPr="00516E7D">
              <w:t>DATETIME</w:t>
            </w:r>
          </w:p>
        </w:tc>
        <w:tc>
          <w:tcPr>
            <w:tcW w:w="0" w:type="auto"/>
            <w:hideMark/>
          </w:tcPr>
          <w:p w14:paraId="2777F8F3" w14:textId="77777777" w:rsidR="00806DAE" w:rsidRPr="00516E7D" w:rsidRDefault="00806DAE" w:rsidP="00F83BD3">
            <w:pPr>
              <w:spacing w:after="160" w:line="259" w:lineRule="auto"/>
            </w:pPr>
            <w:r w:rsidRPr="00516E7D">
              <w:t>NOT NULL</w:t>
            </w:r>
          </w:p>
        </w:tc>
        <w:tc>
          <w:tcPr>
            <w:tcW w:w="0" w:type="auto"/>
            <w:hideMark/>
          </w:tcPr>
          <w:p w14:paraId="40964ACF" w14:textId="77777777" w:rsidR="00806DAE" w:rsidRPr="00516E7D" w:rsidRDefault="00806DAE" w:rsidP="00F83BD3">
            <w:pPr>
              <w:spacing w:after="160" w:line="259" w:lineRule="auto"/>
            </w:pPr>
            <w:r w:rsidRPr="00516E7D">
              <w:t>Departure time</w:t>
            </w:r>
          </w:p>
        </w:tc>
      </w:tr>
      <w:tr w:rsidR="00806DAE" w:rsidRPr="00516E7D" w14:paraId="5937037F" w14:textId="77777777" w:rsidTr="00F83BD3">
        <w:tc>
          <w:tcPr>
            <w:tcW w:w="0" w:type="auto"/>
            <w:hideMark/>
          </w:tcPr>
          <w:p w14:paraId="5CBD79AF" w14:textId="77777777" w:rsidR="00806DAE" w:rsidRPr="00516E7D" w:rsidRDefault="00806DAE" w:rsidP="00F83BD3">
            <w:pPr>
              <w:spacing w:after="160" w:line="259" w:lineRule="auto"/>
            </w:pPr>
            <w:r w:rsidRPr="00516E7D">
              <w:t>arrival_time</w:t>
            </w:r>
          </w:p>
        </w:tc>
        <w:tc>
          <w:tcPr>
            <w:tcW w:w="0" w:type="auto"/>
            <w:hideMark/>
          </w:tcPr>
          <w:p w14:paraId="6BF21958" w14:textId="77777777" w:rsidR="00806DAE" w:rsidRPr="00516E7D" w:rsidRDefault="00806DAE" w:rsidP="00F83BD3">
            <w:pPr>
              <w:spacing w:after="160" w:line="259" w:lineRule="auto"/>
            </w:pPr>
            <w:r w:rsidRPr="00516E7D">
              <w:t>DATETIME</w:t>
            </w:r>
          </w:p>
        </w:tc>
        <w:tc>
          <w:tcPr>
            <w:tcW w:w="0" w:type="auto"/>
            <w:hideMark/>
          </w:tcPr>
          <w:p w14:paraId="41C33EF4" w14:textId="77777777" w:rsidR="00806DAE" w:rsidRPr="00516E7D" w:rsidRDefault="00806DAE" w:rsidP="00F83BD3">
            <w:pPr>
              <w:spacing w:after="160" w:line="259" w:lineRule="auto"/>
            </w:pPr>
            <w:r w:rsidRPr="00516E7D">
              <w:t>NOT NULL</w:t>
            </w:r>
          </w:p>
        </w:tc>
        <w:tc>
          <w:tcPr>
            <w:tcW w:w="0" w:type="auto"/>
            <w:hideMark/>
          </w:tcPr>
          <w:p w14:paraId="7A52E563" w14:textId="77777777" w:rsidR="00806DAE" w:rsidRPr="00516E7D" w:rsidRDefault="00806DAE" w:rsidP="00F83BD3">
            <w:pPr>
              <w:spacing w:after="160" w:line="259" w:lineRule="auto"/>
            </w:pPr>
            <w:r w:rsidRPr="00516E7D">
              <w:t>Arrival time</w:t>
            </w:r>
          </w:p>
        </w:tc>
      </w:tr>
      <w:tr w:rsidR="00806DAE" w:rsidRPr="00516E7D" w14:paraId="5A7A0C22" w14:textId="77777777" w:rsidTr="00F83BD3">
        <w:tc>
          <w:tcPr>
            <w:tcW w:w="0" w:type="auto"/>
            <w:hideMark/>
          </w:tcPr>
          <w:p w14:paraId="2E8DF4C8" w14:textId="77777777" w:rsidR="00806DAE" w:rsidRPr="00516E7D" w:rsidRDefault="00806DAE" w:rsidP="00F83BD3">
            <w:pPr>
              <w:spacing w:after="160" w:line="259" w:lineRule="auto"/>
            </w:pPr>
            <w:r w:rsidRPr="00516E7D">
              <w:t>price</w:t>
            </w:r>
          </w:p>
        </w:tc>
        <w:tc>
          <w:tcPr>
            <w:tcW w:w="0" w:type="auto"/>
            <w:hideMark/>
          </w:tcPr>
          <w:p w14:paraId="16F467BD" w14:textId="77777777" w:rsidR="00806DAE" w:rsidRPr="00516E7D" w:rsidRDefault="00806DAE" w:rsidP="00F83BD3">
            <w:pPr>
              <w:spacing w:after="160" w:line="259" w:lineRule="auto"/>
            </w:pPr>
            <w:r w:rsidRPr="00516E7D">
              <w:t>DECIMAL(10,2)</w:t>
            </w:r>
          </w:p>
        </w:tc>
        <w:tc>
          <w:tcPr>
            <w:tcW w:w="0" w:type="auto"/>
            <w:hideMark/>
          </w:tcPr>
          <w:p w14:paraId="393C7149" w14:textId="77777777" w:rsidR="00806DAE" w:rsidRPr="00516E7D" w:rsidRDefault="00806DAE" w:rsidP="00F83BD3">
            <w:pPr>
              <w:spacing w:after="160" w:line="259" w:lineRule="auto"/>
            </w:pPr>
            <w:r w:rsidRPr="00516E7D">
              <w:t>NOT NULL</w:t>
            </w:r>
          </w:p>
        </w:tc>
        <w:tc>
          <w:tcPr>
            <w:tcW w:w="0" w:type="auto"/>
            <w:hideMark/>
          </w:tcPr>
          <w:p w14:paraId="5ED2DD20" w14:textId="77777777" w:rsidR="00806DAE" w:rsidRPr="00516E7D" w:rsidRDefault="00806DAE" w:rsidP="00F83BD3">
            <w:pPr>
              <w:spacing w:after="160" w:line="259" w:lineRule="auto"/>
            </w:pPr>
            <w:r w:rsidRPr="00516E7D">
              <w:t>Ticket price</w:t>
            </w:r>
          </w:p>
        </w:tc>
      </w:tr>
      <w:tr w:rsidR="00806DAE" w:rsidRPr="00516E7D" w14:paraId="756E9C1F" w14:textId="77777777" w:rsidTr="00F83BD3">
        <w:tc>
          <w:tcPr>
            <w:tcW w:w="0" w:type="auto"/>
            <w:hideMark/>
          </w:tcPr>
          <w:p w14:paraId="173069B1" w14:textId="77777777" w:rsidR="00806DAE" w:rsidRPr="00516E7D" w:rsidRDefault="00806DAE" w:rsidP="00F83BD3">
            <w:pPr>
              <w:spacing w:after="160" w:line="259" w:lineRule="auto"/>
            </w:pPr>
            <w:r w:rsidRPr="00516E7D">
              <w:t>availability</w:t>
            </w:r>
          </w:p>
        </w:tc>
        <w:tc>
          <w:tcPr>
            <w:tcW w:w="0" w:type="auto"/>
            <w:hideMark/>
          </w:tcPr>
          <w:p w14:paraId="37537003" w14:textId="77777777" w:rsidR="00806DAE" w:rsidRPr="00516E7D" w:rsidRDefault="00806DAE" w:rsidP="00F83BD3">
            <w:pPr>
              <w:spacing w:after="160" w:line="259" w:lineRule="auto"/>
            </w:pPr>
            <w:r w:rsidRPr="00516E7D">
              <w:t>INT</w:t>
            </w:r>
          </w:p>
        </w:tc>
        <w:tc>
          <w:tcPr>
            <w:tcW w:w="0" w:type="auto"/>
            <w:hideMark/>
          </w:tcPr>
          <w:p w14:paraId="16FCEC39" w14:textId="77777777" w:rsidR="00806DAE" w:rsidRPr="00516E7D" w:rsidRDefault="00806DAE" w:rsidP="00F83BD3">
            <w:pPr>
              <w:spacing w:after="160" w:line="259" w:lineRule="auto"/>
            </w:pPr>
            <w:r w:rsidRPr="00516E7D">
              <w:t>NOT NULL</w:t>
            </w:r>
          </w:p>
        </w:tc>
        <w:tc>
          <w:tcPr>
            <w:tcW w:w="0" w:type="auto"/>
            <w:hideMark/>
          </w:tcPr>
          <w:p w14:paraId="7FFF04F8" w14:textId="77777777" w:rsidR="00806DAE" w:rsidRPr="00516E7D" w:rsidRDefault="00806DAE" w:rsidP="00F83BD3">
            <w:pPr>
              <w:spacing w:after="160" w:line="259" w:lineRule="auto"/>
            </w:pPr>
            <w:r w:rsidRPr="00516E7D">
              <w:t>Available seats</w:t>
            </w:r>
          </w:p>
        </w:tc>
      </w:tr>
    </w:tbl>
    <w:p w14:paraId="2F683F2F" w14:textId="77777777" w:rsidR="00806DAE" w:rsidRDefault="00806DAE" w:rsidP="00806DAE">
      <w:pPr>
        <w:rPr>
          <w:b/>
          <w:bCs/>
        </w:rPr>
      </w:pPr>
    </w:p>
    <w:p w14:paraId="4D4CB388" w14:textId="77777777" w:rsidR="00806DAE" w:rsidRPr="00516E7D" w:rsidRDefault="00806DAE" w:rsidP="00806DAE">
      <w:pPr>
        <w:rPr>
          <w:b/>
          <w:bCs/>
        </w:rPr>
      </w:pPr>
      <w:r w:rsidRPr="00516E7D">
        <w:rPr>
          <w:b/>
          <w:bCs/>
        </w:rPr>
        <w:t>6. Booking Table</w:t>
      </w:r>
    </w:p>
    <w:tbl>
      <w:tblPr>
        <w:tblStyle w:val="TableGrid"/>
        <w:tblW w:w="0" w:type="auto"/>
        <w:tblLook w:val="04A0" w:firstRow="1" w:lastRow="0" w:firstColumn="1" w:lastColumn="0" w:noHBand="0" w:noVBand="1"/>
      </w:tblPr>
      <w:tblGrid>
        <w:gridCol w:w="1778"/>
        <w:gridCol w:w="1655"/>
        <w:gridCol w:w="4540"/>
        <w:gridCol w:w="2790"/>
      </w:tblGrid>
      <w:tr w:rsidR="00806DAE" w:rsidRPr="00516E7D" w14:paraId="2EA5CA16" w14:textId="77777777" w:rsidTr="00F83BD3">
        <w:tc>
          <w:tcPr>
            <w:tcW w:w="0" w:type="auto"/>
            <w:hideMark/>
          </w:tcPr>
          <w:p w14:paraId="129050DC" w14:textId="77777777" w:rsidR="00806DAE" w:rsidRPr="00516E7D" w:rsidRDefault="00806DAE" w:rsidP="00F83BD3">
            <w:pPr>
              <w:spacing w:after="160" w:line="259" w:lineRule="auto"/>
              <w:rPr>
                <w:b/>
                <w:bCs/>
              </w:rPr>
            </w:pPr>
            <w:r w:rsidRPr="00516E7D">
              <w:rPr>
                <w:b/>
                <w:bCs/>
              </w:rPr>
              <w:t>Field Name</w:t>
            </w:r>
          </w:p>
        </w:tc>
        <w:tc>
          <w:tcPr>
            <w:tcW w:w="0" w:type="auto"/>
            <w:hideMark/>
          </w:tcPr>
          <w:p w14:paraId="457AC357" w14:textId="77777777" w:rsidR="00806DAE" w:rsidRPr="00516E7D" w:rsidRDefault="00806DAE" w:rsidP="00F83BD3">
            <w:pPr>
              <w:spacing w:after="160" w:line="259" w:lineRule="auto"/>
              <w:rPr>
                <w:b/>
                <w:bCs/>
              </w:rPr>
            </w:pPr>
            <w:r w:rsidRPr="00516E7D">
              <w:rPr>
                <w:b/>
                <w:bCs/>
              </w:rPr>
              <w:t>Data Type</w:t>
            </w:r>
          </w:p>
        </w:tc>
        <w:tc>
          <w:tcPr>
            <w:tcW w:w="0" w:type="auto"/>
            <w:hideMark/>
          </w:tcPr>
          <w:p w14:paraId="11A4BC05" w14:textId="77777777" w:rsidR="00806DAE" w:rsidRPr="00516E7D" w:rsidRDefault="00806DAE" w:rsidP="00F83BD3">
            <w:pPr>
              <w:spacing w:after="160" w:line="259" w:lineRule="auto"/>
              <w:rPr>
                <w:b/>
                <w:bCs/>
              </w:rPr>
            </w:pPr>
            <w:r w:rsidRPr="00516E7D">
              <w:rPr>
                <w:b/>
                <w:bCs/>
              </w:rPr>
              <w:t>Constraints</w:t>
            </w:r>
          </w:p>
        </w:tc>
        <w:tc>
          <w:tcPr>
            <w:tcW w:w="0" w:type="auto"/>
            <w:hideMark/>
          </w:tcPr>
          <w:p w14:paraId="77CDD65E" w14:textId="77777777" w:rsidR="00806DAE" w:rsidRPr="00516E7D" w:rsidRDefault="00806DAE" w:rsidP="00F83BD3">
            <w:pPr>
              <w:spacing w:after="160" w:line="259" w:lineRule="auto"/>
              <w:rPr>
                <w:b/>
                <w:bCs/>
              </w:rPr>
            </w:pPr>
            <w:r w:rsidRPr="00516E7D">
              <w:rPr>
                <w:b/>
                <w:bCs/>
              </w:rPr>
              <w:t>Description</w:t>
            </w:r>
          </w:p>
        </w:tc>
      </w:tr>
      <w:tr w:rsidR="00806DAE" w:rsidRPr="00516E7D" w14:paraId="528784E1" w14:textId="77777777" w:rsidTr="00F83BD3">
        <w:tc>
          <w:tcPr>
            <w:tcW w:w="0" w:type="auto"/>
            <w:hideMark/>
          </w:tcPr>
          <w:p w14:paraId="2946843D" w14:textId="77777777" w:rsidR="00806DAE" w:rsidRPr="00516E7D" w:rsidRDefault="00806DAE" w:rsidP="00F83BD3">
            <w:pPr>
              <w:spacing w:after="160" w:line="259" w:lineRule="auto"/>
            </w:pPr>
            <w:r w:rsidRPr="00516E7D">
              <w:t>booking_id</w:t>
            </w:r>
          </w:p>
        </w:tc>
        <w:tc>
          <w:tcPr>
            <w:tcW w:w="0" w:type="auto"/>
            <w:hideMark/>
          </w:tcPr>
          <w:p w14:paraId="114BCE43" w14:textId="77777777" w:rsidR="00806DAE" w:rsidRPr="00516E7D" w:rsidRDefault="00806DAE" w:rsidP="00F83BD3">
            <w:pPr>
              <w:spacing w:after="160" w:line="259" w:lineRule="auto"/>
            </w:pPr>
            <w:r w:rsidRPr="00516E7D">
              <w:t>INT</w:t>
            </w:r>
          </w:p>
        </w:tc>
        <w:tc>
          <w:tcPr>
            <w:tcW w:w="0" w:type="auto"/>
            <w:hideMark/>
          </w:tcPr>
          <w:p w14:paraId="2434995D" w14:textId="77777777" w:rsidR="00806DAE" w:rsidRPr="00516E7D" w:rsidRDefault="00806DAE" w:rsidP="00F83BD3">
            <w:pPr>
              <w:spacing w:after="160" w:line="259" w:lineRule="auto"/>
            </w:pPr>
            <w:r w:rsidRPr="00516E7D">
              <w:t>PRIMARY KEY, AUTO_INCREMENT</w:t>
            </w:r>
          </w:p>
        </w:tc>
        <w:tc>
          <w:tcPr>
            <w:tcW w:w="0" w:type="auto"/>
            <w:hideMark/>
          </w:tcPr>
          <w:p w14:paraId="10EC4108" w14:textId="77777777" w:rsidR="00806DAE" w:rsidRPr="00516E7D" w:rsidRDefault="00806DAE" w:rsidP="00F83BD3">
            <w:pPr>
              <w:spacing w:after="160" w:line="259" w:lineRule="auto"/>
            </w:pPr>
            <w:r w:rsidRPr="00516E7D">
              <w:t>Unique identifier for each booking</w:t>
            </w:r>
          </w:p>
        </w:tc>
      </w:tr>
      <w:tr w:rsidR="00806DAE" w:rsidRPr="00516E7D" w14:paraId="1FE5C8F0" w14:textId="77777777" w:rsidTr="00F83BD3">
        <w:tc>
          <w:tcPr>
            <w:tcW w:w="0" w:type="auto"/>
            <w:hideMark/>
          </w:tcPr>
          <w:p w14:paraId="340195B0" w14:textId="77777777" w:rsidR="00806DAE" w:rsidRPr="00516E7D" w:rsidRDefault="00806DAE" w:rsidP="00F83BD3">
            <w:pPr>
              <w:spacing w:after="160" w:line="259" w:lineRule="auto"/>
            </w:pPr>
            <w:r w:rsidRPr="00516E7D">
              <w:t>user_id</w:t>
            </w:r>
          </w:p>
        </w:tc>
        <w:tc>
          <w:tcPr>
            <w:tcW w:w="0" w:type="auto"/>
            <w:hideMark/>
          </w:tcPr>
          <w:p w14:paraId="3BD854A2" w14:textId="77777777" w:rsidR="00806DAE" w:rsidRPr="00516E7D" w:rsidRDefault="00806DAE" w:rsidP="00F83BD3">
            <w:pPr>
              <w:spacing w:after="160" w:line="259" w:lineRule="auto"/>
            </w:pPr>
            <w:r w:rsidRPr="00516E7D">
              <w:t>INT</w:t>
            </w:r>
          </w:p>
        </w:tc>
        <w:tc>
          <w:tcPr>
            <w:tcW w:w="0" w:type="auto"/>
            <w:hideMark/>
          </w:tcPr>
          <w:p w14:paraId="7533A091" w14:textId="77777777" w:rsidR="00806DAE" w:rsidRPr="00516E7D" w:rsidRDefault="00806DAE" w:rsidP="00F83BD3">
            <w:pPr>
              <w:spacing w:after="160" w:line="259" w:lineRule="auto"/>
            </w:pPr>
            <w:r w:rsidRPr="00516E7D">
              <w:t>NOT NULL, FOREIGN KEY (user_id) REFERENCES User(user_id)</w:t>
            </w:r>
          </w:p>
        </w:tc>
        <w:tc>
          <w:tcPr>
            <w:tcW w:w="0" w:type="auto"/>
            <w:hideMark/>
          </w:tcPr>
          <w:p w14:paraId="58A3D316" w14:textId="77777777" w:rsidR="00806DAE" w:rsidRPr="00516E7D" w:rsidRDefault="00806DAE" w:rsidP="00F83BD3">
            <w:pPr>
              <w:spacing w:after="160" w:line="259" w:lineRule="auto"/>
            </w:pPr>
            <w:r w:rsidRPr="00516E7D">
              <w:t>ID of the user making the booking</w:t>
            </w:r>
          </w:p>
        </w:tc>
      </w:tr>
      <w:tr w:rsidR="00806DAE" w:rsidRPr="00516E7D" w14:paraId="40876B10" w14:textId="77777777" w:rsidTr="00F83BD3">
        <w:tc>
          <w:tcPr>
            <w:tcW w:w="0" w:type="auto"/>
            <w:hideMark/>
          </w:tcPr>
          <w:p w14:paraId="4D5A5FC6" w14:textId="77777777" w:rsidR="00806DAE" w:rsidRPr="00516E7D" w:rsidRDefault="00806DAE" w:rsidP="00F83BD3">
            <w:pPr>
              <w:spacing w:after="160" w:line="259" w:lineRule="auto"/>
            </w:pPr>
            <w:r w:rsidRPr="00516E7D">
              <w:t>tour_package_id</w:t>
            </w:r>
          </w:p>
        </w:tc>
        <w:tc>
          <w:tcPr>
            <w:tcW w:w="0" w:type="auto"/>
            <w:hideMark/>
          </w:tcPr>
          <w:p w14:paraId="1F191ECD" w14:textId="77777777" w:rsidR="00806DAE" w:rsidRPr="00516E7D" w:rsidRDefault="00806DAE" w:rsidP="00F83BD3">
            <w:pPr>
              <w:spacing w:after="160" w:line="259" w:lineRule="auto"/>
            </w:pPr>
            <w:r w:rsidRPr="00516E7D">
              <w:t>INT</w:t>
            </w:r>
          </w:p>
        </w:tc>
        <w:tc>
          <w:tcPr>
            <w:tcW w:w="0" w:type="auto"/>
            <w:hideMark/>
          </w:tcPr>
          <w:p w14:paraId="21BF5938" w14:textId="77777777" w:rsidR="00806DAE" w:rsidRPr="00516E7D" w:rsidRDefault="00806DAE" w:rsidP="00F83BD3">
            <w:pPr>
              <w:spacing w:after="160" w:line="259" w:lineRule="auto"/>
            </w:pPr>
            <w:r w:rsidRPr="00516E7D">
              <w:t>FOREIGN KEY (tour_package_id) REFERENCES TourPackage(package_id)</w:t>
            </w:r>
          </w:p>
        </w:tc>
        <w:tc>
          <w:tcPr>
            <w:tcW w:w="0" w:type="auto"/>
            <w:hideMark/>
          </w:tcPr>
          <w:p w14:paraId="44CE7C68" w14:textId="77777777" w:rsidR="00806DAE" w:rsidRPr="00516E7D" w:rsidRDefault="00806DAE" w:rsidP="00F83BD3">
            <w:pPr>
              <w:spacing w:after="160" w:line="259" w:lineRule="auto"/>
            </w:pPr>
            <w:r w:rsidRPr="00516E7D">
              <w:t>ID of the booked tour package</w:t>
            </w:r>
          </w:p>
        </w:tc>
      </w:tr>
      <w:tr w:rsidR="00806DAE" w:rsidRPr="00516E7D" w14:paraId="7E5C6907" w14:textId="77777777" w:rsidTr="00F83BD3">
        <w:tc>
          <w:tcPr>
            <w:tcW w:w="0" w:type="auto"/>
            <w:hideMark/>
          </w:tcPr>
          <w:p w14:paraId="26231104" w14:textId="77777777" w:rsidR="00806DAE" w:rsidRPr="00516E7D" w:rsidRDefault="00806DAE" w:rsidP="00F83BD3">
            <w:pPr>
              <w:spacing w:after="160" w:line="259" w:lineRule="auto"/>
            </w:pPr>
            <w:r w:rsidRPr="00516E7D">
              <w:t>hotel_id</w:t>
            </w:r>
          </w:p>
        </w:tc>
        <w:tc>
          <w:tcPr>
            <w:tcW w:w="0" w:type="auto"/>
            <w:hideMark/>
          </w:tcPr>
          <w:p w14:paraId="2A5095E1" w14:textId="77777777" w:rsidR="00806DAE" w:rsidRPr="00516E7D" w:rsidRDefault="00806DAE" w:rsidP="00F83BD3">
            <w:pPr>
              <w:spacing w:after="160" w:line="259" w:lineRule="auto"/>
            </w:pPr>
            <w:r w:rsidRPr="00516E7D">
              <w:t>INT</w:t>
            </w:r>
          </w:p>
        </w:tc>
        <w:tc>
          <w:tcPr>
            <w:tcW w:w="0" w:type="auto"/>
            <w:hideMark/>
          </w:tcPr>
          <w:p w14:paraId="7092A0E4" w14:textId="77777777" w:rsidR="00806DAE" w:rsidRPr="00516E7D" w:rsidRDefault="00806DAE" w:rsidP="00F83BD3">
            <w:pPr>
              <w:spacing w:after="160" w:line="259" w:lineRule="auto"/>
            </w:pPr>
            <w:r w:rsidRPr="00516E7D">
              <w:t>FOREIGN KEY (hotel_id) REFERENCES Hotel(hotel_id)</w:t>
            </w:r>
          </w:p>
        </w:tc>
        <w:tc>
          <w:tcPr>
            <w:tcW w:w="0" w:type="auto"/>
            <w:hideMark/>
          </w:tcPr>
          <w:p w14:paraId="443347F5" w14:textId="77777777" w:rsidR="00806DAE" w:rsidRPr="00516E7D" w:rsidRDefault="00806DAE" w:rsidP="00F83BD3">
            <w:pPr>
              <w:spacing w:after="160" w:line="259" w:lineRule="auto"/>
            </w:pPr>
            <w:r w:rsidRPr="00516E7D">
              <w:t>ID of the booked hotel</w:t>
            </w:r>
          </w:p>
        </w:tc>
      </w:tr>
      <w:tr w:rsidR="00806DAE" w:rsidRPr="00516E7D" w14:paraId="3E063BEA" w14:textId="77777777" w:rsidTr="00F83BD3">
        <w:tc>
          <w:tcPr>
            <w:tcW w:w="0" w:type="auto"/>
            <w:hideMark/>
          </w:tcPr>
          <w:p w14:paraId="3A362861" w14:textId="77777777" w:rsidR="00806DAE" w:rsidRPr="00516E7D" w:rsidRDefault="00806DAE" w:rsidP="00F83BD3">
            <w:pPr>
              <w:spacing w:after="160" w:line="259" w:lineRule="auto"/>
            </w:pPr>
            <w:r w:rsidRPr="00516E7D">
              <w:t>flight_id</w:t>
            </w:r>
          </w:p>
        </w:tc>
        <w:tc>
          <w:tcPr>
            <w:tcW w:w="0" w:type="auto"/>
            <w:hideMark/>
          </w:tcPr>
          <w:p w14:paraId="4AB7EE60" w14:textId="77777777" w:rsidR="00806DAE" w:rsidRPr="00516E7D" w:rsidRDefault="00806DAE" w:rsidP="00F83BD3">
            <w:pPr>
              <w:spacing w:after="160" w:line="259" w:lineRule="auto"/>
            </w:pPr>
            <w:r w:rsidRPr="00516E7D">
              <w:t>INT</w:t>
            </w:r>
          </w:p>
        </w:tc>
        <w:tc>
          <w:tcPr>
            <w:tcW w:w="0" w:type="auto"/>
            <w:hideMark/>
          </w:tcPr>
          <w:p w14:paraId="0D40AA40" w14:textId="77777777" w:rsidR="00806DAE" w:rsidRPr="00516E7D" w:rsidRDefault="00806DAE" w:rsidP="00F83BD3">
            <w:pPr>
              <w:spacing w:after="160" w:line="259" w:lineRule="auto"/>
            </w:pPr>
            <w:r w:rsidRPr="00516E7D">
              <w:t>FOREIGN KEY (flight_id) REFERENCES Flight(flight_id)</w:t>
            </w:r>
          </w:p>
        </w:tc>
        <w:tc>
          <w:tcPr>
            <w:tcW w:w="0" w:type="auto"/>
            <w:hideMark/>
          </w:tcPr>
          <w:p w14:paraId="04D016C5" w14:textId="77777777" w:rsidR="00806DAE" w:rsidRPr="00516E7D" w:rsidRDefault="00806DAE" w:rsidP="00F83BD3">
            <w:pPr>
              <w:spacing w:after="160" w:line="259" w:lineRule="auto"/>
            </w:pPr>
            <w:r w:rsidRPr="00516E7D">
              <w:t>ID of the booked flight</w:t>
            </w:r>
          </w:p>
        </w:tc>
      </w:tr>
      <w:tr w:rsidR="00806DAE" w:rsidRPr="00516E7D" w14:paraId="6FF9FB1B" w14:textId="77777777" w:rsidTr="00F83BD3">
        <w:tc>
          <w:tcPr>
            <w:tcW w:w="0" w:type="auto"/>
            <w:hideMark/>
          </w:tcPr>
          <w:p w14:paraId="10354A44" w14:textId="77777777" w:rsidR="00806DAE" w:rsidRPr="00516E7D" w:rsidRDefault="00806DAE" w:rsidP="00F83BD3">
            <w:pPr>
              <w:spacing w:after="160" w:line="259" w:lineRule="auto"/>
            </w:pPr>
            <w:r w:rsidRPr="00516E7D">
              <w:lastRenderedPageBreak/>
              <w:t>booking_date</w:t>
            </w:r>
          </w:p>
        </w:tc>
        <w:tc>
          <w:tcPr>
            <w:tcW w:w="0" w:type="auto"/>
            <w:hideMark/>
          </w:tcPr>
          <w:p w14:paraId="676EC667" w14:textId="77777777" w:rsidR="00806DAE" w:rsidRPr="00516E7D" w:rsidRDefault="00806DAE" w:rsidP="00F83BD3">
            <w:pPr>
              <w:spacing w:after="160" w:line="259" w:lineRule="auto"/>
            </w:pPr>
            <w:r w:rsidRPr="00516E7D">
              <w:t>DATETIME</w:t>
            </w:r>
          </w:p>
        </w:tc>
        <w:tc>
          <w:tcPr>
            <w:tcW w:w="0" w:type="auto"/>
            <w:hideMark/>
          </w:tcPr>
          <w:p w14:paraId="1FBE43FF" w14:textId="77777777" w:rsidR="00806DAE" w:rsidRPr="00516E7D" w:rsidRDefault="00806DAE" w:rsidP="00F83BD3">
            <w:pPr>
              <w:spacing w:after="160" w:line="259" w:lineRule="auto"/>
            </w:pPr>
            <w:r w:rsidRPr="00516E7D">
              <w:t>NOT NULL</w:t>
            </w:r>
          </w:p>
        </w:tc>
        <w:tc>
          <w:tcPr>
            <w:tcW w:w="0" w:type="auto"/>
            <w:hideMark/>
          </w:tcPr>
          <w:p w14:paraId="61435AA9" w14:textId="77777777" w:rsidR="00806DAE" w:rsidRPr="00516E7D" w:rsidRDefault="00806DAE" w:rsidP="00F83BD3">
            <w:pPr>
              <w:spacing w:after="160" w:line="259" w:lineRule="auto"/>
            </w:pPr>
            <w:r w:rsidRPr="00516E7D">
              <w:t>Date of the booking</w:t>
            </w:r>
          </w:p>
        </w:tc>
      </w:tr>
      <w:tr w:rsidR="00806DAE" w:rsidRPr="00516E7D" w14:paraId="39998927" w14:textId="77777777" w:rsidTr="00F83BD3">
        <w:tc>
          <w:tcPr>
            <w:tcW w:w="0" w:type="auto"/>
            <w:hideMark/>
          </w:tcPr>
          <w:p w14:paraId="6423225C" w14:textId="77777777" w:rsidR="00806DAE" w:rsidRPr="00516E7D" w:rsidRDefault="00806DAE" w:rsidP="00F83BD3">
            <w:pPr>
              <w:spacing w:after="160" w:line="259" w:lineRule="auto"/>
            </w:pPr>
            <w:r w:rsidRPr="00516E7D">
              <w:t>status</w:t>
            </w:r>
          </w:p>
        </w:tc>
        <w:tc>
          <w:tcPr>
            <w:tcW w:w="0" w:type="auto"/>
            <w:hideMark/>
          </w:tcPr>
          <w:p w14:paraId="32E9FE76" w14:textId="77777777" w:rsidR="00806DAE" w:rsidRPr="00516E7D" w:rsidRDefault="00806DAE" w:rsidP="00F83BD3">
            <w:pPr>
              <w:spacing w:after="160" w:line="259" w:lineRule="auto"/>
            </w:pPr>
            <w:r w:rsidRPr="00516E7D">
              <w:t>VARCHAR(50)</w:t>
            </w:r>
          </w:p>
        </w:tc>
        <w:tc>
          <w:tcPr>
            <w:tcW w:w="0" w:type="auto"/>
            <w:hideMark/>
          </w:tcPr>
          <w:p w14:paraId="55D3C2F1" w14:textId="77777777" w:rsidR="00806DAE" w:rsidRPr="00516E7D" w:rsidRDefault="00806DAE" w:rsidP="00F83BD3">
            <w:pPr>
              <w:spacing w:after="160" w:line="259" w:lineRule="auto"/>
            </w:pPr>
            <w:r w:rsidRPr="00516E7D">
              <w:t>NOT NULL</w:t>
            </w:r>
          </w:p>
        </w:tc>
        <w:tc>
          <w:tcPr>
            <w:tcW w:w="0" w:type="auto"/>
            <w:hideMark/>
          </w:tcPr>
          <w:p w14:paraId="37EA7BBB" w14:textId="77777777" w:rsidR="00806DAE" w:rsidRPr="00516E7D" w:rsidRDefault="00806DAE" w:rsidP="00F83BD3">
            <w:pPr>
              <w:spacing w:after="160" w:line="259" w:lineRule="auto"/>
            </w:pPr>
            <w:r w:rsidRPr="00516E7D">
              <w:t>Booking status (confirmed, pending, canceled)</w:t>
            </w:r>
          </w:p>
        </w:tc>
      </w:tr>
      <w:tr w:rsidR="00806DAE" w:rsidRPr="00516E7D" w14:paraId="0FFD0768" w14:textId="77777777" w:rsidTr="00F83BD3">
        <w:tc>
          <w:tcPr>
            <w:tcW w:w="0" w:type="auto"/>
            <w:hideMark/>
          </w:tcPr>
          <w:p w14:paraId="522F7D4D" w14:textId="77777777" w:rsidR="00806DAE" w:rsidRPr="00516E7D" w:rsidRDefault="00806DAE" w:rsidP="00F83BD3">
            <w:pPr>
              <w:spacing w:after="160" w:line="259" w:lineRule="auto"/>
            </w:pPr>
            <w:r w:rsidRPr="00516E7D">
              <w:t>total_amount</w:t>
            </w:r>
          </w:p>
        </w:tc>
        <w:tc>
          <w:tcPr>
            <w:tcW w:w="0" w:type="auto"/>
            <w:hideMark/>
          </w:tcPr>
          <w:p w14:paraId="02E6CE8A" w14:textId="77777777" w:rsidR="00806DAE" w:rsidRPr="00516E7D" w:rsidRDefault="00806DAE" w:rsidP="00F83BD3">
            <w:pPr>
              <w:spacing w:after="160" w:line="259" w:lineRule="auto"/>
            </w:pPr>
            <w:r w:rsidRPr="00516E7D">
              <w:t>DECIMAL(10,2)</w:t>
            </w:r>
          </w:p>
        </w:tc>
        <w:tc>
          <w:tcPr>
            <w:tcW w:w="0" w:type="auto"/>
            <w:hideMark/>
          </w:tcPr>
          <w:p w14:paraId="6B8E3642" w14:textId="77777777" w:rsidR="00806DAE" w:rsidRPr="00516E7D" w:rsidRDefault="00806DAE" w:rsidP="00F83BD3">
            <w:pPr>
              <w:spacing w:after="160" w:line="259" w:lineRule="auto"/>
            </w:pPr>
            <w:r w:rsidRPr="00516E7D">
              <w:t>NOT NULL</w:t>
            </w:r>
          </w:p>
        </w:tc>
        <w:tc>
          <w:tcPr>
            <w:tcW w:w="0" w:type="auto"/>
            <w:hideMark/>
          </w:tcPr>
          <w:p w14:paraId="49C46FAC" w14:textId="77777777" w:rsidR="00806DAE" w:rsidRPr="00516E7D" w:rsidRDefault="00806DAE" w:rsidP="00F83BD3">
            <w:pPr>
              <w:spacing w:after="160" w:line="259" w:lineRule="auto"/>
            </w:pPr>
            <w:r w:rsidRPr="00516E7D">
              <w:t>Total amount for the booking</w:t>
            </w:r>
          </w:p>
        </w:tc>
      </w:tr>
    </w:tbl>
    <w:p w14:paraId="7911E629" w14:textId="77777777" w:rsidR="00806DAE" w:rsidRDefault="00806DAE" w:rsidP="00806DAE">
      <w:pPr>
        <w:rPr>
          <w:b/>
          <w:bCs/>
        </w:rPr>
      </w:pPr>
    </w:p>
    <w:p w14:paraId="3EB7BABD" w14:textId="77777777" w:rsidR="00806DAE" w:rsidRPr="00516E7D" w:rsidRDefault="00806DAE" w:rsidP="00806DAE">
      <w:pPr>
        <w:rPr>
          <w:b/>
          <w:bCs/>
        </w:rPr>
      </w:pPr>
      <w:r w:rsidRPr="00516E7D">
        <w:rPr>
          <w:b/>
          <w:bCs/>
        </w:rPr>
        <w:t>7. Review Table</w:t>
      </w:r>
    </w:p>
    <w:tbl>
      <w:tblPr>
        <w:tblStyle w:val="TableGrid"/>
        <w:tblW w:w="0" w:type="auto"/>
        <w:tblLook w:val="04A0" w:firstRow="1" w:lastRow="0" w:firstColumn="1" w:lastColumn="0" w:noHBand="0" w:noVBand="1"/>
      </w:tblPr>
      <w:tblGrid>
        <w:gridCol w:w="1778"/>
        <w:gridCol w:w="1537"/>
        <w:gridCol w:w="5037"/>
        <w:gridCol w:w="2411"/>
      </w:tblGrid>
      <w:tr w:rsidR="00806DAE" w:rsidRPr="00516E7D" w14:paraId="48509EFA" w14:textId="77777777" w:rsidTr="00F83BD3">
        <w:tc>
          <w:tcPr>
            <w:tcW w:w="0" w:type="auto"/>
            <w:hideMark/>
          </w:tcPr>
          <w:p w14:paraId="2983CAA4" w14:textId="77777777" w:rsidR="00806DAE" w:rsidRPr="00516E7D" w:rsidRDefault="00806DAE" w:rsidP="00F83BD3">
            <w:pPr>
              <w:spacing w:after="160" w:line="259" w:lineRule="auto"/>
              <w:rPr>
                <w:b/>
                <w:bCs/>
              </w:rPr>
            </w:pPr>
            <w:r w:rsidRPr="00516E7D">
              <w:rPr>
                <w:b/>
                <w:bCs/>
              </w:rPr>
              <w:t>Field Name</w:t>
            </w:r>
          </w:p>
        </w:tc>
        <w:tc>
          <w:tcPr>
            <w:tcW w:w="0" w:type="auto"/>
            <w:hideMark/>
          </w:tcPr>
          <w:p w14:paraId="4001B139" w14:textId="77777777" w:rsidR="00806DAE" w:rsidRPr="00516E7D" w:rsidRDefault="00806DAE" w:rsidP="00F83BD3">
            <w:pPr>
              <w:spacing w:after="160" w:line="259" w:lineRule="auto"/>
              <w:rPr>
                <w:b/>
                <w:bCs/>
              </w:rPr>
            </w:pPr>
            <w:r w:rsidRPr="00516E7D">
              <w:rPr>
                <w:b/>
                <w:bCs/>
              </w:rPr>
              <w:t>Data Type</w:t>
            </w:r>
          </w:p>
        </w:tc>
        <w:tc>
          <w:tcPr>
            <w:tcW w:w="0" w:type="auto"/>
            <w:hideMark/>
          </w:tcPr>
          <w:p w14:paraId="1BF8A1AA" w14:textId="77777777" w:rsidR="00806DAE" w:rsidRPr="00516E7D" w:rsidRDefault="00806DAE" w:rsidP="00F83BD3">
            <w:pPr>
              <w:spacing w:after="160" w:line="259" w:lineRule="auto"/>
              <w:rPr>
                <w:b/>
                <w:bCs/>
              </w:rPr>
            </w:pPr>
            <w:r w:rsidRPr="00516E7D">
              <w:rPr>
                <w:b/>
                <w:bCs/>
              </w:rPr>
              <w:t>Constraints</w:t>
            </w:r>
          </w:p>
        </w:tc>
        <w:tc>
          <w:tcPr>
            <w:tcW w:w="0" w:type="auto"/>
            <w:hideMark/>
          </w:tcPr>
          <w:p w14:paraId="2C5EB4F3" w14:textId="77777777" w:rsidR="00806DAE" w:rsidRPr="00516E7D" w:rsidRDefault="00806DAE" w:rsidP="00F83BD3">
            <w:pPr>
              <w:spacing w:after="160" w:line="259" w:lineRule="auto"/>
              <w:rPr>
                <w:b/>
                <w:bCs/>
              </w:rPr>
            </w:pPr>
            <w:r w:rsidRPr="00516E7D">
              <w:rPr>
                <w:b/>
                <w:bCs/>
              </w:rPr>
              <w:t>Description</w:t>
            </w:r>
          </w:p>
        </w:tc>
      </w:tr>
      <w:tr w:rsidR="00806DAE" w:rsidRPr="00516E7D" w14:paraId="6D25BE31" w14:textId="77777777" w:rsidTr="00F83BD3">
        <w:tc>
          <w:tcPr>
            <w:tcW w:w="0" w:type="auto"/>
            <w:hideMark/>
          </w:tcPr>
          <w:p w14:paraId="57EFA859" w14:textId="77777777" w:rsidR="00806DAE" w:rsidRPr="00516E7D" w:rsidRDefault="00806DAE" w:rsidP="00F83BD3">
            <w:pPr>
              <w:spacing w:after="160" w:line="259" w:lineRule="auto"/>
            </w:pPr>
            <w:r w:rsidRPr="00516E7D">
              <w:t>review_id</w:t>
            </w:r>
          </w:p>
        </w:tc>
        <w:tc>
          <w:tcPr>
            <w:tcW w:w="0" w:type="auto"/>
            <w:hideMark/>
          </w:tcPr>
          <w:p w14:paraId="201A3BC5" w14:textId="77777777" w:rsidR="00806DAE" w:rsidRPr="00516E7D" w:rsidRDefault="00806DAE" w:rsidP="00F83BD3">
            <w:pPr>
              <w:spacing w:after="160" w:line="259" w:lineRule="auto"/>
            </w:pPr>
            <w:r w:rsidRPr="00516E7D">
              <w:t>INT</w:t>
            </w:r>
          </w:p>
        </w:tc>
        <w:tc>
          <w:tcPr>
            <w:tcW w:w="0" w:type="auto"/>
            <w:hideMark/>
          </w:tcPr>
          <w:p w14:paraId="2973BB73" w14:textId="77777777" w:rsidR="00806DAE" w:rsidRPr="00516E7D" w:rsidRDefault="00806DAE" w:rsidP="00F83BD3">
            <w:pPr>
              <w:spacing w:after="160" w:line="259" w:lineRule="auto"/>
            </w:pPr>
            <w:r w:rsidRPr="00516E7D">
              <w:t>PRIMARY KEY, AUTO_INCREMENT</w:t>
            </w:r>
          </w:p>
        </w:tc>
        <w:tc>
          <w:tcPr>
            <w:tcW w:w="0" w:type="auto"/>
            <w:hideMark/>
          </w:tcPr>
          <w:p w14:paraId="57EAFE2C" w14:textId="77777777" w:rsidR="00806DAE" w:rsidRPr="00516E7D" w:rsidRDefault="00806DAE" w:rsidP="00F83BD3">
            <w:pPr>
              <w:spacing w:after="160" w:line="259" w:lineRule="auto"/>
            </w:pPr>
            <w:r w:rsidRPr="00516E7D">
              <w:t>Unique identifier for each review</w:t>
            </w:r>
          </w:p>
        </w:tc>
      </w:tr>
      <w:tr w:rsidR="00806DAE" w:rsidRPr="00516E7D" w14:paraId="2DF09EAC" w14:textId="77777777" w:rsidTr="00F83BD3">
        <w:tc>
          <w:tcPr>
            <w:tcW w:w="0" w:type="auto"/>
            <w:hideMark/>
          </w:tcPr>
          <w:p w14:paraId="5BFE4055" w14:textId="77777777" w:rsidR="00806DAE" w:rsidRPr="00516E7D" w:rsidRDefault="00806DAE" w:rsidP="00F83BD3">
            <w:pPr>
              <w:spacing w:after="160" w:line="259" w:lineRule="auto"/>
            </w:pPr>
            <w:r w:rsidRPr="00516E7D">
              <w:t>user_id</w:t>
            </w:r>
          </w:p>
        </w:tc>
        <w:tc>
          <w:tcPr>
            <w:tcW w:w="0" w:type="auto"/>
            <w:hideMark/>
          </w:tcPr>
          <w:p w14:paraId="43F6D153" w14:textId="77777777" w:rsidR="00806DAE" w:rsidRPr="00516E7D" w:rsidRDefault="00806DAE" w:rsidP="00F83BD3">
            <w:pPr>
              <w:spacing w:after="160" w:line="259" w:lineRule="auto"/>
            </w:pPr>
            <w:r w:rsidRPr="00516E7D">
              <w:t>INT</w:t>
            </w:r>
          </w:p>
        </w:tc>
        <w:tc>
          <w:tcPr>
            <w:tcW w:w="0" w:type="auto"/>
            <w:hideMark/>
          </w:tcPr>
          <w:p w14:paraId="6EC92BD3" w14:textId="77777777" w:rsidR="00806DAE" w:rsidRPr="00516E7D" w:rsidRDefault="00806DAE" w:rsidP="00F83BD3">
            <w:pPr>
              <w:spacing w:after="160" w:line="259" w:lineRule="auto"/>
            </w:pPr>
            <w:r w:rsidRPr="00516E7D">
              <w:t>NOT NULL, FOREIGN KEY (user_id) REFERENCES User(user_id)</w:t>
            </w:r>
          </w:p>
        </w:tc>
        <w:tc>
          <w:tcPr>
            <w:tcW w:w="0" w:type="auto"/>
            <w:hideMark/>
          </w:tcPr>
          <w:p w14:paraId="36A33337" w14:textId="77777777" w:rsidR="00806DAE" w:rsidRPr="00516E7D" w:rsidRDefault="00806DAE" w:rsidP="00F83BD3">
            <w:pPr>
              <w:spacing w:after="160" w:line="259" w:lineRule="auto"/>
            </w:pPr>
            <w:r w:rsidRPr="00516E7D">
              <w:t>ID of the user giving the review</w:t>
            </w:r>
          </w:p>
        </w:tc>
      </w:tr>
      <w:tr w:rsidR="00806DAE" w:rsidRPr="00516E7D" w14:paraId="512327E7" w14:textId="77777777" w:rsidTr="00F83BD3">
        <w:tc>
          <w:tcPr>
            <w:tcW w:w="0" w:type="auto"/>
            <w:hideMark/>
          </w:tcPr>
          <w:p w14:paraId="0303F039" w14:textId="77777777" w:rsidR="00806DAE" w:rsidRPr="00516E7D" w:rsidRDefault="00806DAE" w:rsidP="00F83BD3">
            <w:pPr>
              <w:spacing w:after="160" w:line="259" w:lineRule="auto"/>
            </w:pPr>
            <w:r w:rsidRPr="00516E7D">
              <w:t>tour_package_id</w:t>
            </w:r>
          </w:p>
        </w:tc>
        <w:tc>
          <w:tcPr>
            <w:tcW w:w="0" w:type="auto"/>
            <w:hideMark/>
          </w:tcPr>
          <w:p w14:paraId="492375FA" w14:textId="77777777" w:rsidR="00806DAE" w:rsidRPr="00516E7D" w:rsidRDefault="00806DAE" w:rsidP="00F83BD3">
            <w:pPr>
              <w:spacing w:after="160" w:line="259" w:lineRule="auto"/>
            </w:pPr>
            <w:r w:rsidRPr="00516E7D">
              <w:t>INT</w:t>
            </w:r>
          </w:p>
        </w:tc>
        <w:tc>
          <w:tcPr>
            <w:tcW w:w="0" w:type="auto"/>
            <w:hideMark/>
          </w:tcPr>
          <w:p w14:paraId="7071C54C" w14:textId="77777777" w:rsidR="00806DAE" w:rsidRPr="00516E7D" w:rsidRDefault="00806DAE" w:rsidP="00F83BD3">
            <w:pPr>
              <w:spacing w:after="160" w:line="259" w:lineRule="auto"/>
            </w:pPr>
            <w:r w:rsidRPr="00516E7D">
              <w:t>FOREIGN KEY (tour_package_id) REFERENCES TourPackage(package_id)</w:t>
            </w:r>
          </w:p>
        </w:tc>
        <w:tc>
          <w:tcPr>
            <w:tcW w:w="0" w:type="auto"/>
            <w:hideMark/>
          </w:tcPr>
          <w:p w14:paraId="57AADE68" w14:textId="77777777" w:rsidR="00806DAE" w:rsidRPr="00516E7D" w:rsidRDefault="00806DAE" w:rsidP="00F83BD3">
            <w:pPr>
              <w:spacing w:after="160" w:line="259" w:lineRule="auto"/>
            </w:pPr>
            <w:r w:rsidRPr="00516E7D">
              <w:t>ID of the reviewed tour package</w:t>
            </w:r>
          </w:p>
        </w:tc>
      </w:tr>
      <w:tr w:rsidR="00806DAE" w:rsidRPr="00516E7D" w14:paraId="51418260" w14:textId="77777777" w:rsidTr="00F83BD3">
        <w:tc>
          <w:tcPr>
            <w:tcW w:w="0" w:type="auto"/>
            <w:hideMark/>
          </w:tcPr>
          <w:p w14:paraId="4CBEA6E1" w14:textId="77777777" w:rsidR="00806DAE" w:rsidRPr="00516E7D" w:rsidRDefault="00806DAE" w:rsidP="00F83BD3">
            <w:pPr>
              <w:spacing w:after="160" w:line="259" w:lineRule="auto"/>
            </w:pPr>
            <w:r w:rsidRPr="00516E7D">
              <w:t>rating</w:t>
            </w:r>
          </w:p>
        </w:tc>
        <w:tc>
          <w:tcPr>
            <w:tcW w:w="0" w:type="auto"/>
            <w:hideMark/>
          </w:tcPr>
          <w:p w14:paraId="4914D709" w14:textId="77777777" w:rsidR="00806DAE" w:rsidRPr="00516E7D" w:rsidRDefault="00806DAE" w:rsidP="00F83BD3">
            <w:pPr>
              <w:spacing w:after="160" w:line="259" w:lineRule="auto"/>
            </w:pPr>
            <w:r w:rsidRPr="00516E7D">
              <w:t>DECIMAL(3,2)</w:t>
            </w:r>
          </w:p>
        </w:tc>
        <w:tc>
          <w:tcPr>
            <w:tcW w:w="0" w:type="auto"/>
            <w:hideMark/>
          </w:tcPr>
          <w:p w14:paraId="3F8A512E" w14:textId="77777777" w:rsidR="00806DAE" w:rsidRPr="00516E7D" w:rsidRDefault="00806DAE" w:rsidP="00F83BD3">
            <w:pPr>
              <w:spacing w:after="160" w:line="259" w:lineRule="auto"/>
            </w:pPr>
            <w:r w:rsidRPr="00516E7D">
              <w:t>NOT NULL</w:t>
            </w:r>
          </w:p>
        </w:tc>
        <w:tc>
          <w:tcPr>
            <w:tcW w:w="0" w:type="auto"/>
            <w:hideMark/>
          </w:tcPr>
          <w:p w14:paraId="3859348B" w14:textId="77777777" w:rsidR="00806DAE" w:rsidRPr="00516E7D" w:rsidRDefault="00806DAE" w:rsidP="00F83BD3">
            <w:pPr>
              <w:spacing w:after="160" w:line="259" w:lineRule="auto"/>
            </w:pPr>
            <w:r w:rsidRPr="00516E7D">
              <w:t>Rating given by the user</w:t>
            </w:r>
          </w:p>
        </w:tc>
      </w:tr>
      <w:tr w:rsidR="00806DAE" w:rsidRPr="00516E7D" w14:paraId="4DE5EB8D" w14:textId="77777777" w:rsidTr="00F83BD3">
        <w:tc>
          <w:tcPr>
            <w:tcW w:w="0" w:type="auto"/>
            <w:hideMark/>
          </w:tcPr>
          <w:p w14:paraId="59337A76" w14:textId="77777777" w:rsidR="00806DAE" w:rsidRPr="00516E7D" w:rsidRDefault="00806DAE" w:rsidP="00F83BD3">
            <w:pPr>
              <w:spacing w:after="160" w:line="259" w:lineRule="auto"/>
            </w:pPr>
            <w:r w:rsidRPr="00516E7D">
              <w:t>comments</w:t>
            </w:r>
          </w:p>
        </w:tc>
        <w:tc>
          <w:tcPr>
            <w:tcW w:w="0" w:type="auto"/>
            <w:hideMark/>
          </w:tcPr>
          <w:p w14:paraId="26EDD5B0" w14:textId="77777777" w:rsidR="00806DAE" w:rsidRPr="00516E7D" w:rsidRDefault="00806DAE" w:rsidP="00F83BD3">
            <w:pPr>
              <w:spacing w:after="160" w:line="259" w:lineRule="auto"/>
            </w:pPr>
            <w:r w:rsidRPr="00516E7D">
              <w:t>TEXT</w:t>
            </w:r>
          </w:p>
        </w:tc>
        <w:tc>
          <w:tcPr>
            <w:tcW w:w="0" w:type="auto"/>
            <w:hideMark/>
          </w:tcPr>
          <w:p w14:paraId="0D2B8C18" w14:textId="77777777" w:rsidR="00806DAE" w:rsidRPr="00516E7D" w:rsidRDefault="00806DAE" w:rsidP="00F83BD3">
            <w:pPr>
              <w:spacing w:after="160" w:line="259" w:lineRule="auto"/>
            </w:pPr>
          </w:p>
        </w:tc>
        <w:tc>
          <w:tcPr>
            <w:tcW w:w="0" w:type="auto"/>
            <w:hideMark/>
          </w:tcPr>
          <w:p w14:paraId="5AAA2F50" w14:textId="77777777" w:rsidR="00806DAE" w:rsidRPr="00516E7D" w:rsidRDefault="00806DAE" w:rsidP="00F83BD3">
            <w:pPr>
              <w:spacing w:after="160" w:line="259" w:lineRule="auto"/>
            </w:pPr>
            <w:r w:rsidRPr="00516E7D">
              <w:t>Review comments</w:t>
            </w:r>
          </w:p>
        </w:tc>
      </w:tr>
      <w:tr w:rsidR="00806DAE" w:rsidRPr="00516E7D" w14:paraId="2DC6E3CE" w14:textId="77777777" w:rsidTr="00F83BD3">
        <w:tc>
          <w:tcPr>
            <w:tcW w:w="0" w:type="auto"/>
            <w:hideMark/>
          </w:tcPr>
          <w:p w14:paraId="088A51C0" w14:textId="77777777" w:rsidR="00806DAE" w:rsidRPr="00516E7D" w:rsidRDefault="00806DAE" w:rsidP="00F83BD3">
            <w:pPr>
              <w:spacing w:after="160" w:line="259" w:lineRule="auto"/>
            </w:pPr>
            <w:r w:rsidRPr="00516E7D">
              <w:t>review_date</w:t>
            </w:r>
          </w:p>
        </w:tc>
        <w:tc>
          <w:tcPr>
            <w:tcW w:w="0" w:type="auto"/>
            <w:hideMark/>
          </w:tcPr>
          <w:p w14:paraId="3D6ED7D7" w14:textId="77777777" w:rsidR="00806DAE" w:rsidRPr="00516E7D" w:rsidRDefault="00806DAE" w:rsidP="00F83BD3">
            <w:pPr>
              <w:spacing w:after="160" w:line="259" w:lineRule="auto"/>
            </w:pPr>
            <w:r w:rsidRPr="00516E7D">
              <w:t>DATETIME</w:t>
            </w:r>
          </w:p>
        </w:tc>
        <w:tc>
          <w:tcPr>
            <w:tcW w:w="0" w:type="auto"/>
            <w:hideMark/>
          </w:tcPr>
          <w:p w14:paraId="605B2992" w14:textId="77777777" w:rsidR="00806DAE" w:rsidRPr="00516E7D" w:rsidRDefault="00806DAE" w:rsidP="00F83BD3">
            <w:pPr>
              <w:spacing w:after="160" w:line="259" w:lineRule="auto"/>
            </w:pPr>
            <w:r w:rsidRPr="00516E7D">
              <w:t>NOT NULL</w:t>
            </w:r>
          </w:p>
        </w:tc>
        <w:tc>
          <w:tcPr>
            <w:tcW w:w="0" w:type="auto"/>
            <w:hideMark/>
          </w:tcPr>
          <w:p w14:paraId="2456B768" w14:textId="77777777" w:rsidR="00806DAE" w:rsidRPr="00516E7D" w:rsidRDefault="00806DAE" w:rsidP="00F83BD3">
            <w:pPr>
              <w:spacing w:after="160" w:line="259" w:lineRule="auto"/>
            </w:pPr>
            <w:r w:rsidRPr="00516E7D">
              <w:t>Date of the review</w:t>
            </w:r>
          </w:p>
        </w:tc>
      </w:tr>
    </w:tbl>
    <w:p w14:paraId="421E1334" w14:textId="77777777" w:rsidR="00806DAE" w:rsidRDefault="00806DAE" w:rsidP="00806DAE">
      <w:pPr>
        <w:rPr>
          <w:b/>
          <w:bCs/>
        </w:rPr>
      </w:pPr>
    </w:p>
    <w:p w14:paraId="16D382AB" w14:textId="77777777" w:rsidR="00806DAE" w:rsidRPr="00516E7D" w:rsidRDefault="00806DAE" w:rsidP="00806DAE">
      <w:pPr>
        <w:rPr>
          <w:b/>
          <w:bCs/>
        </w:rPr>
      </w:pPr>
      <w:r w:rsidRPr="00516E7D">
        <w:rPr>
          <w:b/>
          <w:bCs/>
        </w:rPr>
        <w:t>8. Itinerary Table</w:t>
      </w:r>
    </w:p>
    <w:tbl>
      <w:tblPr>
        <w:tblStyle w:val="TableGrid"/>
        <w:tblW w:w="0" w:type="auto"/>
        <w:tblLook w:val="04A0" w:firstRow="1" w:lastRow="0" w:firstColumn="1" w:lastColumn="0" w:noHBand="0" w:noVBand="1"/>
      </w:tblPr>
      <w:tblGrid>
        <w:gridCol w:w="2044"/>
        <w:gridCol w:w="886"/>
        <w:gridCol w:w="4740"/>
        <w:gridCol w:w="3093"/>
      </w:tblGrid>
      <w:tr w:rsidR="00806DAE" w:rsidRPr="00516E7D" w14:paraId="15960599" w14:textId="77777777" w:rsidTr="00F83BD3">
        <w:tc>
          <w:tcPr>
            <w:tcW w:w="0" w:type="auto"/>
            <w:hideMark/>
          </w:tcPr>
          <w:p w14:paraId="4B488641" w14:textId="77777777" w:rsidR="00806DAE" w:rsidRPr="00516E7D" w:rsidRDefault="00806DAE" w:rsidP="00F83BD3">
            <w:pPr>
              <w:spacing w:after="160" w:line="259" w:lineRule="auto"/>
              <w:rPr>
                <w:b/>
                <w:bCs/>
              </w:rPr>
            </w:pPr>
            <w:r w:rsidRPr="00516E7D">
              <w:rPr>
                <w:b/>
                <w:bCs/>
              </w:rPr>
              <w:t>Field Name</w:t>
            </w:r>
          </w:p>
        </w:tc>
        <w:tc>
          <w:tcPr>
            <w:tcW w:w="0" w:type="auto"/>
            <w:hideMark/>
          </w:tcPr>
          <w:p w14:paraId="385344EE" w14:textId="77777777" w:rsidR="00806DAE" w:rsidRPr="00516E7D" w:rsidRDefault="00806DAE" w:rsidP="00F83BD3">
            <w:pPr>
              <w:spacing w:after="160" w:line="259" w:lineRule="auto"/>
              <w:rPr>
                <w:b/>
                <w:bCs/>
              </w:rPr>
            </w:pPr>
            <w:r w:rsidRPr="00516E7D">
              <w:rPr>
                <w:b/>
                <w:bCs/>
              </w:rPr>
              <w:t>Data Type</w:t>
            </w:r>
          </w:p>
        </w:tc>
        <w:tc>
          <w:tcPr>
            <w:tcW w:w="0" w:type="auto"/>
            <w:hideMark/>
          </w:tcPr>
          <w:p w14:paraId="6D8825B7" w14:textId="77777777" w:rsidR="00806DAE" w:rsidRPr="00516E7D" w:rsidRDefault="00806DAE" w:rsidP="00F83BD3">
            <w:pPr>
              <w:spacing w:after="160" w:line="259" w:lineRule="auto"/>
              <w:rPr>
                <w:b/>
                <w:bCs/>
              </w:rPr>
            </w:pPr>
            <w:r w:rsidRPr="00516E7D">
              <w:rPr>
                <w:b/>
                <w:bCs/>
              </w:rPr>
              <w:t>Constraints</w:t>
            </w:r>
          </w:p>
        </w:tc>
        <w:tc>
          <w:tcPr>
            <w:tcW w:w="0" w:type="auto"/>
            <w:hideMark/>
          </w:tcPr>
          <w:p w14:paraId="1B1BD3B8" w14:textId="77777777" w:rsidR="00806DAE" w:rsidRPr="00516E7D" w:rsidRDefault="00806DAE" w:rsidP="00F83BD3">
            <w:pPr>
              <w:spacing w:after="160" w:line="259" w:lineRule="auto"/>
              <w:rPr>
                <w:b/>
                <w:bCs/>
              </w:rPr>
            </w:pPr>
            <w:r w:rsidRPr="00516E7D">
              <w:rPr>
                <w:b/>
                <w:bCs/>
              </w:rPr>
              <w:t>Description</w:t>
            </w:r>
          </w:p>
        </w:tc>
      </w:tr>
      <w:tr w:rsidR="00806DAE" w:rsidRPr="00516E7D" w14:paraId="34998F9C" w14:textId="77777777" w:rsidTr="00F83BD3">
        <w:tc>
          <w:tcPr>
            <w:tcW w:w="0" w:type="auto"/>
            <w:hideMark/>
          </w:tcPr>
          <w:p w14:paraId="37618A8F" w14:textId="77777777" w:rsidR="00806DAE" w:rsidRPr="00516E7D" w:rsidRDefault="00806DAE" w:rsidP="00F83BD3">
            <w:pPr>
              <w:spacing w:after="160" w:line="259" w:lineRule="auto"/>
            </w:pPr>
            <w:r w:rsidRPr="00516E7D">
              <w:t>itinerary_id</w:t>
            </w:r>
          </w:p>
        </w:tc>
        <w:tc>
          <w:tcPr>
            <w:tcW w:w="0" w:type="auto"/>
            <w:hideMark/>
          </w:tcPr>
          <w:p w14:paraId="340D70D5" w14:textId="77777777" w:rsidR="00806DAE" w:rsidRPr="00516E7D" w:rsidRDefault="00806DAE" w:rsidP="00F83BD3">
            <w:pPr>
              <w:spacing w:after="160" w:line="259" w:lineRule="auto"/>
            </w:pPr>
            <w:r w:rsidRPr="00516E7D">
              <w:t>INT</w:t>
            </w:r>
          </w:p>
        </w:tc>
        <w:tc>
          <w:tcPr>
            <w:tcW w:w="0" w:type="auto"/>
            <w:hideMark/>
          </w:tcPr>
          <w:p w14:paraId="02AE6FE7" w14:textId="77777777" w:rsidR="00806DAE" w:rsidRPr="00516E7D" w:rsidRDefault="00806DAE" w:rsidP="00F83BD3">
            <w:pPr>
              <w:spacing w:after="160" w:line="259" w:lineRule="auto"/>
            </w:pPr>
            <w:r w:rsidRPr="00516E7D">
              <w:t>PRIMARY KEY, AUTO_INCREMENT</w:t>
            </w:r>
          </w:p>
        </w:tc>
        <w:tc>
          <w:tcPr>
            <w:tcW w:w="0" w:type="auto"/>
            <w:hideMark/>
          </w:tcPr>
          <w:p w14:paraId="7907A032" w14:textId="77777777" w:rsidR="00806DAE" w:rsidRPr="00516E7D" w:rsidRDefault="00806DAE" w:rsidP="00F83BD3">
            <w:pPr>
              <w:spacing w:after="160" w:line="259" w:lineRule="auto"/>
            </w:pPr>
            <w:r w:rsidRPr="00516E7D">
              <w:t>Unique identifier for each itinerary</w:t>
            </w:r>
          </w:p>
        </w:tc>
      </w:tr>
      <w:tr w:rsidR="00806DAE" w:rsidRPr="00516E7D" w14:paraId="2808B37C" w14:textId="77777777" w:rsidTr="00F83BD3">
        <w:tc>
          <w:tcPr>
            <w:tcW w:w="0" w:type="auto"/>
            <w:hideMark/>
          </w:tcPr>
          <w:p w14:paraId="02271E61" w14:textId="77777777" w:rsidR="00806DAE" w:rsidRPr="00516E7D" w:rsidRDefault="00806DAE" w:rsidP="00F83BD3">
            <w:pPr>
              <w:spacing w:after="160" w:line="259" w:lineRule="auto"/>
            </w:pPr>
            <w:r w:rsidRPr="00516E7D">
              <w:t>tour_package_id</w:t>
            </w:r>
          </w:p>
        </w:tc>
        <w:tc>
          <w:tcPr>
            <w:tcW w:w="0" w:type="auto"/>
            <w:hideMark/>
          </w:tcPr>
          <w:p w14:paraId="31C52663" w14:textId="77777777" w:rsidR="00806DAE" w:rsidRPr="00516E7D" w:rsidRDefault="00806DAE" w:rsidP="00F83BD3">
            <w:pPr>
              <w:spacing w:after="160" w:line="259" w:lineRule="auto"/>
            </w:pPr>
            <w:r w:rsidRPr="00516E7D">
              <w:t>INT</w:t>
            </w:r>
          </w:p>
        </w:tc>
        <w:tc>
          <w:tcPr>
            <w:tcW w:w="0" w:type="auto"/>
            <w:hideMark/>
          </w:tcPr>
          <w:p w14:paraId="735E71D1" w14:textId="77777777" w:rsidR="00806DAE" w:rsidRPr="00516E7D" w:rsidRDefault="00806DAE" w:rsidP="00F83BD3">
            <w:pPr>
              <w:spacing w:after="160" w:line="259" w:lineRule="auto"/>
            </w:pPr>
            <w:r w:rsidRPr="00516E7D">
              <w:t>NOT NULL, FOREIGN KEY (tour_package_id) REFERENCES TourPackage(package_id)</w:t>
            </w:r>
          </w:p>
        </w:tc>
        <w:tc>
          <w:tcPr>
            <w:tcW w:w="0" w:type="auto"/>
            <w:hideMark/>
          </w:tcPr>
          <w:p w14:paraId="09414535" w14:textId="77777777" w:rsidR="00806DAE" w:rsidRPr="00516E7D" w:rsidRDefault="00806DAE" w:rsidP="00F83BD3">
            <w:pPr>
              <w:spacing w:after="160" w:line="259" w:lineRule="auto"/>
            </w:pPr>
            <w:r w:rsidRPr="00516E7D">
              <w:t>Tour package this itinerary belongs to</w:t>
            </w:r>
          </w:p>
        </w:tc>
      </w:tr>
      <w:tr w:rsidR="00806DAE" w:rsidRPr="00516E7D" w14:paraId="454619D3" w14:textId="77777777" w:rsidTr="00F83BD3">
        <w:tc>
          <w:tcPr>
            <w:tcW w:w="0" w:type="auto"/>
            <w:hideMark/>
          </w:tcPr>
          <w:p w14:paraId="70DA5C7C" w14:textId="77777777" w:rsidR="00806DAE" w:rsidRPr="00516E7D" w:rsidRDefault="00806DAE" w:rsidP="00F83BD3">
            <w:pPr>
              <w:spacing w:after="160" w:line="259" w:lineRule="auto"/>
            </w:pPr>
            <w:r w:rsidRPr="00516E7D">
              <w:t>day_wise_activities</w:t>
            </w:r>
          </w:p>
        </w:tc>
        <w:tc>
          <w:tcPr>
            <w:tcW w:w="0" w:type="auto"/>
            <w:hideMark/>
          </w:tcPr>
          <w:p w14:paraId="041AE2FB" w14:textId="77777777" w:rsidR="00806DAE" w:rsidRPr="00516E7D" w:rsidRDefault="00806DAE" w:rsidP="00F83BD3">
            <w:pPr>
              <w:spacing w:after="160" w:line="259" w:lineRule="auto"/>
            </w:pPr>
            <w:r w:rsidRPr="00516E7D">
              <w:t>TEXT</w:t>
            </w:r>
          </w:p>
        </w:tc>
        <w:tc>
          <w:tcPr>
            <w:tcW w:w="0" w:type="auto"/>
            <w:hideMark/>
          </w:tcPr>
          <w:p w14:paraId="16827A3F" w14:textId="77777777" w:rsidR="00806DAE" w:rsidRPr="00516E7D" w:rsidRDefault="00806DAE" w:rsidP="00F83BD3">
            <w:pPr>
              <w:spacing w:after="160" w:line="259" w:lineRule="auto"/>
            </w:pPr>
          </w:p>
        </w:tc>
        <w:tc>
          <w:tcPr>
            <w:tcW w:w="0" w:type="auto"/>
            <w:hideMark/>
          </w:tcPr>
          <w:p w14:paraId="26988C2B" w14:textId="77777777" w:rsidR="00806DAE" w:rsidRPr="00516E7D" w:rsidRDefault="00806DAE" w:rsidP="00F83BD3">
            <w:pPr>
              <w:spacing w:after="160" w:line="259" w:lineRule="auto"/>
            </w:pPr>
            <w:r w:rsidRPr="00516E7D">
              <w:t>Activities planned for each day (JSON or comma-separated)</w:t>
            </w:r>
          </w:p>
        </w:tc>
      </w:tr>
      <w:tr w:rsidR="00806DAE" w:rsidRPr="00516E7D" w14:paraId="53C99446" w14:textId="77777777" w:rsidTr="00F83BD3">
        <w:tc>
          <w:tcPr>
            <w:tcW w:w="0" w:type="auto"/>
            <w:hideMark/>
          </w:tcPr>
          <w:p w14:paraId="2D598314" w14:textId="77777777" w:rsidR="00806DAE" w:rsidRPr="00516E7D" w:rsidRDefault="00806DAE" w:rsidP="00F83BD3">
            <w:pPr>
              <w:spacing w:after="160" w:line="259" w:lineRule="auto"/>
            </w:pPr>
            <w:r w:rsidRPr="00516E7D">
              <w:t>locations_covered</w:t>
            </w:r>
          </w:p>
        </w:tc>
        <w:tc>
          <w:tcPr>
            <w:tcW w:w="0" w:type="auto"/>
            <w:hideMark/>
          </w:tcPr>
          <w:p w14:paraId="5E065E6C" w14:textId="77777777" w:rsidR="00806DAE" w:rsidRPr="00516E7D" w:rsidRDefault="00806DAE" w:rsidP="00F83BD3">
            <w:pPr>
              <w:spacing w:after="160" w:line="259" w:lineRule="auto"/>
            </w:pPr>
            <w:r w:rsidRPr="00516E7D">
              <w:t>TEXT</w:t>
            </w:r>
          </w:p>
        </w:tc>
        <w:tc>
          <w:tcPr>
            <w:tcW w:w="0" w:type="auto"/>
            <w:hideMark/>
          </w:tcPr>
          <w:p w14:paraId="35612C01" w14:textId="77777777" w:rsidR="00806DAE" w:rsidRPr="00516E7D" w:rsidRDefault="00806DAE" w:rsidP="00F83BD3">
            <w:pPr>
              <w:spacing w:after="160" w:line="259" w:lineRule="auto"/>
            </w:pPr>
          </w:p>
        </w:tc>
        <w:tc>
          <w:tcPr>
            <w:tcW w:w="0" w:type="auto"/>
            <w:hideMark/>
          </w:tcPr>
          <w:p w14:paraId="6BE1E2E0" w14:textId="77777777" w:rsidR="00806DAE" w:rsidRPr="00516E7D" w:rsidRDefault="00806DAE" w:rsidP="00F83BD3">
            <w:pPr>
              <w:spacing w:after="160" w:line="259" w:lineRule="auto"/>
            </w:pPr>
            <w:r w:rsidRPr="00516E7D">
              <w:t>List of locations covered (JSON or comma-separated)</w:t>
            </w:r>
          </w:p>
        </w:tc>
      </w:tr>
      <w:tr w:rsidR="00806DAE" w:rsidRPr="00516E7D" w14:paraId="23FCE8C5" w14:textId="77777777" w:rsidTr="00F83BD3">
        <w:tc>
          <w:tcPr>
            <w:tcW w:w="0" w:type="auto"/>
            <w:hideMark/>
          </w:tcPr>
          <w:p w14:paraId="774A26A8" w14:textId="77777777" w:rsidR="00806DAE" w:rsidRPr="00516E7D" w:rsidRDefault="00806DAE" w:rsidP="00F83BD3">
            <w:pPr>
              <w:spacing w:after="160" w:line="259" w:lineRule="auto"/>
            </w:pPr>
            <w:r w:rsidRPr="00516E7D">
              <w:t>time_frame</w:t>
            </w:r>
          </w:p>
        </w:tc>
        <w:tc>
          <w:tcPr>
            <w:tcW w:w="0" w:type="auto"/>
            <w:hideMark/>
          </w:tcPr>
          <w:p w14:paraId="72B9E414" w14:textId="77777777" w:rsidR="00806DAE" w:rsidRPr="00516E7D" w:rsidRDefault="00806DAE" w:rsidP="00F83BD3">
            <w:pPr>
              <w:spacing w:after="160" w:line="259" w:lineRule="auto"/>
            </w:pPr>
            <w:r w:rsidRPr="00516E7D">
              <w:t>TEXT</w:t>
            </w:r>
          </w:p>
        </w:tc>
        <w:tc>
          <w:tcPr>
            <w:tcW w:w="0" w:type="auto"/>
            <w:hideMark/>
          </w:tcPr>
          <w:p w14:paraId="606FC694" w14:textId="77777777" w:rsidR="00806DAE" w:rsidRPr="00516E7D" w:rsidRDefault="00806DAE" w:rsidP="00F83BD3">
            <w:pPr>
              <w:spacing w:after="160" w:line="259" w:lineRule="auto"/>
            </w:pPr>
          </w:p>
        </w:tc>
        <w:tc>
          <w:tcPr>
            <w:tcW w:w="0" w:type="auto"/>
            <w:hideMark/>
          </w:tcPr>
          <w:p w14:paraId="3B220A96" w14:textId="77777777" w:rsidR="00806DAE" w:rsidRPr="00516E7D" w:rsidRDefault="00806DAE" w:rsidP="00F83BD3">
            <w:pPr>
              <w:spacing w:after="160" w:line="259" w:lineRule="auto"/>
            </w:pPr>
            <w:r w:rsidRPr="00516E7D">
              <w:t>Time duration for each activity</w:t>
            </w:r>
          </w:p>
        </w:tc>
      </w:tr>
    </w:tbl>
    <w:p w14:paraId="387AA3F6" w14:textId="77777777" w:rsidR="00806DAE" w:rsidRDefault="00806DAE" w:rsidP="00806DAE">
      <w:pPr>
        <w:rPr>
          <w:b/>
          <w:bCs/>
        </w:rPr>
      </w:pPr>
    </w:p>
    <w:p w14:paraId="53F0D867" w14:textId="77777777" w:rsidR="00806DAE" w:rsidRPr="00516E7D" w:rsidRDefault="00806DAE" w:rsidP="00806DAE">
      <w:pPr>
        <w:rPr>
          <w:b/>
          <w:bCs/>
        </w:rPr>
      </w:pPr>
      <w:r w:rsidRPr="00516E7D">
        <w:rPr>
          <w:b/>
          <w:bCs/>
        </w:rPr>
        <w:t>9. Payment Table</w:t>
      </w:r>
    </w:p>
    <w:tbl>
      <w:tblPr>
        <w:tblStyle w:val="TableGrid"/>
        <w:tblW w:w="0" w:type="auto"/>
        <w:tblLook w:val="04A0" w:firstRow="1" w:lastRow="0" w:firstColumn="1" w:lastColumn="0" w:noHBand="0" w:noVBand="1"/>
      </w:tblPr>
      <w:tblGrid>
        <w:gridCol w:w="1893"/>
        <w:gridCol w:w="1655"/>
        <w:gridCol w:w="4584"/>
        <w:gridCol w:w="2631"/>
      </w:tblGrid>
      <w:tr w:rsidR="00806DAE" w:rsidRPr="00516E7D" w14:paraId="131F5A4D" w14:textId="77777777" w:rsidTr="00F83BD3">
        <w:tc>
          <w:tcPr>
            <w:tcW w:w="0" w:type="auto"/>
            <w:hideMark/>
          </w:tcPr>
          <w:p w14:paraId="59AABE8F" w14:textId="77777777" w:rsidR="00806DAE" w:rsidRPr="00516E7D" w:rsidRDefault="00806DAE" w:rsidP="00F83BD3">
            <w:pPr>
              <w:spacing w:after="160" w:line="259" w:lineRule="auto"/>
              <w:rPr>
                <w:b/>
                <w:bCs/>
              </w:rPr>
            </w:pPr>
            <w:r w:rsidRPr="00516E7D">
              <w:rPr>
                <w:b/>
                <w:bCs/>
              </w:rPr>
              <w:t>Field Name</w:t>
            </w:r>
          </w:p>
        </w:tc>
        <w:tc>
          <w:tcPr>
            <w:tcW w:w="0" w:type="auto"/>
            <w:hideMark/>
          </w:tcPr>
          <w:p w14:paraId="065D574F" w14:textId="77777777" w:rsidR="00806DAE" w:rsidRPr="00516E7D" w:rsidRDefault="00806DAE" w:rsidP="00F83BD3">
            <w:pPr>
              <w:spacing w:after="160" w:line="259" w:lineRule="auto"/>
              <w:rPr>
                <w:b/>
                <w:bCs/>
              </w:rPr>
            </w:pPr>
            <w:r w:rsidRPr="00516E7D">
              <w:rPr>
                <w:b/>
                <w:bCs/>
              </w:rPr>
              <w:t>Data Type</w:t>
            </w:r>
          </w:p>
        </w:tc>
        <w:tc>
          <w:tcPr>
            <w:tcW w:w="0" w:type="auto"/>
            <w:hideMark/>
          </w:tcPr>
          <w:p w14:paraId="45EB1FA1" w14:textId="77777777" w:rsidR="00806DAE" w:rsidRPr="00516E7D" w:rsidRDefault="00806DAE" w:rsidP="00F83BD3">
            <w:pPr>
              <w:spacing w:after="160" w:line="259" w:lineRule="auto"/>
              <w:rPr>
                <w:b/>
                <w:bCs/>
              </w:rPr>
            </w:pPr>
            <w:r w:rsidRPr="00516E7D">
              <w:rPr>
                <w:b/>
                <w:bCs/>
              </w:rPr>
              <w:t>Constraints</w:t>
            </w:r>
          </w:p>
        </w:tc>
        <w:tc>
          <w:tcPr>
            <w:tcW w:w="0" w:type="auto"/>
            <w:hideMark/>
          </w:tcPr>
          <w:p w14:paraId="68294A96" w14:textId="77777777" w:rsidR="00806DAE" w:rsidRPr="00516E7D" w:rsidRDefault="00806DAE" w:rsidP="00F83BD3">
            <w:pPr>
              <w:spacing w:after="160" w:line="259" w:lineRule="auto"/>
              <w:rPr>
                <w:b/>
                <w:bCs/>
              </w:rPr>
            </w:pPr>
            <w:r w:rsidRPr="00516E7D">
              <w:rPr>
                <w:b/>
                <w:bCs/>
              </w:rPr>
              <w:t>Description</w:t>
            </w:r>
          </w:p>
        </w:tc>
      </w:tr>
      <w:tr w:rsidR="00806DAE" w:rsidRPr="00516E7D" w14:paraId="3FAB20CA" w14:textId="77777777" w:rsidTr="00F83BD3">
        <w:tc>
          <w:tcPr>
            <w:tcW w:w="0" w:type="auto"/>
            <w:hideMark/>
          </w:tcPr>
          <w:p w14:paraId="34D7EE7A" w14:textId="77777777" w:rsidR="00806DAE" w:rsidRPr="00516E7D" w:rsidRDefault="00806DAE" w:rsidP="00F83BD3">
            <w:pPr>
              <w:spacing w:after="160" w:line="259" w:lineRule="auto"/>
            </w:pPr>
            <w:r w:rsidRPr="00516E7D">
              <w:t>payment_id</w:t>
            </w:r>
          </w:p>
        </w:tc>
        <w:tc>
          <w:tcPr>
            <w:tcW w:w="0" w:type="auto"/>
            <w:hideMark/>
          </w:tcPr>
          <w:p w14:paraId="5AE48221" w14:textId="77777777" w:rsidR="00806DAE" w:rsidRPr="00516E7D" w:rsidRDefault="00806DAE" w:rsidP="00F83BD3">
            <w:pPr>
              <w:spacing w:after="160" w:line="259" w:lineRule="auto"/>
            </w:pPr>
            <w:r w:rsidRPr="00516E7D">
              <w:t>INT</w:t>
            </w:r>
          </w:p>
        </w:tc>
        <w:tc>
          <w:tcPr>
            <w:tcW w:w="0" w:type="auto"/>
            <w:hideMark/>
          </w:tcPr>
          <w:p w14:paraId="0B611497" w14:textId="77777777" w:rsidR="00806DAE" w:rsidRPr="00516E7D" w:rsidRDefault="00806DAE" w:rsidP="00F83BD3">
            <w:pPr>
              <w:spacing w:after="160" w:line="259" w:lineRule="auto"/>
            </w:pPr>
            <w:r w:rsidRPr="00516E7D">
              <w:t>PRIMARY KEY, AUTO_INCREMENT</w:t>
            </w:r>
          </w:p>
        </w:tc>
        <w:tc>
          <w:tcPr>
            <w:tcW w:w="0" w:type="auto"/>
            <w:hideMark/>
          </w:tcPr>
          <w:p w14:paraId="265FAE36" w14:textId="77777777" w:rsidR="00806DAE" w:rsidRPr="00516E7D" w:rsidRDefault="00806DAE" w:rsidP="00F83BD3">
            <w:pPr>
              <w:spacing w:after="160" w:line="259" w:lineRule="auto"/>
            </w:pPr>
            <w:r w:rsidRPr="00516E7D">
              <w:t>Unique identifier for each payment</w:t>
            </w:r>
          </w:p>
        </w:tc>
      </w:tr>
      <w:tr w:rsidR="00806DAE" w:rsidRPr="00516E7D" w14:paraId="5AC225A6" w14:textId="77777777" w:rsidTr="00F83BD3">
        <w:tc>
          <w:tcPr>
            <w:tcW w:w="0" w:type="auto"/>
            <w:hideMark/>
          </w:tcPr>
          <w:p w14:paraId="2315B0B0" w14:textId="77777777" w:rsidR="00806DAE" w:rsidRPr="00516E7D" w:rsidRDefault="00806DAE" w:rsidP="00F83BD3">
            <w:pPr>
              <w:spacing w:after="160" w:line="259" w:lineRule="auto"/>
            </w:pPr>
            <w:r w:rsidRPr="00516E7D">
              <w:t>booking_id</w:t>
            </w:r>
          </w:p>
        </w:tc>
        <w:tc>
          <w:tcPr>
            <w:tcW w:w="0" w:type="auto"/>
            <w:hideMark/>
          </w:tcPr>
          <w:p w14:paraId="12281879" w14:textId="77777777" w:rsidR="00806DAE" w:rsidRPr="00516E7D" w:rsidRDefault="00806DAE" w:rsidP="00F83BD3">
            <w:pPr>
              <w:spacing w:after="160" w:line="259" w:lineRule="auto"/>
            </w:pPr>
            <w:r w:rsidRPr="00516E7D">
              <w:t>INT</w:t>
            </w:r>
          </w:p>
        </w:tc>
        <w:tc>
          <w:tcPr>
            <w:tcW w:w="0" w:type="auto"/>
            <w:hideMark/>
          </w:tcPr>
          <w:p w14:paraId="273F86D7" w14:textId="77777777" w:rsidR="00806DAE" w:rsidRPr="00516E7D" w:rsidRDefault="00806DAE" w:rsidP="00F83BD3">
            <w:pPr>
              <w:spacing w:after="160" w:line="259" w:lineRule="auto"/>
            </w:pPr>
            <w:r w:rsidRPr="00516E7D">
              <w:t>NOT NULL, FOREIGN KEY (booking_id) REFERENCES Booking(booking_id)</w:t>
            </w:r>
          </w:p>
        </w:tc>
        <w:tc>
          <w:tcPr>
            <w:tcW w:w="0" w:type="auto"/>
            <w:hideMark/>
          </w:tcPr>
          <w:p w14:paraId="4B24B860" w14:textId="77777777" w:rsidR="00806DAE" w:rsidRPr="00516E7D" w:rsidRDefault="00806DAE" w:rsidP="00F83BD3">
            <w:pPr>
              <w:spacing w:after="160" w:line="259" w:lineRule="auto"/>
            </w:pPr>
            <w:r w:rsidRPr="00516E7D">
              <w:t>Booking associated with the payment</w:t>
            </w:r>
          </w:p>
        </w:tc>
      </w:tr>
      <w:tr w:rsidR="00806DAE" w:rsidRPr="00516E7D" w14:paraId="5FE89747" w14:textId="77777777" w:rsidTr="00F83BD3">
        <w:tc>
          <w:tcPr>
            <w:tcW w:w="0" w:type="auto"/>
            <w:hideMark/>
          </w:tcPr>
          <w:p w14:paraId="652B24EC" w14:textId="77777777" w:rsidR="00806DAE" w:rsidRPr="00516E7D" w:rsidRDefault="00806DAE" w:rsidP="00F83BD3">
            <w:pPr>
              <w:spacing w:after="160" w:line="259" w:lineRule="auto"/>
            </w:pPr>
            <w:r w:rsidRPr="00516E7D">
              <w:lastRenderedPageBreak/>
              <w:t>payment_method</w:t>
            </w:r>
          </w:p>
        </w:tc>
        <w:tc>
          <w:tcPr>
            <w:tcW w:w="0" w:type="auto"/>
            <w:hideMark/>
          </w:tcPr>
          <w:p w14:paraId="433466D9" w14:textId="77777777" w:rsidR="00806DAE" w:rsidRPr="00516E7D" w:rsidRDefault="00806DAE" w:rsidP="00F83BD3">
            <w:pPr>
              <w:spacing w:after="160" w:line="259" w:lineRule="auto"/>
            </w:pPr>
            <w:r w:rsidRPr="00516E7D">
              <w:t>VARCHAR(50)</w:t>
            </w:r>
          </w:p>
        </w:tc>
        <w:tc>
          <w:tcPr>
            <w:tcW w:w="0" w:type="auto"/>
            <w:hideMark/>
          </w:tcPr>
          <w:p w14:paraId="4C5A6900" w14:textId="77777777" w:rsidR="00806DAE" w:rsidRPr="00516E7D" w:rsidRDefault="00806DAE" w:rsidP="00F83BD3">
            <w:pPr>
              <w:spacing w:after="160" w:line="259" w:lineRule="auto"/>
            </w:pPr>
            <w:r w:rsidRPr="00516E7D">
              <w:t>NOT NULL</w:t>
            </w:r>
          </w:p>
        </w:tc>
        <w:tc>
          <w:tcPr>
            <w:tcW w:w="0" w:type="auto"/>
            <w:hideMark/>
          </w:tcPr>
          <w:p w14:paraId="437AFA7E" w14:textId="77777777" w:rsidR="00806DAE" w:rsidRPr="00516E7D" w:rsidRDefault="00806DAE" w:rsidP="00F83BD3">
            <w:pPr>
              <w:spacing w:after="160" w:line="259" w:lineRule="auto"/>
            </w:pPr>
            <w:r w:rsidRPr="00516E7D">
              <w:t>Payment method (credit card, UPI, etc.)</w:t>
            </w:r>
          </w:p>
        </w:tc>
      </w:tr>
      <w:tr w:rsidR="00806DAE" w:rsidRPr="00516E7D" w14:paraId="6570E610" w14:textId="77777777" w:rsidTr="00F83BD3">
        <w:tc>
          <w:tcPr>
            <w:tcW w:w="0" w:type="auto"/>
            <w:hideMark/>
          </w:tcPr>
          <w:p w14:paraId="79006105" w14:textId="77777777" w:rsidR="00806DAE" w:rsidRPr="00516E7D" w:rsidRDefault="00806DAE" w:rsidP="00F83BD3">
            <w:pPr>
              <w:spacing w:after="160" w:line="259" w:lineRule="auto"/>
            </w:pPr>
            <w:r w:rsidRPr="00516E7D">
              <w:t>payment_date</w:t>
            </w:r>
          </w:p>
        </w:tc>
        <w:tc>
          <w:tcPr>
            <w:tcW w:w="0" w:type="auto"/>
            <w:hideMark/>
          </w:tcPr>
          <w:p w14:paraId="1E97020B" w14:textId="77777777" w:rsidR="00806DAE" w:rsidRPr="00516E7D" w:rsidRDefault="00806DAE" w:rsidP="00F83BD3">
            <w:pPr>
              <w:spacing w:after="160" w:line="259" w:lineRule="auto"/>
            </w:pPr>
            <w:r w:rsidRPr="00516E7D">
              <w:t>DATETIME</w:t>
            </w:r>
          </w:p>
        </w:tc>
        <w:tc>
          <w:tcPr>
            <w:tcW w:w="0" w:type="auto"/>
            <w:hideMark/>
          </w:tcPr>
          <w:p w14:paraId="223611FA" w14:textId="77777777" w:rsidR="00806DAE" w:rsidRPr="00516E7D" w:rsidRDefault="00806DAE" w:rsidP="00F83BD3">
            <w:pPr>
              <w:spacing w:after="160" w:line="259" w:lineRule="auto"/>
            </w:pPr>
            <w:r w:rsidRPr="00516E7D">
              <w:t>NOT NULL</w:t>
            </w:r>
          </w:p>
        </w:tc>
        <w:tc>
          <w:tcPr>
            <w:tcW w:w="0" w:type="auto"/>
            <w:hideMark/>
          </w:tcPr>
          <w:p w14:paraId="0F5C5D38" w14:textId="77777777" w:rsidR="00806DAE" w:rsidRPr="00516E7D" w:rsidRDefault="00806DAE" w:rsidP="00F83BD3">
            <w:pPr>
              <w:spacing w:after="160" w:line="259" w:lineRule="auto"/>
            </w:pPr>
            <w:r w:rsidRPr="00516E7D">
              <w:t>Date of payment</w:t>
            </w:r>
          </w:p>
        </w:tc>
      </w:tr>
      <w:tr w:rsidR="00806DAE" w:rsidRPr="00516E7D" w14:paraId="18A89ADF" w14:textId="77777777" w:rsidTr="00F83BD3">
        <w:tc>
          <w:tcPr>
            <w:tcW w:w="0" w:type="auto"/>
            <w:hideMark/>
          </w:tcPr>
          <w:p w14:paraId="3736E0E9" w14:textId="77777777" w:rsidR="00806DAE" w:rsidRPr="00516E7D" w:rsidRDefault="00806DAE" w:rsidP="00F83BD3">
            <w:pPr>
              <w:spacing w:after="160" w:line="259" w:lineRule="auto"/>
            </w:pPr>
            <w:r w:rsidRPr="00516E7D">
              <w:t>amount</w:t>
            </w:r>
          </w:p>
        </w:tc>
        <w:tc>
          <w:tcPr>
            <w:tcW w:w="0" w:type="auto"/>
            <w:hideMark/>
          </w:tcPr>
          <w:p w14:paraId="4F5F101A" w14:textId="77777777" w:rsidR="00806DAE" w:rsidRPr="00516E7D" w:rsidRDefault="00806DAE" w:rsidP="00F83BD3">
            <w:pPr>
              <w:spacing w:after="160" w:line="259" w:lineRule="auto"/>
            </w:pPr>
            <w:r w:rsidRPr="00516E7D">
              <w:t>DECIMAL(10,2)</w:t>
            </w:r>
          </w:p>
        </w:tc>
        <w:tc>
          <w:tcPr>
            <w:tcW w:w="0" w:type="auto"/>
            <w:hideMark/>
          </w:tcPr>
          <w:p w14:paraId="0CF99DE6" w14:textId="77777777" w:rsidR="00806DAE" w:rsidRPr="00516E7D" w:rsidRDefault="00806DAE" w:rsidP="00F83BD3">
            <w:pPr>
              <w:spacing w:after="160" w:line="259" w:lineRule="auto"/>
            </w:pPr>
            <w:r w:rsidRPr="00516E7D">
              <w:t>NOT NULL</w:t>
            </w:r>
          </w:p>
        </w:tc>
        <w:tc>
          <w:tcPr>
            <w:tcW w:w="0" w:type="auto"/>
            <w:hideMark/>
          </w:tcPr>
          <w:p w14:paraId="5F2B3BF9" w14:textId="77777777" w:rsidR="00806DAE" w:rsidRPr="00516E7D" w:rsidRDefault="00806DAE" w:rsidP="00F83BD3">
            <w:pPr>
              <w:spacing w:after="160" w:line="259" w:lineRule="auto"/>
            </w:pPr>
            <w:r w:rsidRPr="00516E7D">
              <w:t>Amount paid</w:t>
            </w:r>
          </w:p>
        </w:tc>
      </w:tr>
      <w:tr w:rsidR="00806DAE" w:rsidRPr="00516E7D" w14:paraId="70112D66" w14:textId="77777777" w:rsidTr="00F83BD3">
        <w:tc>
          <w:tcPr>
            <w:tcW w:w="0" w:type="auto"/>
            <w:hideMark/>
          </w:tcPr>
          <w:p w14:paraId="174A2791" w14:textId="77777777" w:rsidR="00806DAE" w:rsidRPr="00516E7D" w:rsidRDefault="00806DAE" w:rsidP="00F83BD3">
            <w:pPr>
              <w:spacing w:after="160" w:line="259" w:lineRule="auto"/>
            </w:pPr>
            <w:r w:rsidRPr="00516E7D">
              <w:t>status</w:t>
            </w:r>
          </w:p>
        </w:tc>
        <w:tc>
          <w:tcPr>
            <w:tcW w:w="0" w:type="auto"/>
            <w:hideMark/>
          </w:tcPr>
          <w:p w14:paraId="12DCB541" w14:textId="77777777" w:rsidR="00806DAE" w:rsidRPr="00516E7D" w:rsidRDefault="00806DAE" w:rsidP="00F83BD3">
            <w:pPr>
              <w:spacing w:after="160" w:line="259" w:lineRule="auto"/>
            </w:pPr>
            <w:r w:rsidRPr="00516E7D">
              <w:t>VARCHAR(50)</w:t>
            </w:r>
          </w:p>
        </w:tc>
        <w:tc>
          <w:tcPr>
            <w:tcW w:w="0" w:type="auto"/>
            <w:hideMark/>
          </w:tcPr>
          <w:p w14:paraId="38222E58" w14:textId="77777777" w:rsidR="00806DAE" w:rsidRPr="00516E7D" w:rsidRDefault="00806DAE" w:rsidP="00F83BD3">
            <w:pPr>
              <w:spacing w:after="160" w:line="259" w:lineRule="auto"/>
            </w:pPr>
            <w:r w:rsidRPr="00516E7D">
              <w:t>NOT NULL</w:t>
            </w:r>
          </w:p>
        </w:tc>
        <w:tc>
          <w:tcPr>
            <w:tcW w:w="0" w:type="auto"/>
            <w:hideMark/>
          </w:tcPr>
          <w:p w14:paraId="1258B47F" w14:textId="77777777" w:rsidR="00806DAE" w:rsidRPr="00516E7D" w:rsidRDefault="00806DAE" w:rsidP="00F83BD3">
            <w:pPr>
              <w:spacing w:after="160" w:line="259" w:lineRule="auto"/>
            </w:pPr>
            <w:r w:rsidRPr="00516E7D">
              <w:t>Payment status (completed, refunded)</w:t>
            </w:r>
          </w:p>
        </w:tc>
      </w:tr>
    </w:tbl>
    <w:p w14:paraId="5E0783E9" w14:textId="77777777" w:rsidR="00806DAE" w:rsidRDefault="00806DAE" w:rsidP="00806DAE">
      <w:pPr>
        <w:rPr>
          <w:b/>
          <w:bCs/>
        </w:rPr>
      </w:pPr>
    </w:p>
    <w:p w14:paraId="615C642C" w14:textId="77777777" w:rsidR="00806DAE" w:rsidRPr="00516E7D" w:rsidRDefault="00806DAE" w:rsidP="00806DAE">
      <w:pPr>
        <w:rPr>
          <w:b/>
          <w:bCs/>
        </w:rPr>
      </w:pPr>
      <w:r w:rsidRPr="00516E7D">
        <w:rPr>
          <w:b/>
          <w:bCs/>
        </w:rPr>
        <w:t>10. Vehicle Table</w:t>
      </w:r>
    </w:p>
    <w:tbl>
      <w:tblPr>
        <w:tblStyle w:val="TableGrid"/>
        <w:tblW w:w="0" w:type="auto"/>
        <w:tblLook w:val="04A0" w:firstRow="1" w:lastRow="0" w:firstColumn="1" w:lastColumn="0" w:noHBand="0" w:noVBand="1"/>
      </w:tblPr>
      <w:tblGrid>
        <w:gridCol w:w="2132"/>
        <w:gridCol w:w="1655"/>
        <w:gridCol w:w="4415"/>
        <w:gridCol w:w="2561"/>
      </w:tblGrid>
      <w:tr w:rsidR="00806DAE" w:rsidRPr="00516E7D" w14:paraId="4BAA07F3" w14:textId="77777777" w:rsidTr="00F83BD3">
        <w:tc>
          <w:tcPr>
            <w:tcW w:w="0" w:type="auto"/>
            <w:hideMark/>
          </w:tcPr>
          <w:p w14:paraId="307BE6B8" w14:textId="77777777" w:rsidR="00806DAE" w:rsidRPr="00516E7D" w:rsidRDefault="00806DAE" w:rsidP="00F83BD3">
            <w:pPr>
              <w:spacing w:after="160" w:line="259" w:lineRule="auto"/>
              <w:rPr>
                <w:b/>
                <w:bCs/>
              </w:rPr>
            </w:pPr>
            <w:r w:rsidRPr="00516E7D">
              <w:rPr>
                <w:b/>
                <w:bCs/>
              </w:rPr>
              <w:t>Field Name</w:t>
            </w:r>
          </w:p>
        </w:tc>
        <w:tc>
          <w:tcPr>
            <w:tcW w:w="0" w:type="auto"/>
            <w:hideMark/>
          </w:tcPr>
          <w:p w14:paraId="1C4EE88D" w14:textId="77777777" w:rsidR="00806DAE" w:rsidRPr="00516E7D" w:rsidRDefault="00806DAE" w:rsidP="00F83BD3">
            <w:pPr>
              <w:spacing w:after="160" w:line="259" w:lineRule="auto"/>
              <w:rPr>
                <w:b/>
                <w:bCs/>
              </w:rPr>
            </w:pPr>
            <w:r w:rsidRPr="00516E7D">
              <w:rPr>
                <w:b/>
                <w:bCs/>
              </w:rPr>
              <w:t>Data Type</w:t>
            </w:r>
          </w:p>
        </w:tc>
        <w:tc>
          <w:tcPr>
            <w:tcW w:w="0" w:type="auto"/>
            <w:hideMark/>
          </w:tcPr>
          <w:p w14:paraId="1A3C3C8C" w14:textId="77777777" w:rsidR="00806DAE" w:rsidRPr="00516E7D" w:rsidRDefault="00806DAE" w:rsidP="00F83BD3">
            <w:pPr>
              <w:spacing w:after="160" w:line="259" w:lineRule="auto"/>
              <w:rPr>
                <w:b/>
                <w:bCs/>
              </w:rPr>
            </w:pPr>
            <w:r w:rsidRPr="00516E7D">
              <w:rPr>
                <w:b/>
                <w:bCs/>
              </w:rPr>
              <w:t>Constraints</w:t>
            </w:r>
          </w:p>
        </w:tc>
        <w:tc>
          <w:tcPr>
            <w:tcW w:w="0" w:type="auto"/>
            <w:hideMark/>
          </w:tcPr>
          <w:p w14:paraId="13EB79BD" w14:textId="77777777" w:rsidR="00806DAE" w:rsidRPr="00516E7D" w:rsidRDefault="00806DAE" w:rsidP="00F83BD3">
            <w:pPr>
              <w:spacing w:after="160" w:line="259" w:lineRule="auto"/>
              <w:rPr>
                <w:b/>
                <w:bCs/>
              </w:rPr>
            </w:pPr>
            <w:r w:rsidRPr="00516E7D">
              <w:rPr>
                <w:b/>
                <w:bCs/>
              </w:rPr>
              <w:t>Description</w:t>
            </w:r>
          </w:p>
        </w:tc>
      </w:tr>
      <w:tr w:rsidR="00806DAE" w:rsidRPr="00516E7D" w14:paraId="2F42B95B" w14:textId="77777777" w:rsidTr="00F83BD3">
        <w:tc>
          <w:tcPr>
            <w:tcW w:w="0" w:type="auto"/>
            <w:hideMark/>
          </w:tcPr>
          <w:p w14:paraId="54FFC945" w14:textId="77777777" w:rsidR="00806DAE" w:rsidRPr="00516E7D" w:rsidRDefault="00806DAE" w:rsidP="00F83BD3">
            <w:pPr>
              <w:spacing w:after="160" w:line="259" w:lineRule="auto"/>
            </w:pPr>
            <w:r w:rsidRPr="00516E7D">
              <w:t>vehicle_id</w:t>
            </w:r>
          </w:p>
        </w:tc>
        <w:tc>
          <w:tcPr>
            <w:tcW w:w="0" w:type="auto"/>
            <w:hideMark/>
          </w:tcPr>
          <w:p w14:paraId="73D94DA8" w14:textId="77777777" w:rsidR="00806DAE" w:rsidRPr="00516E7D" w:rsidRDefault="00806DAE" w:rsidP="00F83BD3">
            <w:pPr>
              <w:spacing w:after="160" w:line="259" w:lineRule="auto"/>
            </w:pPr>
            <w:r w:rsidRPr="00516E7D">
              <w:t>INT</w:t>
            </w:r>
          </w:p>
        </w:tc>
        <w:tc>
          <w:tcPr>
            <w:tcW w:w="0" w:type="auto"/>
            <w:hideMark/>
          </w:tcPr>
          <w:p w14:paraId="72850DF4" w14:textId="77777777" w:rsidR="00806DAE" w:rsidRPr="00516E7D" w:rsidRDefault="00806DAE" w:rsidP="00F83BD3">
            <w:pPr>
              <w:spacing w:after="160" w:line="259" w:lineRule="auto"/>
            </w:pPr>
            <w:r w:rsidRPr="00516E7D">
              <w:t>PRIMARY KEY, AUTO_INCREMENT</w:t>
            </w:r>
          </w:p>
        </w:tc>
        <w:tc>
          <w:tcPr>
            <w:tcW w:w="0" w:type="auto"/>
            <w:hideMark/>
          </w:tcPr>
          <w:p w14:paraId="75754771" w14:textId="77777777" w:rsidR="00806DAE" w:rsidRPr="00516E7D" w:rsidRDefault="00806DAE" w:rsidP="00F83BD3">
            <w:pPr>
              <w:spacing w:after="160" w:line="259" w:lineRule="auto"/>
            </w:pPr>
            <w:r w:rsidRPr="00516E7D">
              <w:t>Unique identifier for each vehicle</w:t>
            </w:r>
          </w:p>
        </w:tc>
      </w:tr>
      <w:tr w:rsidR="00806DAE" w:rsidRPr="00516E7D" w14:paraId="59EDD3AC" w14:textId="77777777" w:rsidTr="00F83BD3">
        <w:tc>
          <w:tcPr>
            <w:tcW w:w="0" w:type="auto"/>
            <w:hideMark/>
          </w:tcPr>
          <w:p w14:paraId="2DCDA2EA" w14:textId="77777777" w:rsidR="00806DAE" w:rsidRPr="00516E7D" w:rsidRDefault="00806DAE" w:rsidP="00F83BD3">
            <w:pPr>
              <w:spacing w:after="160" w:line="259" w:lineRule="auto"/>
            </w:pPr>
            <w:r w:rsidRPr="00516E7D">
              <w:t>vehicle_type</w:t>
            </w:r>
          </w:p>
        </w:tc>
        <w:tc>
          <w:tcPr>
            <w:tcW w:w="0" w:type="auto"/>
            <w:hideMark/>
          </w:tcPr>
          <w:p w14:paraId="44EFB017" w14:textId="77777777" w:rsidR="00806DAE" w:rsidRPr="00516E7D" w:rsidRDefault="00806DAE" w:rsidP="00F83BD3">
            <w:pPr>
              <w:spacing w:after="160" w:line="259" w:lineRule="auto"/>
            </w:pPr>
            <w:r w:rsidRPr="00516E7D">
              <w:t>VARCHAR(50)</w:t>
            </w:r>
          </w:p>
        </w:tc>
        <w:tc>
          <w:tcPr>
            <w:tcW w:w="0" w:type="auto"/>
            <w:hideMark/>
          </w:tcPr>
          <w:p w14:paraId="3A434E54" w14:textId="77777777" w:rsidR="00806DAE" w:rsidRPr="00516E7D" w:rsidRDefault="00806DAE" w:rsidP="00F83BD3">
            <w:pPr>
              <w:spacing w:after="160" w:line="259" w:lineRule="auto"/>
            </w:pPr>
            <w:r w:rsidRPr="00516E7D">
              <w:t>NOT NULL</w:t>
            </w:r>
          </w:p>
        </w:tc>
        <w:tc>
          <w:tcPr>
            <w:tcW w:w="0" w:type="auto"/>
            <w:hideMark/>
          </w:tcPr>
          <w:p w14:paraId="4320BC8A" w14:textId="77777777" w:rsidR="00806DAE" w:rsidRPr="00516E7D" w:rsidRDefault="00806DAE" w:rsidP="00F83BD3">
            <w:pPr>
              <w:spacing w:after="160" w:line="259" w:lineRule="auto"/>
            </w:pPr>
            <w:r w:rsidRPr="00516E7D">
              <w:t>Type of vehicle (car, bus, etc.)</w:t>
            </w:r>
          </w:p>
        </w:tc>
      </w:tr>
      <w:tr w:rsidR="00806DAE" w:rsidRPr="00516E7D" w14:paraId="70D902E5" w14:textId="77777777" w:rsidTr="00F83BD3">
        <w:tc>
          <w:tcPr>
            <w:tcW w:w="0" w:type="auto"/>
            <w:hideMark/>
          </w:tcPr>
          <w:p w14:paraId="13DE49A6" w14:textId="77777777" w:rsidR="00806DAE" w:rsidRPr="00516E7D" w:rsidRDefault="00806DAE" w:rsidP="00F83BD3">
            <w:pPr>
              <w:spacing w:after="160" w:line="259" w:lineRule="auto"/>
            </w:pPr>
            <w:r w:rsidRPr="00516E7D">
              <w:t>registration_number</w:t>
            </w:r>
          </w:p>
        </w:tc>
        <w:tc>
          <w:tcPr>
            <w:tcW w:w="0" w:type="auto"/>
            <w:hideMark/>
          </w:tcPr>
          <w:p w14:paraId="51BC28D0" w14:textId="77777777" w:rsidR="00806DAE" w:rsidRPr="00516E7D" w:rsidRDefault="00806DAE" w:rsidP="00F83BD3">
            <w:pPr>
              <w:spacing w:after="160" w:line="259" w:lineRule="auto"/>
            </w:pPr>
            <w:r w:rsidRPr="00516E7D">
              <w:t>VARCHAR(50)</w:t>
            </w:r>
          </w:p>
        </w:tc>
        <w:tc>
          <w:tcPr>
            <w:tcW w:w="0" w:type="auto"/>
            <w:hideMark/>
          </w:tcPr>
          <w:p w14:paraId="3A76A6A7" w14:textId="77777777" w:rsidR="00806DAE" w:rsidRPr="00516E7D" w:rsidRDefault="00806DAE" w:rsidP="00F83BD3">
            <w:pPr>
              <w:spacing w:after="160" w:line="259" w:lineRule="auto"/>
            </w:pPr>
            <w:r w:rsidRPr="00516E7D">
              <w:t>NOT NULL</w:t>
            </w:r>
          </w:p>
        </w:tc>
        <w:tc>
          <w:tcPr>
            <w:tcW w:w="0" w:type="auto"/>
            <w:hideMark/>
          </w:tcPr>
          <w:p w14:paraId="74E42E81" w14:textId="77777777" w:rsidR="00806DAE" w:rsidRPr="00516E7D" w:rsidRDefault="00806DAE" w:rsidP="00F83BD3">
            <w:pPr>
              <w:spacing w:after="160" w:line="259" w:lineRule="auto"/>
            </w:pPr>
            <w:r w:rsidRPr="00516E7D">
              <w:t>Vehicle registration number</w:t>
            </w:r>
          </w:p>
        </w:tc>
      </w:tr>
      <w:tr w:rsidR="00806DAE" w:rsidRPr="00516E7D" w14:paraId="4DFD31F5" w14:textId="77777777" w:rsidTr="00F83BD3">
        <w:tc>
          <w:tcPr>
            <w:tcW w:w="0" w:type="auto"/>
            <w:hideMark/>
          </w:tcPr>
          <w:p w14:paraId="50510B18" w14:textId="77777777" w:rsidR="00806DAE" w:rsidRPr="00516E7D" w:rsidRDefault="00806DAE" w:rsidP="00F83BD3">
            <w:pPr>
              <w:spacing w:after="160" w:line="259" w:lineRule="auto"/>
            </w:pPr>
            <w:r w:rsidRPr="00516E7D">
              <w:t>availability</w:t>
            </w:r>
          </w:p>
        </w:tc>
        <w:tc>
          <w:tcPr>
            <w:tcW w:w="0" w:type="auto"/>
            <w:hideMark/>
          </w:tcPr>
          <w:p w14:paraId="502373F4" w14:textId="77777777" w:rsidR="00806DAE" w:rsidRPr="00516E7D" w:rsidRDefault="00806DAE" w:rsidP="00F83BD3">
            <w:pPr>
              <w:spacing w:after="160" w:line="259" w:lineRule="auto"/>
            </w:pPr>
            <w:r w:rsidRPr="00516E7D">
              <w:t>BOOLEAN</w:t>
            </w:r>
          </w:p>
        </w:tc>
        <w:tc>
          <w:tcPr>
            <w:tcW w:w="0" w:type="auto"/>
            <w:hideMark/>
          </w:tcPr>
          <w:p w14:paraId="7B24487B" w14:textId="77777777" w:rsidR="00806DAE" w:rsidRPr="00516E7D" w:rsidRDefault="00806DAE" w:rsidP="00F83BD3">
            <w:pPr>
              <w:spacing w:after="160" w:line="259" w:lineRule="auto"/>
            </w:pPr>
            <w:r w:rsidRPr="00516E7D">
              <w:t>NOT NULL</w:t>
            </w:r>
          </w:p>
        </w:tc>
        <w:tc>
          <w:tcPr>
            <w:tcW w:w="0" w:type="auto"/>
            <w:hideMark/>
          </w:tcPr>
          <w:p w14:paraId="39FD85A7" w14:textId="77777777" w:rsidR="00806DAE" w:rsidRPr="00516E7D" w:rsidRDefault="00806DAE" w:rsidP="00F83BD3">
            <w:pPr>
              <w:spacing w:after="160" w:line="259" w:lineRule="auto"/>
            </w:pPr>
            <w:r w:rsidRPr="00516E7D">
              <w:t>Availability of the vehicle</w:t>
            </w:r>
          </w:p>
        </w:tc>
      </w:tr>
      <w:tr w:rsidR="00806DAE" w:rsidRPr="00516E7D" w14:paraId="5BDFD3CB" w14:textId="77777777" w:rsidTr="00F83BD3">
        <w:tc>
          <w:tcPr>
            <w:tcW w:w="0" w:type="auto"/>
            <w:hideMark/>
          </w:tcPr>
          <w:p w14:paraId="05725920" w14:textId="77777777" w:rsidR="00806DAE" w:rsidRPr="00516E7D" w:rsidRDefault="00806DAE" w:rsidP="00F83BD3">
            <w:pPr>
              <w:spacing w:after="160" w:line="259" w:lineRule="auto"/>
            </w:pPr>
            <w:r w:rsidRPr="00516E7D">
              <w:t>cost_per_day</w:t>
            </w:r>
          </w:p>
        </w:tc>
        <w:tc>
          <w:tcPr>
            <w:tcW w:w="0" w:type="auto"/>
            <w:hideMark/>
          </w:tcPr>
          <w:p w14:paraId="0ED1E14B" w14:textId="77777777" w:rsidR="00806DAE" w:rsidRPr="00516E7D" w:rsidRDefault="00806DAE" w:rsidP="00F83BD3">
            <w:pPr>
              <w:spacing w:after="160" w:line="259" w:lineRule="auto"/>
            </w:pPr>
            <w:r w:rsidRPr="00516E7D">
              <w:t>DECIMAL(10,2)</w:t>
            </w:r>
          </w:p>
        </w:tc>
        <w:tc>
          <w:tcPr>
            <w:tcW w:w="0" w:type="auto"/>
            <w:hideMark/>
          </w:tcPr>
          <w:p w14:paraId="24BCA45C" w14:textId="77777777" w:rsidR="00806DAE" w:rsidRPr="00516E7D" w:rsidRDefault="00806DAE" w:rsidP="00F83BD3">
            <w:pPr>
              <w:spacing w:after="160" w:line="259" w:lineRule="auto"/>
            </w:pPr>
            <w:r w:rsidRPr="00516E7D">
              <w:t>NOT NULL</w:t>
            </w:r>
          </w:p>
        </w:tc>
        <w:tc>
          <w:tcPr>
            <w:tcW w:w="0" w:type="auto"/>
            <w:hideMark/>
          </w:tcPr>
          <w:p w14:paraId="73FA140B" w14:textId="77777777" w:rsidR="00806DAE" w:rsidRPr="00516E7D" w:rsidRDefault="00806DAE" w:rsidP="00F83BD3">
            <w:pPr>
              <w:spacing w:after="160" w:line="259" w:lineRule="auto"/>
            </w:pPr>
            <w:r w:rsidRPr="00516E7D">
              <w:t>Cost per day of vehicle rental</w:t>
            </w:r>
          </w:p>
        </w:tc>
      </w:tr>
      <w:tr w:rsidR="00806DAE" w:rsidRPr="00516E7D" w14:paraId="6DDF1531" w14:textId="77777777" w:rsidTr="00F83BD3">
        <w:tc>
          <w:tcPr>
            <w:tcW w:w="0" w:type="auto"/>
            <w:hideMark/>
          </w:tcPr>
          <w:p w14:paraId="34CCFEDE" w14:textId="77777777" w:rsidR="00806DAE" w:rsidRPr="00516E7D" w:rsidRDefault="00806DAE" w:rsidP="00F83BD3">
            <w:pPr>
              <w:spacing w:after="160" w:line="259" w:lineRule="auto"/>
            </w:pPr>
            <w:r w:rsidRPr="00516E7D">
              <w:t>tour_package_id</w:t>
            </w:r>
          </w:p>
        </w:tc>
        <w:tc>
          <w:tcPr>
            <w:tcW w:w="0" w:type="auto"/>
            <w:hideMark/>
          </w:tcPr>
          <w:p w14:paraId="375A689C" w14:textId="77777777" w:rsidR="00806DAE" w:rsidRPr="00516E7D" w:rsidRDefault="00806DAE" w:rsidP="00F83BD3">
            <w:pPr>
              <w:spacing w:after="160" w:line="259" w:lineRule="auto"/>
            </w:pPr>
            <w:r w:rsidRPr="00516E7D">
              <w:t>INT</w:t>
            </w:r>
          </w:p>
        </w:tc>
        <w:tc>
          <w:tcPr>
            <w:tcW w:w="0" w:type="auto"/>
            <w:hideMark/>
          </w:tcPr>
          <w:p w14:paraId="226BF9F9" w14:textId="77777777" w:rsidR="00806DAE" w:rsidRPr="00516E7D" w:rsidRDefault="00806DAE" w:rsidP="00F83BD3">
            <w:pPr>
              <w:spacing w:after="160" w:line="259" w:lineRule="auto"/>
            </w:pPr>
            <w:r w:rsidRPr="00516E7D">
              <w:t>FOREIGN KEY (tour_package_id) REFERENCES TourPackage(package_id)</w:t>
            </w:r>
          </w:p>
        </w:tc>
        <w:tc>
          <w:tcPr>
            <w:tcW w:w="0" w:type="auto"/>
            <w:hideMark/>
          </w:tcPr>
          <w:p w14:paraId="23617C02" w14:textId="77777777" w:rsidR="00806DAE" w:rsidRPr="00516E7D" w:rsidRDefault="00806DAE" w:rsidP="00F83BD3">
            <w:pPr>
              <w:spacing w:after="160" w:line="259" w:lineRule="auto"/>
            </w:pPr>
            <w:r w:rsidRPr="00516E7D">
              <w:t>Tour package that the vehicle is assigned to</w:t>
            </w:r>
          </w:p>
        </w:tc>
      </w:tr>
    </w:tbl>
    <w:p w14:paraId="223CE90C" w14:textId="77777777" w:rsidR="00806DAE" w:rsidRDefault="00806DAE" w:rsidP="00806DAE">
      <w:pPr>
        <w:rPr>
          <w:b/>
          <w:bCs/>
        </w:rPr>
      </w:pPr>
    </w:p>
    <w:p w14:paraId="15C528BC" w14:textId="77777777" w:rsidR="00806DAE" w:rsidRPr="00516E7D" w:rsidRDefault="00806DAE" w:rsidP="00806DAE">
      <w:pPr>
        <w:rPr>
          <w:b/>
          <w:bCs/>
        </w:rPr>
      </w:pPr>
      <w:r w:rsidRPr="00516E7D">
        <w:rPr>
          <w:b/>
          <w:bCs/>
        </w:rPr>
        <w:t>11. Guide Table</w:t>
      </w:r>
    </w:p>
    <w:tbl>
      <w:tblPr>
        <w:tblStyle w:val="TableGrid"/>
        <w:tblW w:w="0" w:type="auto"/>
        <w:tblLook w:val="04A0" w:firstRow="1" w:lastRow="0" w:firstColumn="1" w:lastColumn="0" w:noHBand="0" w:noVBand="1"/>
      </w:tblPr>
      <w:tblGrid>
        <w:gridCol w:w="1656"/>
        <w:gridCol w:w="1650"/>
        <w:gridCol w:w="2826"/>
        <w:gridCol w:w="4631"/>
      </w:tblGrid>
      <w:tr w:rsidR="00806DAE" w:rsidRPr="00516E7D" w14:paraId="6025CE41" w14:textId="77777777" w:rsidTr="00F83BD3">
        <w:tc>
          <w:tcPr>
            <w:tcW w:w="0" w:type="auto"/>
            <w:hideMark/>
          </w:tcPr>
          <w:p w14:paraId="47B870B0" w14:textId="77777777" w:rsidR="00806DAE" w:rsidRPr="00516E7D" w:rsidRDefault="00806DAE" w:rsidP="00F83BD3">
            <w:pPr>
              <w:spacing w:after="160" w:line="259" w:lineRule="auto"/>
              <w:rPr>
                <w:b/>
                <w:bCs/>
              </w:rPr>
            </w:pPr>
            <w:r w:rsidRPr="00516E7D">
              <w:rPr>
                <w:b/>
                <w:bCs/>
              </w:rPr>
              <w:t>Field Name</w:t>
            </w:r>
          </w:p>
        </w:tc>
        <w:tc>
          <w:tcPr>
            <w:tcW w:w="0" w:type="auto"/>
            <w:hideMark/>
          </w:tcPr>
          <w:p w14:paraId="09C7F937" w14:textId="77777777" w:rsidR="00806DAE" w:rsidRPr="00516E7D" w:rsidRDefault="00806DAE" w:rsidP="00F83BD3">
            <w:pPr>
              <w:spacing w:after="160" w:line="259" w:lineRule="auto"/>
              <w:rPr>
                <w:b/>
                <w:bCs/>
              </w:rPr>
            </w:pPr>
            <w:r w:rsidRPr="00516E7D">
              <w:rPr>
                <w:b/>
                <w:bCs/>
              </w:rPr>
              <w:t>Data Type</w:t>
            </w:r>
          </w:p>
        </w:tc>
        <w:tc>
          <w:tcPr>
            <w:tcW w:w="0" w:type="auto"/>
            <w:hideMark/>
          </w:tcPr>
          <w:p w14:paraId="57B06E53" w14:textId="77777777" w:rsidR="00806DAE" w:rsidRPr="00516E7D" w:rsidRDefault="00806DAE" w:rsidP="00F83BD3">
            <w:pPr>
              <w:spacing w:after="160" w:line="259" w:lineRule="auto"/>
              <w:rPr>
                <w:b/>
                <w:bCs/>
              </w:rPr>
            </w:pPr>
            <w:r w:rsidRPr="00516E7D">
              <w:rPr>
                <w:b/>
                <w:bCs/>
              </w:rPr>
              <w:t>Constraints</w:t>
            </w:r>
          </w:p>
        </w:tc>
        <w:tc>
          <w:tcPr>
            <w:tcW w:w="0" w:type="auto"/>
            <w:hideMark/>
          </w:tcPr>
          <w:p w14:paraId="26853A99" w14:textId="77777777" w:rsidR="00806DAE" w:rsidRPr="00516E7D" w:rsidRDefault="00806DAE" w:rsidP="00F83BD3">
            <w:pPr>
              <w:spacing w:after="160" w:line="259" w:lineRule="auto"/>
              <w:rPr>
                <w:b/>
                <w:bCs/>
              </w:rPr>
            </w:pPr>
            <w:r w:rsidRPr="00516E7D">
              <w:rPr>
                <w:b/>
                <w:bCs/>
              </w:rPr>
              <w:t>Description</w:t>
            </w:r>
          </w:p>
        </w:tc>
      </w:tr>
      <w:tr w:rsidR="00806DAE" w:rsidRPr="00516E7D" w14:paraId="3BF49CEE" w14:textId="77777777" w:rsidTr="00F83BD3">
        <w:tc>
          <w:tcPr>
            <w:tcW w:w="0" w:type="auto"/>
            <w:hideMark/>
          </w:tcPr>
          <w:p w14:paraId="2566892D" w14:textId="77777777" w:rsidR="00806DAE" w:rsidRPr="00516E7D" w:rsidRDefault="00806DAE" w:rsidP="00F83BD3">
            <w:pPr>
              <w:spacing w:after="160" w:line="259" w:lineRule="auto"/>
            </w:pPr>
            <w:r w:rsidRPr="00516E7D">
              <w:t>guide_id</w:t>
            </w:r>
          </w:p>
        </w:tc>
        <w:tc>
          <w:tcPr>
            <w:tcW w:w="0" w:type="auto"/>
            <w:hideMark/>
          </w:tcPr>
          <w:p w14:paraId="69A95CF6" w14:textId="77777777" w:rsidR="00806DAE" w:rsidRPr="00516E7D" w:rsidRDefault="00806DAE" w:rsidP="00F83BD3">
            <w:pPr>
              <w:spacing w:after="160" w:line="259" w:lineRule="auto"/>
            </w:pPr>
            <w:r w:rsidRPr="00516E7D">
              <w:t>INT</w:t>
            </w:r>
          </w:p>
        </w:tc>
        <w:tc>
          <w:tcPr>
            <w:tcW w:w="0" w:type="auto"/>
            <w:hideMark/>
          </w:tcPr>
          <w:p w14:paraId="21602C80" w14:textId="77777777" w:rsidR="00806DAE" w:rsidRPr="00516E7D" w:rsidRDefault="00806DAE" w:rsidP="00F83BD3">
            <w:pPr>
              <w:spacing w:after="160" w:line="259" w:lineRule="auto"/>
            </w:pPr>
            <w:r w:rsidRPr="00516E7D">
              <w:t>PRIMARY KEY, AUTO_INCREMENT</w:t>
            </w:r>
          </w:p>
        </w:tc>
        <w:tc>
          <w:tcPr>
            <w:tcW w:w="0" w:type="auto"/>
            <w:hideMark/>
          </w:tcPr>
          <w:p w14:paraId="0197E9E5" w14:textId="77777777" w:rsidR="00806DAE" w:rsidRPr="00516E7D" w:rsidRDefault="00806DAE" w:rsidP="00F83BD3">
            <w:pPr>
              <w:spacing w:after="160" w:line="259" w:lineRule="auto"/>
            </w:pPr>
            <w:r w:rsidRPr="00516E7D">
              <w:t>Unique identifier for each guide</w:t>
            </w:r>
          </w:p>
        </w:tc>
      </w:tr>
      <w:tr w:rsidR="00806DAE" w:rsidRPr="00516E7D" w14:paraId="2D641D3E" w14:textId="77777777" w:rsidTr="00F83BD3">
        <w:tc>
          <w:tcPr>
            <w:tcW w:w="0" w:type="auto"/>
            <w:hideMark/>
          </w:tcPr>
          <w:p w14:paraId="32352CC8" w14:textId="77777777" w:rsidR="00806DAE" w:rsidRPr="00516E7D" w:rsidRDefault="00806DAE" w:rsidP="00F83BD3">
            <w:pPr>
              <w:spacing w:after="160" w:line="259" w:lineRule="auto"/>
            </w:pPr>
            <w:r w:rsidRPr="00516E7D">
              <w:t>name</w:t>
            </w:r>
          </w:p>
        </w:tc>
        <w:tc>
          <w:tcPr>
            <w:tcW w:w="0" w:type="auto"/>
            <w:hideMark/>
          </w:tcPr>
          <w:p w14:paraId="3D03BD30" w14:textId="77777777" w:rsidR="00806DAE" w:rsidRPr="00516E7D" w:rsidRDefault="00806DAE" w:rsidP="00F83BD3">
            <w:pPr>
              <w:spacing w:after="160" w:line="259" w:lineRule="auto"/>
            </w:pPr>
            <w:r w:rsidRPr="00516E7D">
              <w:t>VARCHAR(100)</w:t>
            </w:r>
          </w:p>
        </w:tc>
        <w:tc>
          <w:tcPr>
            <w:tcW w:w="0" w:type="auto"/>
            <w:hideMark/>
          </w:tcPr>
          <w:p w14:paraId="537DADAF" w14:textId="77777777" w:rsidR="00806DAE" w:rsidRPr="00516E7D" w:rsidRDefault="00806DAE" w:rsidP="00F83BD3">
            <w:pPr>
              <w:spacing w:after="160" w:line="259" w:lineRule="auto"/>
            </w:pPr>
            <w:r w:rsidRPr="00516E7D">
              <w:t>NOT NULL</w:t>
            </w:r>
          </w:p>
        </w:tc>
        <w:tc>
          <w:tcPr>
            <w:tcW w:w="0" w:type="auto"/>
            <w:hideMark/>
          </w:tcPr>
          <w:p w14:paraId="177CE4D9" w14:textId="77777777" w:rsidR="00806DAE" w:rsidRPr="00516E7D" w:rsidRDefault="00806DAE" w:rsidP="00F83BD3">
            <w:pPr>
              <w:spacing w:after="160" w:line="259" w:lineRule="auto"/>
            </w:pPr>
            <w:r w:rsidRPr="00516E7D">
              <w:t>Full name of the guide</w:t>
            </w:r>
          </w:p>
        </w:tc>
      </w:tr>
      <w:tr w:rsidR="00806DAE" w:rsidRPr="00516E7D" w14:paraId="2144D8E4" w14:textId="77777777" w:rsidTr="00F83BD3">
        <w:tc>
          <w:tcPr>
            <w:tcW w:w="0" w:type="auto"/>
            <w:hideMark/>
          </w:tcPr>
          <w:p w14:paraId="74C2A724" w14:textId="77777777" w:rsidR="00806DAE" w:rsidRPr="00516E7D" w:rsidRDefault="00806DAE" w:rsidP="00F83BD3">
            <w:pPr>
              <w:spacing w:after="160" w:line="259" w:lineRule="auto"/>
            </w:pPr>
            <w:r w:rsidRPr="00516E7D">
              <w:t>email</w:t>
            </w:r>
          </w:p>
        </w:tc>
        <w:tc>
          <w:tcPr>
            <w:tcW w:w="0" w:type="auto"/>
            <w:hideMark/>
          </w:tcPr>
          <w:p w14:paraId="6A930530" w14:textId="77777777" w:rsidR="00806DAE" w:rsidRPr="00516E7D" w:rsidRDefault="00806DAE" w:rsidP="00F83BD3">
            <w:pPr>
              <w:spacing w:after="160" w:line="259" w:lineRule="auto"/>
            </w:pPr>
            <w:r w:rsidRPr="00516E7D">
              <w:t>VARCHAR(100)</w:t>
            </w:r>
          </w:p>
        </w:tc>
        <w:tc>
          <w:tcPr>
            <w:tcW w:w="0" w:type="auto"/>
            <w:hideMark/>
          </w:tcPr>
          <w:p w14:paraId="253AFF0C" w14:textId="77777777" w:rsidR="00806DAE" w:rsidRPr="00516E7D" w:rsidRDefault="00806DAE" w:rsidP="00F83BD3">
            <w:pPr>
              <w:spacing w:after="160" w:line="259" w:lineRule="auto"/>
            </w:pPr>
            <w:r w:rsidRPr="00516E7D">
              <w:t>UNIQUE, NOT NULL</w:t>
            </w:r>
          </w:p>
        </w:tc>
        <w:tc>
          <w:tcPr>
            <w:tcW w:w="0" w:type="auto"/>
            <w:hideMark/>
          </w:tcPr>
          <w:p w14:paraId="63572575" w14:textId="77777777" w:rsidR="00806DAE" w:rsidRPr="00516E7D" w:rsidRDefault="00806DAE" w:rsidP="00F83BD3">
            <w:pPr>
              <w:spacing w:after="160" w:line="259" w:lineRule="auto"/>
            </w:pPr>
            <w:r w:rsidRPr="00516E7D">
              <w:t>Guide’s contact email</w:t>
            </w:r>
          </w:p>
        </w:tc>
      </w:tr>
      <w:tr w:rsidR="00806DAE" w:rsidRPr="00516E7D" w14:paraId="20A7948D" w14:textId="77777777" w:rsidTr="00F83BD3">
        <w:tc>
          <w:tcPr>
            <w:tcW w:w="0" w:type="auto"/>
            <w:hideMark/>
          </w:tcPr>
          <w:p w14:paraId="69415F11" w14:textId="77777777" w:rsidR="00806DAE" w:rsidRPr="00516E7D" w:rsidRDefault="00806DAE" w:rsidP="00F83BD3">
            <w:pPr>
              <w:spacing w:after="160" w:line="259" w:lineRule="auto"/>
            </w:pPr>
            <w:r w:rsidRPr="00516E7D">
              <w:t>phone</w:t>
            </w:r>
          </w:p>
        </w:tc>
        <w:tc>
          <w:tcPr>
            <w:tcW w:w="0" w:type="auto"/>
            <w:hideMark/>
          </w:tcPr>
          <w:p w14:paraId="0BE910E1" w14:textId="77777777" w:rsidR="00806DAE" w:rsidRPr="00516E7D" w:rsidRDefault="00806DAE" w:rsidP="00F83BD3">
            <w:pPr>
              <w:spacing w:after="160" w:line="259" w:lineRule="auto"/>
            </w:pPr>
            <w:r w:rsidRPr="00516E7D">
              <w:t>VARCHAR(15)</w:t>
            </w:r>
          </w:p>
        </w:tc>
        <w:tc>
          <w:tcPr>
            <w:tcW w:w="0" w:type="auto"/>
            <w:hideMark/>
          </w:tcPr>
          <w:p w14:paraId="07394B54" w14:textId="77777777" w:rsidR="00806DAE" w:rsidRPr="00516E7D" w:rsidRDefault="00806DAE" w:rsidP="00F83BD3">
            <w:pPr>
              <w:spacing w:after="160" w:line="259" w:lineRule="auto"/>
            </w:pPr>
            <w:r w:rsidRPr="00516E7D">
              <w:t>NOT NULL</w:t>
            </w:r>
          </w:p>
        </w:tc>
        <w:tc>
          <w:tcPr>
            <w:tcW w:w="0" w:type="auto"/>
            <w:hideMark/>
          </w:tcPr>
          <w:p w14:paraId="3C0B82D9" w14:textId="77777777" w:rsidR="00806DAE" w:rsidRPr="00516E7D" w:rsidRDefault="00806DAE" w:rsidP="00F83BD3">
            <w:pPr>
              <w:spacing w:after="160" w:line="259" w:lineRule="auto"/>
            </w:pPr>
            <w:r w:rsidRPr="00516E7D">
              <w:t>Guide’s contact number</w:t>
            </w:r>
          </w:p>
        </w:tc>
      </w:tr>
      <w:tr w:rsidR="00806DAE" w:rsidRPr="00516E7D" w14:paraId="0F923C63" w14:textId="77777777" w:rsidTr="00F83BD3">
        <w:tc>
          <w:tcPr>
            <w:tcW w:w="0" w:type="auto"/>
            <w:hideMark/>
          </w:tcPr>
          <w:p w14:paraId="57FAB745" w14:textId="77777777" w:rsidR="00806DAE" w:rsidRPr="00516E7D" w:rsidRDefault="00806DAE" w:rsidP="00F83BD3">
            <w:pPr>
              <w:spacing w:after="160" w:line="259" w:lineRule="auto"/>
            </w:pPr>
            <w:r w:rsidRPr="00516E7D">
              <w:t>language</w:t>
            </w:r>
          </w:p>
        </w:tc>
        <w:tc>
          <w:tcPr>
            <w:tcW w:w="0" w:type="auto"/>
            <w:hideMark/>
          </w:tcPr>
          <w:p w14:paraId="4855A7EF" w14:textId="77777777" w:rsidR="00806DAE" w:rsidRPr="00516E7D" w:rsidRDefault="00806DAE" w:rsidP="00F83BD3">
            <w:pPr>
              <w:spacing w:after="160" w:line="259" w:lineRule="auto"/>
            </w:pPr>
            <w:r w:rsidRPr="00516E7D">
              <w:t>VARCHAR(50)</w:t>
            </w:r>
          </w:p>
        </w:tc>
        <w:tc>
          <w:tcPr>
            <w:tcW w:w="0" w:type="auto"/>
            <w:hideMark/>
          </w:tcPr>
          <w:p w14:paraId="19185BCF" w14:textId="77777777" w:rsidR="00806DAE" w:rsidRPr="00516E7D" w:rsidRDefault="00806DAE" w:rsidP="00F83BD3">
            <w:pPr>
              <w:spacing w:after="160" w:line="259" w:lineRule="auto"/>
            </w:pPr>
            <w:r w:rsidRPr="00516E7D">
              <w:t>NOT NULL</w:t>
            </w:r>
          </w:p>
        </w:tc>
        <w:tc>
          <w:tcPr>
            <w:tcW w:w="0" w:type="auto"/>
            <w:hideMark/>
          </w:tcPr>
          <w:p w14:paraId="5686E1D3" w14:textId="77777777" w:rsidR="00806DAE" w:rsidRPr="00516E7D" w:rsidRDefault="00806DAE" w:rsidP="00F83BD3">
            <w:pPr>
              <w:spacing w:after="160" w:line="259" w:lineRule="auto"/>
            </w:pPr>
            <w:r w:rsidRPr="00516E7D">
              <w:t>Languages the guide speaks</w:t>
            </w:r>
          </w:p>
        </w:tc>
      </w:tr>
      <w:tr w:rsidR="00806DAE" w:rsidRPr="00516E7D" w14:paraId="73AA836F" w14:textId="77777777" w:rsidTr="00F83BD3">
        <w:tc>
          <w:tcPr>
            <w:tcW w:w="0" w:type="auto"/>
            <w:hideMark/>
          </w:tcPr>
          <w:p w14:paraId="7823688B" w14:textId="77777777" w:rsidR="00806DAE" w:rsidRPr="00516E7D" w:rsidRDefault="00806DAE" w:rsidP="00F83BD3">
            <w:pPr>
              <w:spacing w:after="160" w:line="259" w:lineRule="auto"/>
            </w:pPr>
            <w:r w:rsidRPr="00516E7D">
              <w:t>experience</w:t>
            </w:r>
          </w:p>
        </w:tc>
        <w:tc>
          <w:tcPr>
            <w:tcW w:w="0" w:type="auto"/>
            <w:hideMark/>
          </w:tcPr>
          <w:p w14:paraId="016EA0C0" w14:textId="77777777" w:rsidR="00806DAE" w:rsidRPr="00516E7D" w:rsidRDefault="00806DAE" w:rsidP="00F83BD3">
            <w:pPr>
              <w:spacing w:after="160" w:line="259" w:lineRule="auto"/>
            </w:pPr>
            <w:r w:rsidRPr="00516E7D">
              <w:t>INT</w:t>
            </w:r>
          </w:p>
        </w:tc>
        <w:tc>
          <w:tcPr>
            <w:tcW w:w="0" w:type="auto"/>
            <w:hideMark/>
          </w:tcPr>
          <w:p w14:paraId="0C1989CB" w14:textId="77777777" w:rsidR="00806DAE" w:rsidRPr="00516E7D" w:rsidRDefault="00806DAE" w:rsidP="00F83BD3">
            <w:pPr>
              <w:spacing w:after="160" w:line="259" w:lineRule="auto"/>
            </w:pPr>
            <w:r w:rsidRPr="00516E7D">
              <w:t>NOT NULL</w:t>
            </w:r>
          </w:p>
        </w:tc>
        <w:tc>
          <w:tcPr>
            <w:tcW w:w="0" w:type="auto"/>
            <w:hideMark/>
          </w:tcPr>
          <w:p w14:paraId="4AC7F262" w14:textId="77777777" w:rsidR="00806DAE" w:rsidRPr="00516E7D" w:rsidRDefault="00806DAE" w:rsidP="00F83BD3">
            <w:pPr>
              <w:spacing w:after="160" w:line="259" w:lineRule="auto"/>
            </w:pPr>
            <w:r w:rsidRPr="00516E7D">
              <w:t>Years of experience as a guide</w:t>
            </w:r>
          </w:p>
        </w:tc>
      </w:tr>
      <w:tr w:rsidR="00806DAE" w:rsidRPr="00516E7D" w14:paraId="20361347" w14:textId="77777777" w:rsidTr="00F83BD3">
        <w:tc>
          <w:tcPr>
            <w:tcW w:w="0" w:type="auto"/>
            <w:hideMark/>
          </w:tcPr>
          <w:p w14:paraId="6F813C25" w14:textId="77777777" w:rsidR="00806DAE" w:rsidRPr="00516E7D" w:rsidRDefault="00806DAE" w:rsidP="00F83BD3">
            <w:pPr>
              <w:spacing w:after="160" w:line="259" w:lineRule="auto"/>
            </w:pPr>
            <w:r w:rsidRPr="00516E7D">
              <w:t>availability</w:t>
            </w:r>
          </w:p>
        </w:tc>
        <w:tc>
          <w:tcPr>
            <w:tcW w:w="0" w:type="auto"/>
            <w:hideMark/>
          </w:tcPr>
          <w:p w14:paraId="4BED5D56" w14:textId="77777777" w:rsidR="00806DAE" w:rsidRPr="00516E7D" w:rsidRDefault="00806DAE" w:rsidP="00F83BD3">
            <w:pPr>
              <w:spacing w:after="160" w:line="259" w:lineRule="auto"/>
            </w:pPr>
            <w:r w:rsidRPr="00516E7D">
              <w:t>BOOLEAN</w:t>
            </w:r>
          </w:p>
        </w:tc>
        <w:tc>
          <w:tcPr>
            <w:tcW w:w="0" w:type="auto"/>
            <w:hideMark/>
          </w:tcPr>
          <w:p w14:paraId="6C229CDB" w14:textId="77777777" w:rsidR="00806DAE" w:rsidRPr="00516E7D" w:rsidRDefault="00806DAE" w:rsidP="00F83BD3">
            <w:pPr>
              <w:spacing w:after="160" w:line="259" w:lineRule="auto"/>
            </w:pPr>
            <w:r w:rsidRPr="00516E7D">
              <w:t>NOT NULL</w:t>
            </w:r>
          </w:p>
        </w:tc>
        <w:tc>
          <w:tcPr>
            <w:tcW w:w="0" w:type="auto"/>
            <w:hideMark/>
          </w:tcPr>
          <w:p w14:paraId="06E87DFD" w14:textId="77777777" w:rsidR="00806DAE" w:rsidRPr="00516E7D" w:rsidRDefault="00806DAE" w:rsidP="00F83BD3">
            <w:pPr>
              <w:spacing w:after="160" w:line="259" w:lineRule="auto"/>
            </w:pPr>
            <w:r w:rsidRPr="00516E7D">
              <w:t>Availability status (available or not)</w:t>
            </w:r>
          </w:p>
        </w:tc>
      </w:tr>
      <w:tr w:rsidR="00806DAE" w:rsidRPr="00516E7D" w14:paraId="7B0F8690" w14:textId="77777777" w:rsidTr="00F83BD3">
        <w:tc>
          <w:tcPr>
            <w:tcW w:w="0" w:type="auto"/>
            <w:hideMark/>
          </w:tcPr>
          <w:p w14:paraId="558E3F64" w14:textId="77777777" w:rsidR="00806DAE" w:rsidRPr="00516E7D" w:rsidRDefault="00806DAE" w:rsidP="00F83BD3">
            <w:pPr>
              <w:spacing w:after="160" w:line="259" w:lineRule="auto"/>
            </w:pPr>
            <w:r w:rsidRPr="00516E7D">
              <w:t>assigned_tours</w:t>
            </w:r>
          </w:p>
        </w:tc>
        <w:tc>
          <w:tcPr>
            <w:tcW w:w="0" w:type="auto"/>
            <w:hideMark/>
          </w:tcPr>
          <w:p w14:paraId="4D22CCCC" w14:textId="77777777" w:rsidR="00806DAE" w:rsidRPr="00516E7D" w:rsidRDefault="00806DAE" w:rsidP="00F83BD3">
            <w:pPr>
              <w:spacing w:after="160" w:line="259" w:lineRule="auto"/>
            </w:pPr>
            <w:r w:rsidRPr="00516E7D">
              <w:t>TEXT</w:t>
            </w:r>
          </w:p>
        </w:tc>
        <w:tc>
          <w:tcPr>
            <w:tcW w:w="0" w:type="auto"/>
            <w:hideMark/>
          </w:tcPr>
          <w:p w14:paraId="4B179669" w14:textId="77777777" w:rsidR="00806DAE" w:rsidRPr="00516E7D" w:rsidRDefault="00806DAE" w:rsidP="00F83BD3">
            <w:pPr>
              <w:spacing w:after="160" w:line="259" w:lineRule="auto"/>
            </w:pPr>
          </w:p>
        </w:tc>
        <w:tc>
          <w:tcPr>
            <w:tcW w:w="0" w:type="auto"/>
            <w:hideMark/>
          </w:tcPr>
          <w:p w14:paraId="62F20DFD" w14:textId="77777777" w:rsidR="00806DAE" w:rsidRPr="00516E7D" w:rsidRDefault="00806DAE" w:rsidP="00F83BD3">
            <w:pPr>
              <w:spacing w:after="160" w:line="259" w:lineRule="auto"/>
            </w:pPr>
            <w:r w:rsidRPr="00516E7D">
              <w:t>List of tour packages assigned to the guide (JSON or comma-separated)</w:t>
            </w:r>
          </w:p>
        </w:tc>
      </w:tr>
    </w:tbl>
    <w:p w14:paraId="1DAA327C" w14:textId="77777777" w:rsidR="00806DAE" w:rsidRPr="00516E7D" w:rsidRDefault="00806DAE" w:rsidP="00806DAE">
      <w:r>
        <w:pict w14:anchorId="74E00B88">
          <v:rect id="_x0000_i1054" style="width:0;height:1.5pt" o:hralign="center" o:hrstd="t" o:hr="t" fillcolor="#a0a0a0" stroked="f"/>
        </w:pict>
      </w:r>
    </w:p>
    <w:p w14:paraId="255F6F61" w14:textId="77777777" w:rsidR="00806DAE" w:rsidRPr="00516E7D" w:rsidRDefault="00806DAE" w:rsidP="00806DAE">
      <w:pPr>
        <w:rPr>
          <w:b/>
          <w:bCs/>
        </w:rPr>
      </w:pPr>
      <w:r w:rsidRPr="00516E7D">
        <w:rPr>
          <w:b/>
          <w:bCs/>
        </w:rPr>
        <w:t>12. Feedback Table</w:t>
      </w:r>
    </w:p>
    <w:tbl>
      <w:tblPr>
        <w:tblStyle w:val="TableGrid"/>
        <w:tblW w:w="0" w:type="auto"/>
        <w:tblLook w:val="04A0" w:firstRow="1" w:lastRow="0" w:firstColumn="1" w:lastColumn="0" w:noHBand="0" w:noVBand="1"/>
      </w:tblPr>
      <w:tblGrid>
        <w:gridCol w:w="1778"/>
        <w:gridCol w:w="1537"/>
        <w:gridCol w:w="4482"/>
        <w:gridCol w:w="2966"/>
      </w:tblGrid>
      <w:tr w:rsidR="00806DAE" w:rsidRPr="00516E7D" w14:paraId="0B2068FE" w14:textId="77777777" w:rsidTr="00F83BD3">
        <w:tc>
          <w:tcPr>
            <w:tcW w:w="0" w:type="auto"/>
            <w:hideMark/>
          </w:tcPr>
          <w:p w14:paraId="594095C8" w14:textId="77777777" w:rsidR="00806DAE" w:rsidRPr="00516E7D" w:rsidRDefault="00806DAE" w:rsidP="00F83BD3">
            <w:pPr>
              <w:spacing w:after="160" w:line="259" w:lineRule="auto"/>
              <w:rPr>
                <w:b/>
                <w:bCs/>
              </w:rPr>
            </w:pPr>
            <w:r w:rsidRPr="00516E7D">
              <w:rPr>
                <w:b/>
                <w:bCs/>
              </w:rPr>
              <w:t>Field Name</w:t>
            </w:r>
          </w:p>
        </w:tc>
        <w:tc>
          <w:tcPr>
            <w:tcW w:w="0" w:type="auto"/>
            <w:hideMark/>
          </w:tcPr>
          <w:p w14:paraId="1DBF06AE" w14:textId="77777777" w:rsidR="00806DAE" w:rsidRPr="00516E7D" w:rsidRDefault="00806DAE" w:rsidP="00F83BD3">
            <w:pPr>
              <w:spacing w:after="160" w:line="259" w:lineRule="auto"/>
              <w:rPr>
                <w:b/>
                <w:bCs/>
              </w:rPr>
            </w:pPr>
            <w:r w:rsidRPr="00516E7D">
              <w:rPr>
                <w:b/>
                <w:bCs/>
              </w:rPr>
              <w:t>Data Type</w:t>
            </w:r>
          </w:p>
        </w:tc>
        <w:tc>
          <w:tcPr>
            <w:tcW w:w="0" w:type="auto"/>
            <w:hideMark/>
          </w:tcPr>
          <w:p w14:paraId="446FFFB4" w14:textId="77777777" w:rsidR="00806DAE" w:rsidRPr="00516E7D" w:rsidRDefault="00806DAE" w:rsidP="00F83BD3">
            <w:pPr>
              <w:spacing w:after="160" w:line="259" w:lineRule="auto"/>
              <w:rPr>
                <w:b/>
                <w:bCs/>
              </w:rPr>
            </w:pPr>
            <w:r w:rsidRPr="00516E7D">
              <w:rPr>
                <w:b/>
                <w:bCs/>
              </w:rPr>
              <w:t>Constraints</w:t>
            </w:r>
          </w:p>
        </w:tc>
        <w:tc>
          <w:tcPr>
            <w:tcW w:w="0" w:type="auto"/>
            <w:hideMark/>
          </w:tcPr>
          <w:p w14:paraId="17B1629A" w14:textId="77777777" w:rsidR="00806DAE" w:rsidRPr="00516E7D" w:rsidRDefault="00806DAE" w:rsidP="00F83BD3">
            <w:pPr>
              <w:spacing w:after="160" w:line="259" w:lineRule="auto"/>
              <w:rPr>
                <w:b/>
                <w:bCs/>
              </w:rPr>
            </w:pPr>
            <w:r w:rsidRPr="00516E7D">
              <w:rPr>
                <w:b/>
                <w:bCs/>
              </w:rPr>
              <w:t>Description</w:t>
            </w:r>
          </w:p>
        </w:tc>
      </w:tr>
      <w:tr w:rsidR="00806DAE" w:rsidRPr="00516E7D" w14:paraId="022EAF54" w14:textId="77777777" w:rsidTr="00F83BD3">
        <w:tc>
          <w:tcPr>
            <w:tcW w:w="0" w:type="auto"/>
            <w:hideMark/>
          </w:tcPr>
          <w:p w14:paraId="756890D7" w14:textId="77777777" w:rsidR="00806DAE" w:rsidRPr="00516E7D" w:rsidRDefault="00806DAE" w:rsidP="00F83BD3">
            <w:pPr>
              <w:spacing w:after="160" w:line="259" w:lineRule="auto"/>
            </w:pPr>
            <w:r w:rsidRPr="00516E7D">
              <w:lastRenderedPageBreak/>
              <w:t>feedback_id</w:t>
            </w:r>
          </w:p>
        </w:tc>
        <w:tc>
          <w:tcPr>
            <w:tcW w:w="0" w:type="auto"/>
            <w:hideMark/>
          </w:tcPr>
          <w:p w14:paraId="47898DA1" w14:textId="77777777" w:rsidR="00806DAE" w:rsidRPr="00516E7D" w:rsidRDefault="00806DAE" w:rsidP="00F83BD3">
            <w:pPr>
              <w:spacing w:after="160" w:line="259" w:lineRule="auto"/>
            </w:pPr>
            <w:r w:rsidRPr="00516E7D">
              <w:t>INT</w:t>
            </w:r>
          </w:p>
        </w:tc>
        <w:tc>
          <w:tcPr>
            <w:tcW w:w="0" w:type="auto"/>
            <w:hideMark/>
          </w:tcPr>
          <w:p w14:paraId="030B2758" w14:textId="77777777" w:rsidR="00806DAE" w:rsidRPr="00516E7D" w:rsidRDefault="00806DAE" w:rsidP="00F83BD3">
            <w:pPr>
              <w:spacing w:after="160" w:line="259" w:lineRule="auto"/>
            </w:pPr>
            <w:r w:rsidRPr="00516E7D">
              <w:t>PRIMARY KEY, AUTO_INCREMENT</w:t>
            </w:r>
          </w:p>
        </w:tc>
        <w:tc>
          <w:tcPr>
            <w:tcW w:w="0" w:type="auto"/>
            <w:hideMark/>
          </w:tcPr>
          <w:p w14:paraId="5DF103E1" w14:textId="77777777" w:rsidR="00806DAE" w:rsidRPr="00516E7D" w:rsidRDefault="00806DAE" w:rsidP="00F83BD3">
            <w:pPr>
              <w:spacing w:after="160" w:line="259" w:lineRule="auto"/>
            </w:pPr>
            <w:r w:rsidRPr="00516E7D">
              <w:t>Unique identifier for each feedback</w:t>
            </w:r>
          </w:p>
        </w:tc>
      </w:tr>
      <w:tr w:rsidR="00806DAE" w:rsidRPr="00516E7D" w14:paraId="74397E50" w14:textId="77777777" w:rsidTr="00F83BD3">
        <w:tc>
          <w:tcPr>
            <w:tcW w:w="0" w:type="auto"/>
            <w:hideMark/>
          </w:tcPr>
          <w:p w14:paraId="5408D2CD" w14:textId="77777777" w:rsidR="00806DAE" w:rsidRPr="00516E7D" w:rsidRDefault="00806DAE" w:rsidP="00F83BD3">
            <w:pPr>
              <w:spacing w:after="160" w:line="259" w:lineRule="auto"/>
            </w:pPr>
            <w:r w:rsidRPr="00516E7D">
              <w:t>user_id</w:t>
            </w:r>
          </w:p>
        </w:tc>
        <w:tc>
          <w:tcPr>
            <w:tcW w:w="0" w:type="auto"/>
            <w:hideMark/>
          </w:tcPr>
          <w:p w14:paraId="718BDF89" w14:textId="77777777" w:rsidR="00806DAE" w:rsidRPr="00516E7D" w:rsidRDefault="00806DAE" w:rsidP="00F83BD3">
            <w:pPr>
              <w:spacing w:after="160" w:line="259" w:lineRule="auto"/>
            </w:pPr>
            <w:r w:rsidRPr="00516E7D">
              <w:t>INT</w:t>
            </w:r>
          </w:p>
        </w:tc>
        <w:tc>
          <w:tcPr>
            <w:tcW w:w="0" w:type="auto"/>
            <w:hideMark/>
          </w:tcPr>
          <w:p w14:paraId="1E0B6C2E" w14:textId="77777777" w:rsidR="00806DAE" w:rsidRPr="00516E7D" w:rsidRDefault="00806DAE" w:rsidP="00F83BD3">
            <w:pPr>
              <w:spacing w:after="160" w:line="259" w:lineRule="auto"/>
            </w:pPr>
            <w:r w:rsidRPr="00516E7D">
              <w:t>NOT NULL, FOREIGN KEY (user_id) REFERENCES User(user_id)</w:t>
            </w:r>
          </w:p>
        </w:tc>
        <w:tc>
          <w:tcPr>
            <w:tcW w:w="0" w:type="auto"/>
            <w:hideMark/>
          </w:tcPr>
          <w:p w14:paraId="3741D948" w14:textId="77777777" w:rsidR="00806DAE" w:rsidRPr="00516E7D" w:rsidRDefault="00806DAE" w:rsidP="00F83BD3">
            <w:pPr>
              <w:spacing w:after="160" w:line="259" w:lineRule="auto"/>
            </w:pPr>
            <w:r w:rsidRPr="00516E7D">
              <w:t>ID of the user providing feedback</w:t>
            </w:r>
          </w:p>
        </w:tc>
      </w:tr>
      <w:tr w:rsidR="00806DAE" w:rsidRPr="00516E7D" w14:paraId="3F671BA4" w14:textId="77777777" w:rsidTr="00F83BD3">
        <w:tc>
          <w:tcPr>
            <w:tcW w:w="0" w:type="auto"/>
            <w:hideMark/>
          </w:tcPr>
          <w:p w14:paraId="5CAFB720" w14:textId="77777777" w:rsidR="00806DAE" w:rsidRPr="00516E7D" w:rsidRDefault="00806DAE" w:rsidP="00F83BD3">
            <w:pPr>
              <w:spacing w:after="160" w:line="259" w:lineRule="auto"/>
            </w:pPr>
            <w:r w:rsidRPr="00516E7D">
              <w:t>agent_id</w:t>
            </w:r>
          </w:p>
        </w:tc>
        <w:tc>
          <w:tcPr>
            <w:tcW w:w="0" w:type="auto"/>
            <w:hideMark/>
          </w:tcPr>
          <w:p w14:paraId="5C112E66" w14:textId="77777777" w:rsidR="00806DAE" w:rsidRPr="00516E7D" w:rsidRDefault="00806DAE" w:rsidP="00F83BD3">
            <w:pPr>
              <w:spacing w:after="160" w:line="259" w:lineRule="auto"/>
            </w:pPr>
            <w:r w:rsidRPr="00516E7D">
              <w:t>INT</w:t>
            </w:r>
          </w:p>
        </w:tc>
        <w:tc>
          <w:tcPr>
            <w:tcW w:w="0" w:type="auto"/>
            <w:hideMark/>
          </w:tcPr>
          <w:p w14:paraId="1A2DEEDA" w14:textId="77777777" w:rsidR="00806DAE" w:rsidRPr="00516E7D" w:rsidRDefault="00806DAE" w:rsidP="00F83BD3">
            <w:pPr>
              <w:spacing w:after="160" w:line="259" w:lineRule="auto"/>
            </w:pPr>
            <w:r w:rsidRPr="00516E7D">
              <w:t>FOREIGN KEY (agent_id) REFERENCES Agent(agent_id)</w:t>
            </w:r>
          </w:p>
        </w:tc>
        <w:tc>
          <w:tcPr>
            <w:tcW w:w="0" w:type="auto"/>
            <w:hideMark/>
          </w:tcPr>
          <w:p w14:paraId="6F30D4F8" w14:textId="77777777" w:rsidR="00806DAE" w:rsidRPr="00516E7D" w:rsidRDefault="00806DAE" w:rsidP="00F83BD3">
            <w:pPr>
              <w:spacing w:after="160" w:line="259" w:lineRule="auto"/>
            </w:pPr>
            <w:r w:rsidRPr="00516E7D">
              <w:t>ID of the agent for whom feedback is given (optional)</w:t>
            </w:r>
          </w:p>
        </w:tc>
      </w:tr>
      <w:tr w:rsidR="00806DAE" w:rsidRPr="00516E7D" w14:paraId="17E1102F" w14:textId="77777777" w:rsidTr="00F83BD3">
        <w:tc>
          <w:tcPr>
            <w:tcW w:w="0" w:type="auto"/>
            <w:hideMark/>
          </w:tcPr>
          <w:p w14:paraId="719C2BA1" w14:textId="77777777" w:rsidR="00806DAE" w:rsidRPr="00516E7D" w:rsidRDefault="00806DAE" w:rsidP="00F83BD3">
            <w:pPr>
              <w:spacing w:after="160" w:line="259" w:lineRule="auto"/>
            </w:pPr>
            <w:r w:rsidRPr="00516E7D">
              <w:t>guide_id</w:t>
            </w:r>
          </w:p>
        </w:tc>
        <w:tc>
          <w:tcPr>
            <w:tcW w:w="0" w:type="auto"/>
            <w:hideMark/>
          </w:tcPr>
          <w:p w14:paraId="0F42C384" w14:textId="77777777" w:rsidR="00806DAE" w:rsidRPr="00516E7D" w:rsidRDefault="00806DAE" w:rsidP="00F83BD3">
            <w:pPr>
              <w:spacing w:after="160" w:line="259" w:lineRule="auto"/>
            </w:pPr>
            <w:r w:rsidRPr="00516E7D">
              <w:t>INT</w:t>
            </w:r>
          </w:p>
        </w:tc>
        <w:tc>
          <w:tcPr>
            <w:tcW w:w="0" w:type="auto"/>
            <w:hideMark/>
          </w:tcPr>
          <w:p w14:paraId="0F535488" w14:textId="77777777" w:rsidR="00806DAE" w:rsidRPr="00516E7D" w:rsidRDefault="00806DAE" w:rsidP="00F83BD3">
            <w:pPr>
              <w:spacing w:after="160" w:line="259" w:lineRule="auto"/>
            </w:pPr>
            <w:r w:rsidRPr="00516E7D">
              <w:t>FOREIGN KEY (guide_id) REFERENCES Guide(guide_id)</w:t>
            </w:r>
          </w:p>
        </w:tc>
        <w:tc>
          <w:tcPr>
            <w:tcW w:w="0" w:type="auto"/>
            <w:hideMark/>
          </w:tcPr>
          <w:p w14:paraId="0ADE9404" w14:textId="77777777" w:rsidR="00806DAE" w:rsidRPr="00516E7D" w:rsidRDefault="00806DAE" w:rsidP="00F83BD3">
            <w:pPr>
              <w:spacing w:after="160" w:line="259" w:lineRule="auto"/>
            </w:pPr>
            <w:r w:rsidRPr="00516E7D">
              <w:t>ID of the guide for whom feedback is given (optional)</w:t>
            </w:r>
          </w:p>
        </w:tc>
      </w:tr>
      <w:tr w:rsidR="00806DAE" w:rsidRPr="00516E7D" w14:paraId="5CECCC46" w14:textId="77777777" w:rsidTr="00F83BD3">
        <w:tc>
          <w:tcPr>
            <w:tcW w:w="0" w:type="auto"/>
            <w:hideMark/>
          </w:tcPr>
          <w:p w14:paraId="30368D6D" w14:textId="77777777" w:rsidR="00806DAE" w:rsidRPr="00516E7D" w:rsidRDefault="00806DAE" w:rsidP="00F83BD3">
            <w:pPr>
              <w:spacing w:after="160" w:line="259" w:lineRule="auto"/>
            </w:pPr>
            <w:r w:rsidRPr="00516E7D">
              <w:t>tour_package_id</w:t>
            </w:r>
          </w:p>
        </w:tc>
        <w:tc>
          <w:tcPr>
            <w:tcW w:w="0" w:type="auto"/>
            <w:hideMark/>
          </w:tcPr>
          <w:p w14:paraId="37DC6AD6" w14:textId="77777777" w:rsidR="00806DAE" w:rsidRPr="00516E7D" w:rsidRDefault="00806DAE" w:rsidP="00F83BD3">
            <w:pPr>
              <w:spacing w:after="160" w:line="259" w:lineRule="auto"/>
            </w:pPr>
            <w:r w:rsidRPr="00516E7D">
              <w:t>INT</w:t>
            </w:r>
          </w:p>
        </w:tc>
        <w:tc>
          <w:tcPr>
            <w:tcW w:w="0" w:type="auto"/>
            <w:hideMark/>
          </w:tcPr>
          <w:p w14:paraId="1DFB5E39" w14:textId="77777777" w:rsidR="00806DAE" w:rsidRPr="00516E7D" w:rsidRDefault="00806DAE" w:rsidP="00F83BD3">
            <w:pPr>
              <w:spacing w:after="160" w:line="259" w:lineRule="auto"/>
            </w:pPr>
            <w:r w:rsidRPr="00516E7D">
              <w:t>FOREIGN KEY (tour_package_id) REFERENCES TourPackage(package_id)</w:t>
            </w:r>
          </w:p>
        </w:tc>
        <w:tc>
          <w:tcPr>
            <w:tcW w:w="0" w:type="auto"/>
            <w:hideMark/>
          </w:tcPr>
          <w:p w14:paraId="4F5A7950" w14:textId="77777777" w:rsidR="00806DAE" w:rsidRPr="00516E7D" w:rsidRDefault="00806DAE" w:rsidP="00F83BD3">
            <w:pPr>
              <w:spacing w:after="160" w:line="259" w:lineRule="auto"/>
            </w:pPr>
            <w:r w:rsidRPr="00516E7D">
              <w:t>ID of the tour package for feedback</w:t>
            </w:r>
          </w:p>
        </w:tc>
      </w:tr>
      <w:tr w:rsidR="00806DAE" w:rsidRPr="00516E7D" w14:paraId="7253AC64" w14:textId="77777777" w:rsidTr="00F83BD3">
        <w:tc>
          <w:tcPr>
            <w:tcW w:w="0" w:type="auto"/>
            <w:hideMark/>
          </w:tcPr>
          <w:p w14:paraId="03658DF2" w14:textId="77777777" w:rsidR="00806DAE" w:rsidRPr="00516E7D" w:rsidRDefault="00806DAE" w:rsidP="00F83BD3">
            <w:pPr>
              <w:spacing w:after="160" w:line="259" w:lineRule="auto"/>
            </w:pPr>
            <w:r w:rsidRPr="00516E7D">
              <w:t>comments</w:t>
            </w:r>
          </w:p>
        </w:tc>
        <w:tc>
          <w:tcPr>
            <w:tcW w:w="0" w:type="auto"/>
            <w:hideMark/>
          </w:tcPr>
          <w:p w14:paraId="6A0341B2" w14:textId="77777777" w:rsidR="00806DAE" w:rsidRPr="00516E7D" w:rsidRDefault="00806DAE" w:rsidP="00F83BD3">
            <w:pPr>
              <w:spacing w:after="160" w:line="259" w:lineRule="auto"/>
            </w:pPr>
            <w:r w:rsidRPr="00516E7D">
              <w:t>TEXT</w:t>
            </w:r>
          </w:p>
        </w:tc>
        <w:tc>
          <w:tcPr>
            <w:tcW w:w="0" w:type="auto"/>
            <w:hideMark/>
          </w:tcPr>
          <w:p w14:paraId="19FC4021" w14:textId="77777777" w:rsidR="00806DAE" w:rsidRPr="00516E7D" w:rsidRDefault="00806DAE" w:rsidP="00F83BD3">
            <w:pPr>
              <w:spacing w:after="160" w:line="259" w:lineRule="auto"/>
            </w:pPr>
          </w:p>
        </w:tc>
        <w:tc>
          <w:tcPr>
            <w:tcW w:w="0" w:type="auto"/>
            <w:hideMark/>
          </w:tcPr>
          <w:p w14:paraId="7D34EC21" w14:textId="77777777" w:rsidR="00806DAE" w:rsidRPr="00516E7D" w:rsidRDefault="00806DAE" w:rsidP="00F83BD3">
            <w:pPr>
              <w:spacing w:after="160" w:line="259" w:lineRule="auto"/>
            </w:pPr>
            <w:r w:rsidRPr="00516E7D">
              <w:t>Detailed feedback comments</w:t>
            </w:r>
          </w:p>
        </w:tc>
      </w:tr>
      <w:tr w:rsidR="00806DAE" w:rsidRPr="00516E7D" w14:paraId="3F6AD600" w14:textId="77777777" w:rsidTr="00F83BD3">
        <w:tc>
          <w:tcPr>
            <w:tcW w:w="0" w:type="auto"/>
            <w:hideMark/>
          </w:tcPr>
          <w:p w14:paraId="0F0962A8" w14:textId="77777777" w:rsidR="00806DAE" w:rsidRPr="00516E7D" w:rsidRDefault="00806DAE" w:rsidP="00F83BD3">
            <w:pPr>
              <w:spacing w:after="160" w:line="259" w:lineRule="auto"/>
            </w:pPr>
            <w:r w:rsidRPr="00516E7D">
              <w:t>rating</w:t>
            </w:r>
          </w:p>
        </w:tc>
        <w:tc>
          <w:tcPr>
            <w:tcW w:w="0" w:type="auto"/>
            <w:hideMark/>
          </w:tcPr>
          <w:p w14:paraId="761A70EA" w14:textId="77777777" w:rsidR="00806DAE" w:rsidRPr="00516E7D" w:rsidRDefault="00806DAE" w:rsidP="00F83BD3">
            <w:pPr>
              <w:spacing w:after="160" w:line="259" w:lineRule="auto"/>
            </w:pPr>
            <w:r w:rsidRPr="00516E7D">
              <w:t>DECIMAL(3,2)</w:t>
            </w:r>
          </w:p>
        </w:tc>
        <w:tc>
          <w:tcPr>
            <w:tcW w:w="0" w:type="auto"/>
            <w:hideMark/>
          </w:tcPr>
          <w:p w14:paraId="6F6AAF73" w14:textId="77777777" w:rsidR="00806DAE" w:rsidRPr="00516E7D" w:rsidRDefault="00806DAE" w:rsidP="00F83BD3">
            <w:pPr>
              <w:spacing w:after="160" w:line="259" w:lineRule="auto"/>
            </w:pPr>
            <w:r w:rsidRPr="00516E7D">
              <w:t>NOT NULL</w:t>
            </w:r>
          </w:p>
        </w:tc>
        <w:tc>
          <w:tcPr>
            <w:tcW w:w="0" w:type="auto"/>
            <w:hideMark/>
          </w:tcPr>
          <w:p w14:paraId="6AD9C516" w14:textId="77777777" w:rsidR="00806DAE" w:rsidRPr="00516E7D" w:rsidRDefault="00806DAE" w:rsidP="00F83BD3">
            <w:pPr>
              <w:spacing w:after="160" w:line="259" w:lineRule="auto"/>
            </w:pPr>
            <w:r w:rsidRPr="00516E7D">
              <w:t>Rating out of 5</w:t>
            </w:r>
          </w:p>
        </w:tc>
      </w:tr>
      <w:tr w:rsidR="00806DAE" w:rsidRPr="00516E7D" w14:paraId="79B870C1" w14:textId="77777777" w:rsidTr="00F83BD3">
        <w:tc>
          <w:tcPr>
            <w:tcW w:w="0" w:type="auto"/>
            <w:hideMark/>
          </w:tcPr>
          <w:p w14:paraId="00A0A555" w14:textId="77777777" w:rsidR="00806DAE" w:rsidRPr="00516E7D" w:rsidRDefault="00806DAE" w:rsidP="00F83BD3">
            <w:pPr>
              <w:spacing w:after="160" w:line="259" w:lineRule="auto"/>
            </w:pPr>
            <w:r w:rsidRPr="00516E7D">
              <w:t>feedback_date</w:t>
            </w:r>
          </w:p>
        </w:tc>
        <w:tc>
          <w:tcPr>
            <w:tcW w:w="0" w:type="auto"/>
            <w:hideMark/>
          </w:tcPr>
          <w:p w14:paraId="2DF34D80" w14:textId="77777777" w:rsidR="00806DAE" w:rsidRPr="00516E7D" w:rsidRDefault="00806DAE" w:rsidP="00F83BD3">
            <w:pPr>
              <w:spacing w:after="160" w:line="259" w:lineRule="auto"/>
            </w:pPr>
            <w:r w:rsidRPr="00516E7D">
              <w:t>DATETIME</w:t>
            </w:r>
          </w:p>
        </w:tc>
        <w:tc>
          <w:tcPr>
            <w:tcW w:w="0" w:type="auto"/>
            <w:hideMark/>
          </w:tcPr>
          <w:p w14:paraId="69F0F400" w14:textId="77777777" w:rsidR="00806DAE" w:rsidRPr="00516E7D" w:rsidRDefault="00806DAE" w:rsidP="00F83BD3">
            <w:pPr>
              <w:spacing w:after="160" w:line="259" w:lineRule="auto"/>
            </w:pPr>
            <w:r w:rsidRPr="00516E7D">
              <w:t>NOT NULL</w:t>
            </w:r>
          </w:p>
        </w:tc>
        <w:tc>
          <w:tcPr>
            <w:tcW w:w="0" w:type="auto"/>
            <w:hideMark/>
          </w:tcPr>
          <w:p w14:paraId="5BCD9ACC" w14:textId="77777777" w:rsidR="00806DAE" w:rsidRPr="00516E7D" w:rsidRDefault="00806DAE" w:rsidP="00F83BD3">
            <w:pPr>
              <w:spacing w:after="160" w:line="259" w:lineRule="auto"/>
            </w:pPr>
            <w:r w:rsidRPr="00516E7D">
              <w:t>Date when feedback was submitted</w:t>
            </w:r>
          </w:p>
        </w:tc>
      </w:tr>
    </w:tbl>
    <w:p w14:paraId="33CA847D" w14:textId="77777777" w:rsidR="00806DAE" w:rsidRPr="00516E7D" w:rsidRDefault="00806DAE" w:rsidP="00806DAE">
      <w:r>
        <w:pict w14:anchorId="52274748">
          <v:rect id="_x0000_i1055" style="width:0;height:1.5pt" o:hralign="center" o:hrstd="t" o:hr="t" fillcolor="#a0a0a0" stroked="f"/>
        </w:pict>
      </w:r>
    </w:p>
    <w:p w14:paraId="7B498A4B" w14:textId="77777777" w:rsidR="00806DAE" w:rsidRPr="00516E7D" w:rsidRDefault="00806DAE" w:rsidP="00806DAE">
      <w:pPr>
        <w:rPr>
          <w:b/>
          <w:bCs/>
        </w:rPr>
      </w:pPr>
      <w:r w:rsidRPr="00516E7D">
        <w:rPr>
          <w:b/>
          <w:bCs/>
        </w:rPr>
        <w:t>13. Discount Table</w:t>
      </w:r>
    </w:p>
    <w:tbl>
      <w:tblPr>
        <w:tblStyle w:val="TableGrid"/>
        <w:tblW w:w="0" w:type="auto"/>
        <w:tblLook w:val="04A0" w:firstRow="1" w:lastRow="0" w:firstColumn="1" w:lastColumn="0" w:noHBand="0" w:noVBand="1"/>
      </w:tblPr>
      <w:tblGrid>
        <w:gridCol w:w="1778"/>
        <w:gridCol w:w="1537"/>
        <w:gridCol w:w="4767"/>
        <w:gridCol w:w="2681"/>
      </w:tblGrid>
      <w:tr w:rsidR="00806DAE" w:rsidRPr="00516E7D" w14:paraId="0052AE06" w14:textId="77777777" w:rsidTr="00F83BD3">
        <w:tc>
          <w:tcPr>
            <w:tcW w:w="0" w:type="auto"/>
            <w:hideMark/>
          </w:tcPr>
          <w:p w14:paraId="4F4B6C1C" w14:textId="77777777" w:rsidR="00806DAE" w:rsidRPr="00516E7D" w:rsidRDefault="00806DAE" w:rsidP="00F83BD3">
            <w:pPr>
              <w:spacing w:after="160" w:line="259" w:lineRule="auto"/>
              <w:rPr>
                <w:b/>
                <w:bCs/>
              </w:rPr>
            </w:pPr>
            <w:r w:rsidRPr="00516E7D">
              <w:rPr>
                <w:b/>
                <w:bCs/>
              </w:rPr>
              <w:t>Field Name</w:t>
            </w:r>
          </w:p>
        </w:tc>
        <w:tc>
          <w:tcPr>
            <w:tcW w:w="0" w:type="auto"/>
            <w:hideMark/>
          </w:tcPr>
          <w:p w14:paraId="1B7F5A98" w14:textId="77777777" w:rsidR="00806DAE" w:rsidRPr="00516E7D" w:rsidRDefault="00806DAE" w:rsidP="00F83BD3">
            <w:pPr>
              <w:spacing w:after="160" w:line="259" w:lineRule="auto"/>
              <w:rPr>
                <w:b/>
                <w:bCs/>
              </w:rPr>
            </w:pPr>
            <w:r w:rsidRPr="00516E7D">
              <w:rPr>
                <w:b/>
                <w:bCs/>
              </w:rPr>
              <w:t>Data Type</w:t>
            </w:r>
          </w:p>
        </w:tc>
        <w:tc>
          <w:tcPr>
            <w:tcW w:w="0" w:type="auto"/>
            <w:hideMark/>
          </w:tcPr>
          <w:p w14:paraId="7FC34CAF" w14:textId="77777777" w:rsidR="00806DAE" w:rsidRPr="00516E7D" w:rsidRDefault="00806DAE" w:rsidP="00F83BD3">
            <w:pPr>
              <w:spacing w:after="160" w:line="259" w:lineRule="auto"/>
              <w:rPr>
                <w:b/>
                <w:bCs/>
              </w:rPr>
            </w:pPr>
            <w:r w:rsidRPr="00516E7D">
              <w:rPr>
                <w:b/>
                <w:bCs/>
              </w:rPr>
              <w:t>Constraints</w:t>
            </w:r>
          </w:p>
        </w:tc>
        <w:tc>
          <w:tcPr>
            <w:tcW w:w="0" w:type="auto"/>
            <w:hideMark/>
          </w:tcPr>
          <w:p w14:paraId="0261E31E" w14:textId="77777777" w:rsidR="00806DAE" w:rsidRPr="00516E7D" w:rsidRDefault="00806DAE" w:rsidP="00F83BD3">
            <w:pPr>
              <w:spacing w:after="160" w:line="259" w:lineRule="auto"/>
              <w:rPr>
                <w:b/>
                <w:bCs/>
              </w:rPr>
            </w:pPr>
            <w:r w:rsidRPr="00516E7D">
              <w:rPr>
                <w:b/>
                <w:bCs/>
              </w:rPr>
              <w:t>Description</w:t>
            </w:r>
          </w:p>
        </w:tc>
      </w:tr>
      <w:tr w:rsidR="00806DAE" w:rsidRPr="00516E7D" w14:paraId="429084ED" w14:textId="77777777" w:rsidTr="00F83BD3">
        <w:tc>
          <w:tcPr>
            <w:tcW w:w="0" w:type="auto"/>
            <w:hideMark/>
          </w:tcPr>
          <w:p w14:paraId="7EEAD187" w14:textId="77777777" w:rsidR="00806DAE" w:rsidRPr="00516E7D" w:rsidRDefault="00806DAE" w:rsidP="00F83BD3">
            <w:pPr>
              <w:spacing w:after="160" w:line="259" w:lineRule="auto"/>
            </w:pPr>
            <w:r w:rsidRPr="00516E7D">
              <w:t>discount_id</w:t>
            </w:r>
          </w:p>
        </w:tc>
        <w:tc>
          <w:tcPr>
            <w:tcW w:w="0" w:type="auto"/>
            <w:hideMark/>
          </w:tcPr>
          <w:p w14:paraId="11752578" w14:textId="77777777" w:rsidR="00806DAE" w:rsidRPr="00516E7D" w:rsidRDefault="00806DAE" w:rsidP="00F83BD3">
            <w:pPr>
              <w:spacing w:after="160" w:line="259" w:lineRule="auto"/>
            </w:pPr>
            <w:r w:rsidRPr="00516E7D">
              <w:t>INT</w:t>
            </w:r>
          </w:p>
        </w:tc>
        <w:tc>
          <w:tcPr>
            <w:tcW w:w="0" w:type="auto"/>
            <w:hideMark/>
          </w:tcPr>
          <w:p w14:paraId="562B38CB" w14:textId="77777777" w:rsidR="00806DAE" w:rsidRPr="00516E7D" w:rsidRDefault="00806DAE" w:rsidP="00F83BD3">
            <w:pPr>
              <w:spacing w:after="160" w:line="259" w:lineRule="auto"/>
            </w:pPr>
            <w:r w:rsidRPr="00516E7D">
              <w:t>PRIMARY KEY, AUTO_INCREMENT</w:t>
            </w:r>
          </w:p>
        </w:tc>
        <w:tc>
          <w:tcPr>
            <w:tcW w:w="0" w:type="auto"/>
            <w:hideMark/>
          </w:tcPr>
          <w:p w14:paraId="532EB988" w14:textId="77777777" w:rsidR="00806DAE" w:rsidRPr="00516E7D" w:rsidRDefault="00806DAE" w:rsidP="00F83BD3">
            <w:pPr>
              <w:spacing w:after="160" w:line="259" w:lineRule="auto"/>
            </w:pPr>
            <w:r w:rsidRPr="00516E7D">
              <w:t>Unique identifier for each discount</w:t>
            </w:r>
          </w:p>
        </w:tc>
      </w:tr>
      <w:tr w:rsidR="00806DAE" w:rsidRPr="00516E7D" w14:paraId="67944581" w14:textId="77777777" w:rsidTr="00F83BD3">
        <w:tc>
          <w:tcPr>
            <w:tcW w:w="0" w:type="auto"/>
            <w:hideMark/>
          </w:tcPr>
          <w:p w14:paraId="3D484EDD" w14:textId="77777777" w:rsidR="00806DAE" w:rsidRPr="00516E7D" w:rsidRDefault="00806DAE" w:rsidP="00F83BD3">
            <w:pPr>
              <w:spacing w:after="160" w:line="259" w:lineRule="auto"/>
            </w:pPr>
            <w:r w:rsidRPr="00516E7D">
              <w:t>discount_code</w:t>
            </w:r>
          </w:p>
        </w:tc>
        <w:tc>
          <w:tcPr>
            <w:tcW w:w="0" w:type="auto"/>
            <w:hideMark/>
          </w:tcPr>
          <w:p w14:paraId="1A065B2A" w14:textId="77777777" w:rsidR="00806DAE" w:rsidRPr="00516E7D" w:rsidRDefault="00806DAE" w:rsidP="00F83BD3">
            <w:pPr>
              <w:spacing w:after="160" w:line="259" w:lineRule="auto"/>
            </w:pPr>
            <w:r w:rsidRPr="00516E7D">
              <w:t>VARCHAR(50)</w:t>
            </w:r>
          </w:p>
        </w:tc>
        <w:tc>
          <w:tcPr>
            <w:tcW w:w="0" w:type="auto"/>
            <w:hideMark/>
          </w:tcPr>
          <w:p w14:paraId="00E41CCC" w14:textId="77777777" w:rsidR="00806DAE" w:rsidRPr="00516E7D" w:rsidRDefault="00806DAE" w:rsidP="00F83BD3">
            <w:pPr>
              <w:spacing w:after="160" w:line="259" w:lineRule="auto"/>
            </w:pPr>
            <w:r w:rsidRPr="00516E7D">
              <w:t>NOT NULL</w:t>
            </w:r>
          </w:p>
        </w:tc>
        <w:tc>
          <w:tcPr>
            <w:tcW w:w="0" w:type="auto"/>
            <w:hideMark/>
          </w:tcPr>
          <w:p w14:paraId="4A317CF9" w14:textId="77777777" w:rsidR="00806DAE" w:rsidRPr="00516E7D" w:rsidRDefault="00806DAE" w:rsidP="00F83BD3">
            <w:pPr>
              <w:spacing w:after="160" w:line="259" w:lineRule="auto"/>
            </w:pPr>
            <w:r w:rsidRPr="00516E7D">
              <w:t>Discount or coupon code</w:t>
            </w:r>
          </w:p>
        </w:tc>
      </w:tr>
      <w:tr w:rsidR="00806DAE" w:rsidRPr="00516E7D" w14:paraId="2C51CEE7" w14:textId="77777777" w:rsidTr="00F83BD3">
        <w:tc>
          <w:tcPr>
            <w:tcW w:w="0" w:type="auto"/>
            <w:hideMark/>
          </w:tcPr>
          <w:p w14:paraId="3E3B647E" w14:textId="77777777" w:rsidR="00806DAE" w:rsidRPr="00516E7D" w:rsidRDefault="00806DAE" w:rsidP="00F83BD3">
            <w:pPr>
              <w:spacing w:after="160" w:line="259" w:lineRule="auto"/>
            </w:pPr>
            <w:r w:rsidRPr="00516E7D">
              <w:t>description</w:t>
            </w:r>
          </w:p>
        </w:tc>
        <w:tc>
          <w:tcPr>
            <w:tcW w:w="0" w:type="auto"/>
            <w:hideMark/>
          </w:tcPr>
          <w:p w14:paraId="078B0E91" w14:textId="77777777" w:rsidR="00806DAE" w:rsidRPr="00516E7D" w:rsidRDefault="00806DAE" w:rsidP="00F83BD3">
            <w:pPr>
              <w:spacing w:after="160" w:line="259" w:lineRule="auto"/>
            </w:pPr>
            <w:r w:rsidRPr="00516E7D">
              <w:t>TEXT</w:t>
            </w:r>
          </w:p>
        </w:tc>
        <w:tc>
          <w:tcPr>
            <w:tcW w:w="0" w:type="auto"/>
            <w:hideMark/>
          </w:tcPr>
          <w:p w14:paraId="7CBA8D84" w14:textId="77777777" w:rsidR="00806DAE" w:rsidRPr="00516E7D" w:rsidRDefault="00806DAE" w:rsidP="00F83BD3">
            <w:pPr>
              <w:spacing w:after="160" w:line="259" w:lineRule="auto"/>
            </w:pPr>
          </w:p>
        </w:tc>
        <w:tc>
          <w:tcPr>
            <w:tcW w:w="0" w:type="auto"/>
            <w:hideMark/>
          </w:tcPr>
          <w:p w14:paraId="1BD3EDAD" w14:textId="77777777" w:rsidR="00806DAE" w:rsidRPr="00516E7D" w:rsidRDefault="00806DAE" w:rsidP="00F83BD3">
            <w:pPr>
              <w:spacing w:after="160" w:line="259" w:lineRule="auto"/>
            </w:pPr>
            <w:r w:rsidRPr="00516E7D">
              <w:t>Description of the discount offer</w:t>
            </w:r>
          </w:p>
        </w:tc>
      </w:tr>
      <w:tr w:rsidR="00806DAE" w:rsidRPr="00516E7D" w14:paraId="6592BFE6" w14:textId="77777777" w:rsidTr="00F83BD3">
        <w:tc>
          <w:tcPr>
            <w:tcW w:w="0" w:type="auto"/>
            <w:hideMark/>
          </w:tcPr>
          <w:p w14:paraId="597B5194" w14:textId="77777777" w:rsidR="00806DAE" w:rsidRPr="00516E7D" w:rsidRDefault="00806DAE" w:rsidP="00F83BD3">
            <w:pPr>
              <w:spacing w:after="160" w:line="259" w:lineRule="auto"/>
            </w:pPr>
            <w:r w:rsidRPr="00516E7D">
              <w:t>discount_value</w:t>
            </w:r>
          </w:p>
        </w:tc>
        <w:tc>
          <w:tcPr>
            <w:tcW w:w="0" w:type="auto"/>
            <w:hideMark/>
          </w:tcPr>
          <w:p w14:paraId="6AF5768D" w14:textId="77777777" w:rsidR="00806DAE" w:rsidRPr="00516E7D" w:rsidRDefault="00806DAE" w:rsidP="00F83BD3">
            <w:pPr>
              <w:spacing w:after="160" w:line="259" w:lineRule="auto"/>
            </w:pPr>
            <w:r w:rsidRPr="00516E7D">
              <w:t>DECIMAL(5,2)</w:t>
            </w:r>
          </w:p>
        </w:tc>
        <w:tc>
          <w:tcPr>
            <w:tcW w:w="0" w:type="auto"/>
            <w:hideMark/>
          </w:tcPr>
          <w:p w14:paraId="65D1EC9E" w14:textId="77777777" w:rsidR="00806DAE" w:rsidRPr="00516E7D" w:rsidRDefault="00806DAE" w:rsidP="00F83BD3">
            <w:pPr>
              <w:spacing w:after="160" w:line="259" w:lineRule="auto"/>
            </w:pPr>
            <w:r w:rsidRPr="00516E7D">
              <w:t>NOT NULL</w:t>
            </w:r>
          </w:p>
        </w:tc>
        <w:tc>
          <w:tcPr>
            <w:tcW w:w="0" w:type="auto"/>
            <w:hideMark/>
          </w:tcPr>
          <w:p w14:paraId="416F4ABB" w14:textId="77777777" w:rsidR="00806DAE" w:rsidRPr="00516E7D" w:rsidRDefault="00806DAE" w:rsidP="00F83BD3">
            <w:pPr>
              <w:spacing w:after="160" w:line="259" w:lineRule="auto"/>
            </w:pPr>
            <w:r w:rsidRPr="00516E7D">
              <w:t>Discount percentage or amount</w:t>
            </w:r>
          </w:p>
        </w:tc>
      </w:tr>
      <w:tr w:rsidR="00806DAE" w:rsidRPr="00516E7D" w14:paraId="151E38A7" w14:textId="77777777" w:rsidTr="00F83BD3">
        <w:tc>
          <w:tcPr>
            <w:tcW w:w="0" w:type="auto"/>
            <w:hideMark/>
          </w:tcPr>
          <w:p w14:paraId="49D8BDD6" w14:textId="77777777" w:rsidR="00806DAE" w:rsidRPr="00516E7D" w:rsidRDefault="00806DAE" w:rsidP="00F83BD3">
            <w:pPr>
              <w:spacing w:after="160" w:line="259" w:lineRule="auto"/>
            </w:pPr>
            <w:r w:rsidRPr="00516E7D">
              <w:t>valid_from</w:t>
            </w:r>
          </w:p>
        </w:tc>
        <w:tc>
          <w:tcPr>
            <w:tcW w:w="0" w:type="auto"/>
            <w:hideMark/>
          </w:tcPr>
          <w:p w14:paraId="1AF78812" w14:textId="77777777" w:rsidR="00806DAE" w:rsidRPr="00516E7D" w:rsidRDefault="00806DAE" w:rsidP="00F83BD3">
            <w:pPr>
              <w:spacing w:after="160" w:line="259" w:lineRule="auto"/>
            </w:pPr>
            <w:r w:rsidRPr="00516E7D">
              <w:t>DATETIME</w:t>
            </w:r>
          </w:p>
        </w:tc>
        <w:tc>
          <w:tcPr>
            <w:tcW w:w="0" w:type="auto"/>
            <w:hideMark/>
          </w:tcPr>
          <w:p w14:paraId="252BDF66" w14:textId="77777777" w:rsidR="00806DAE" w:rsidRPr="00516E7D" w:rsidRDefault="00806DAE" w:rsidP="00F83BD3">
            <w:pPr>
              <w:spacing w:after="160" w:line="259" w:lineRule="auto"/>
            </w:pPr>
            <w:r w:rsidRPr="00516E7D">
              <w:t>NOT NULL</w:t>
            </w:r>
          </w:p>
        </w:tc>
        <w:tc>
          <w:tcPr>
            <w:tcW w:w="0" w:type="auto"/>
            <w:hideMark/>
          </w:tcPr>
          <w:p w14:paraId="1F262320" w14:textId="77777777" w:rsidR="00806DAE" w:rsidRPr="00516E7D" w:rsidRDefault="00806DAE" w:rsidP="00F83BD3">
            <w:pPr>
              <w:spacing w:after="160" w:line="259" w:lineRule="auto"/>
            </w:pPr>
            <w:r w:rsidRPr="00516E7D">
              <w:t>Start date of the discount validity</w:t>
            </w:r>
          </w:p>
        </w:tc>
      </w:tr>
      <w:tr w:rsidR="00806DAE" w:rsidRPr="00516E7D" w14:paraId="175005E6" w14:textId="77777777" w:rsidTr="00F83BD3">
        <w:tc>
          <w:tcPr>
            <w:tcW w:w="0" w:type="auto"/>
            <w:hideMark/>
          </w:tcPr>
          <w:p w14:paraId="437010B8" w14:textId="77777777" w:rsidR="00806DAE" w:rsidRPr="00516E7D" w:rsidRDefault="00806DAE" w:rsidP="00F83BD3">
            <w:pPr>
              <w:spacing w:after="160" w:line="259" w:lineRule="auto"/>
            </w:pPr>
            <w:r w:rsidRPr="00516E7D">
              <w:t>valid_to</w:t>
            </w:r>
          </w:p>
        </w:tc>
        <w:tc>
          <w:tcPr>
            <w:tcW w:w="0" w:type="auto"/>
            <w:hideMark/>
          </w:tcPr>
          <w:p w14:paraId="3D3E4992" w14:textId="77777777" w:rsidR="00806DAE" w:rsidRPr="00516E7D" w:rsidRDefault="00806DAE" w:rsidP="00F83BD3">
            <w:pPr>
              <w:spacing w:after="160" w:line="259" w:lineRule="auto"/>
            </w:pPr>
            <w:r w:rsidRPr="00516E7D">
              <w:t>DATETIME</w:t>
            </w:r>
          </w:p>
        </w:tc>
        <w:tc>
          <w:tcPr>
            <w:tcW w:w="0" w:type="auto"/>
            <w:hideMark/>
          </w:tcPr>
          <w:p w14:paraId="19994101" w14:textId="77777777" w:rsidR="00806DAE" w:rsidRPr="00516E7D" w:rsidRDefault="00806DAE" w:rsidP="00F83BD3">
            <w:pPr>
              <w:spacing w:after="160" w:line="259" w:lineRule="auto"/>
            </w:pPr>
            <w:r w:rsidRPr="00516E7D">
              <w:t>NOT NULL</w:t>
            </w:r>
          </w:p>
        </w:tc>
        <w:tc>
          <w:tcPr>
            <w:tcW w:w="0" w:type="auto"/>
            <w:hideMark/>
          </w:tcPr>
          <w:p w14:paraId="275F8A79" w14:textId="77777777" w:rsidR="00806DAE" w:rsidRPr="00516E7D" w:rsidRDefault="00806DAE" w:rsidP="00F83BD3">
            <w:pPr>
              <w:spacing w:after="160" w:line="259" w:lineRule="auto"/>
            </w:pPr>
            <w:r w:rsidRPr="00516E7D">
              <w:t>End date of the discount validity</w:t>
            </w:r>
          </w:p>
        </w:tc>
      </w:tr>
      <w:tr w:rsidR="00806DAE" w:rsidRPr="00516E7D" w14:paraId="7A30CF7D" w14:textId="77777777" w:rsidTr="00F83BD3">
        <w:tc>
          <w:tcPr>
            <w:tcW w:w="0" w:type="auto"/>
            <w:hideMark/>
          </w:tcPr>
          <w:p w14:paraId="73FEF609" w14:textId="77777777" w:rsidR="00806DAE" w:rsidRPr="00516E7D" w:rsidRDefault="00806DAE" w:rsidP="00F83BD3">
            <w:pPr>
              <w:spacing w:after="160" w:line="259" w:lineRule="auto"/>
            </w:pPr>
            <w:r w:rsidRPr="00516E7D">
              <w:t>tour_package_id</w:t>
            </w:r>
          </w:p>
        </w:tc>
        <w:tc>
          <w:tcPr>
            <w:tcW w:w="0" w:type="auto"/>
            <w:hideMark/>
          </w:tcPr>
          <w:p w14:paraId="17319AED" w14:textId="77777777" w:rsidR="00806DAE" w:rsidRPr="00516E7D" w:rsidRDefault="00806DAE" w:rsidP="00F83BD3">
            <w:pPr>
              <w:spacing w:after="160" w:line="259" w:lineRule="auto"/>
            </w:pPr>
            <w:r w:rsidRPr="00516E7D">
              <w:t>INT</w:t>
            </w:r>
          </w:p>
        </w:tc>
        <w:tc>
          <w:tcPr>
            <w:tcW w:w="0" w:type="auto"/>
            <w:hideMark/>
          </w:tcPr>
          <w:p w14:paraId="6511400D" w14:textId="77777777" w:rsidR="00806DAE" w:rsidRPr="00516E7D" w:rsidRDefault="00806DAE" w:rsidP="00F83BD3">
            <w:pPr>
              <w:spacing w:after="160" w:line="259" w:lineRule="auto"/>
            </w:pPr>
            <w:r w:rsidRPr="00516E7D">
              <w:t>FOREIGN KEY (tour_package_id) REFERENCES TourPackage(package_id)</w:t>
            </w:r>
          </w:p>
        </w:tc>
        <w:tc>
          <w:tcPr>
            <w:tcW w:w="0" w:type="auto"/>
            <w:hideMark/>
          </w:tcPr>
          <w:p w14:paraId="61D31746" w14:textId="77777777" w:rsidR="00806DAE" w:rsidRPr="00516E7D" w:rsidRDefault="00806DAE" w:rsidP="00F83BD3">
            <w:pPr>
              <w:spacing w:after="160" w:line="259" w:lineRule="auto"/>
            </w:pPr>
            <w:r w:rsidRPr="00516E7D">
              <w:t>Applicable tour package (optional)</w:t>
            </w:r>
          </w:p>
        </w:tc>
      </w:tr>
      <w:tr w:rsidR="00806DAE" w:rsidRPr="00516E7D" w14:paraId="3B0B9879" w14:textId="77777777" w:rsidTr="00F83BD3">
        <w:tc>
          <w:tcPr>
            <w:tcW w:w="0" w:type="auto"/>
            <w:hideMark/>
          </w:tcPr>
          <w:p w14:paraId="3D94E04D" w14:textId="77777777" w:rsidR="00806DAE" w:rsidRPr="00516E7D" w:rsidRDefault="00806DAE" w:rsidP="00F83BD3">
            <w:pPr>
              <w:spacing w:after="160" w:line="259" w:lineRule="auto"/>
            </w:pPr>
            <w:r w:rsidRPr="00516E7D">
              <w:t>is_active</w:t>
            </w:r>
          </w:p>
        </w:tc>
        <w:tc>
          <w:tcPr>
            <w:tcW w:w="0" w:type="auto"/>
            <w:hideMark/>
          </w:tcPr>
          <w:p w14:paraId="136DC769" w14:textId="77777777" w:rsidR="00806DAE" w:rsidRPr="00516E7D" w:rsidRDefault="00806DAE" w:rsidP="00F83BD3">
            <w:pPr>
              <w:spacing w:after="160" w:line="259" w:lineRule="auto"/>
            </w:pPr>
            <w:r w:rsidRPr="00516E7D">
              <w:t>BOOLEAN</w:t>
            </w:r>
          </w:p>
        </w:tc>
        <w:tc>
          <w:tcPr>
            <w:tcW w:w="0" w:type="auto"/>
            <w:hideMark/>
          </w:tcPr>
          <w:p w14:paraId="7587CE06" w14:textId="77777777" w:rsidR="00806DAE" w:rsidRPr="00516E7D" w:rsidRDefault="00806DAE" w:rsidP="00F83BD3">
            <w:pPr>
              <w:spacing w:after="160" w:line="259" w:lineRule="auto"/>
            </w:pPr>
            <w:r w:rsidRPr="00516E7D">
              <w:t>NOT NULL</w:t>
            </w:r>
          </w:p>
        </w:tc>
        <w:tc>
          <w:tcPr>
            <w:tcW w:w="0" w:type="auto"/>
            <w:hideMark/>
          </w:tcPr>
          <w:p w14:paraId="75F7B5EF" w14:textId="77777777" w:rsidR="00806DAE" w:rsidRPr="00516E7D" w:rsidRDefault="00806DAE" w:rsidP="00F83BD3">
            <w:pPr>
              <w:spacing w:after="160" w:line="259" w:lineRule="auto"/>
            </w:pPr>
            <w:r w:rsidRPr="00516E7D">
              <w:t>Status of the discount (active or inactive)</w:t>
            </w:r>
          </w:p>
        </w:tc>
      </w:tr>
    </w:tbl>
    <w:p w14:paraId="46E51D2B" w14:textId="77777777" w:rsidR="00806DAE" w:rsidRPr="00516E7D" w:rsidRDefault="00806DAE" w:rsidP="00806DAE">
      <w:r>
        <w:pict w14:anchorId="47E67E21">
          <v:rect id="_x0000_i1056" style="width:0;height:1.5pt" o:hralign="center" o:hrstd="t" o:hr="t" fillcolor="#a0a0a0" stroked="f"/>
        </w:pict>
      </w:r>
    </w:p>
    <w:p w14:paraId="5E9CD1D6" w14:textId="77777777" w:rsidR="00806DAE" w:rsidRPr="00516E7D" w:rsidRDefault="00806DAE" w:rsidP="00806DAE">
      <w:pPr>
        <w:rPr>
          <w:b/>
          <w:bCs/>
        </w:rPr>
      </w:pPr>
      <w:r w:rsidRPr="00516E7D">
        <w:rPr>
          <w:b/>
          <w:bCs/>
        </w:rPr>
        <w:t>14. City Table</w:t>
      </w:r>
    </w:p>
    <w:tbl>
      <w:tblPr>
        <w:tblStyle w:val="TableGrid"/>
        <w:tblW w:w="0" w:type="auto"/>
        <w:tblLook w:val="04A0" w:firstRow="1" w:lastRow="0" w:firstColumn="1" w:lastColumn="0" w:noHBand="0" w:noVBand="1"/>
      </w:tblPr>
      <w:tblGrid>
        <w:gridCol w:w="1963"/>
        <w:gridCol w:w="1650"/>
        <w:gridCol w:w="3106"/>
        <w:gridCol w:w="4044"/>
      </w:tblGrid>
      <w:tr w:rsidR="00806DAE" w:rsidRPr="00516E7D" w14:paraId="18CC2886" w14:textId="77777777" w:rsidTr="00F83BD3">
        <w:tc>
          <w:tcPr>
            <w:tcW w:w="0" w:type="auto"/>
            <w:hideMark/>
          </w:tcPr>
          <w:p w14:paraId="412AE911" w14:textId="77777777" w:rsidR="00806DAE" w:rsidRPr="00516E7D" w:rsidRDefault="00806DAE" w:rsidP="00F83BD3">
            <w:pPr>
              <w:spacing w:after="160" w:line="259" w:lineRule="auto"/>
              <w:rPr>
                <w:b/>
                <w:bCs/>
              </w:rPr>
            </w:pPr>
            <w:r w:rsidRPr="00516E7D">
              <w:rPr>
                <w:b/>
                <w:bCs/>
              </w:rPr>
              <w:t>Field Name</w:t>
            </w:r>
          </w:p>
        </w:tc>
        <w:tc>
          <w:tcPr>
            <w:tcW w:w="0" w:type="auto"/>
            <w:hideMark/>
          </w:tcPr>
          <w:p w14:paraId="263C015A" w14:textId="77777777" w:rsidR="00806DAE" w:rsidRPr="00516E7D" w:rsidRDefault="00806DAE" w:rsidP="00F83BD3">
            <w:pPr>
              <w:spacing w:after="160" w:line="259" w:lineRule="auto"/>
              <w:rPr>
                <w:b/>
                <w:bCs/>
              </w:rPr>
            </w:pPr>
            <w:r w:rsidRPr="00516E7D">
              <w:rPr>
                <w:b/>
                <w:bCs/>
              </w:rPr>
              <w:t>Data Type</w:t>
            </w:r>
          </w:p>
        </w:tc>
        <w:tc>
          <w:tcPr>
            <w:tcW w:w="0" w:type="auto"/>
            <w:hideMark/>
          </w:tcPr>
          <w:p w14:paraId="670C9ACE" w14:textId="77777777" w:rsidR="00806DAE" w:rsidRPr="00516E7D" w:rsidRDefault="00806DAE" w:rsidP="00F83BD3">
            <w:pPr>
              <w:spacing w:after="160" w:line="259" w:lineRule="auto"/>
              <w:rPr>
                <w:b/>
                <w:bCs/>
              </w:rPr>
            </w:pPr>
            <w:r w:rsidRPr="00516E7D">
              <w:rPr>
                <w:b/>
                <w:bCs/>
              </w:rPr>
              <w:t>Constraints</w:t>
            </w:r>
          </w:p>
        </w:tc>
        <w:tc>
          <w:tcPr>
            <w:tcW w:w="0" w:type="auto"/>
            <w:hideMark/>
          </w:tcPr>
          <w:p w14:paraId="699BCB1E" w14:textId="77777777" w:rsidR="00806DAE" w:rsidRPr="00516E7D" w:rsidRDefault="00806DAE" w:rsidP="00F83BD3">
            <w:pPr>
              <w:spacing w:after="160" w:line="259" w:lineRule="auto"/>
              <w:rPr>
                <w:b/>
                <w:bCs/>
              </w:rPr>
            </w:pPr>
            <w:r w:rsidRPr="00516E7D">
              <w:rPr>
                <w:b/>
                <w:bCs/>
              </w:rPr>
              <w:t>Description</w:t>
            </w:r>
          </w:p>
        </w:tc>
      </w:tr>
      <w:tr w:rsidR="00806DAE" w:rsidRPr="00516E7D" w14:paraId="1AF3AFEA" w14:textId="77777777" w:rsidTr="00F83BD3">
        <w:tc>
          <w:tcPr>
            <w:tcW w:w="0" w:type="auto"/>
            <w:hideMark/>
          </w:tcPr>
          <w:p w14:paraId="6B3B625C" w14:textId="77777777" w:rsidR="00806DAE" w:rsidRPr="00516E7D" w:rsidRDefault="00806DAE" w:rsidP="00F83BD3">
            <w:pPr>
              <w:spacing w:after="160" w:line="259" w:lineRule="auto"/>
            </w:pPr>
            <w:r w:rsidRPr="00516E7D">
              <w:t>city_id</w:t>
            </w:r>
          </w:p>
        </w:tc>
        <w:tc>
          <w:tcPr>
            <w:tcW w:w="0" w:type="auto"/>
            <w:hideMark/>
          </w:tcPr>
          <w:p w14:paraId="603960C6" w14:textId="77777777" w:rsidR="00806DAE" w:rsidRPr="00516E7D" w:rsidRDefault="00806DAE" w:rsidP="00F83BD3">
            <w:pPr>
              <w:spacing w:after="160" w:line="259" w:lineRule="auto"/>
            </w:pPr>
            <w:r w:rsidRPr="00516E7D">
              <w:t>INT</w:t>
            </w:r>
          </w:p>
        </w:tc>
        <w:tc>
          <w:tcPr>
            <w:tcW w:w="0" w:type="auto"/>
            <w:hideMark/>
          </w:tcPr>
          <w:p w14:paraId="144287CA" w14:textId="77777777" w:rsidR="00806DAE" w:rsidRPr="00516E7D" w:rsidRDefault="00806DAE" w:rsidP="00F83BD3">
            <w:pPr>
              <w:spacing w:after="160" w:line="259" w:lineRule="auto"/>
            </w:pPr>
            <w:r w:rsidRPr="00516E7D">
              <w:t>PRIMARY KEY, AUTO_INCREMENT</w:t>
            </w:r>
          </w:p>
        </w:tc>
        <w:tc>
          <w:tcPr>
            <w:tcW w:w="0" w:type="auto"/>
            <w:hideMark/>
          </w:tcPr>
          <w:p w14:paraId="57600D86" w14:textId="77777777" w:rsidR="00806DAE" w:rsidRPr="00516E7D" w:rsidRDefault="00806DAE" w:rsidP="00F83BD3">
            <w:pPr>
              <w:spacing w:after="160" w:line="259" w:lineRule="auto"/>
            </w:pPr>
            <w:r w:rsidRPr="00516E7D">
              <w:t>Unique identifier for each city</w:t>
            </w:r>
          </w:p>
        </w:tc>
      </w:tr>
      <w:tr w:rsidR="00806DAE" w:rsidRPr="00516E7D" w14:paraId="0E16FCBC" w14:textId="77777777" w:rsidTr="00F83BD3">
        <w:tc>
          <w:tcPr>
            <w:tcW w:w="0" w:type="auto"/>
            <w:hideMark/>
          </w:tcPr>
          <w:p w14:paraId="11B05C82" w14:textId="77777777" w:rsidR="00806DAE" w:rsidRPr="00516E7D" w:rsidRDefault="00806DAE" w:rsidP="00F83BD3">
            <w:pPr>
              <w:spacing w:after="160" w:line="259" w:lineRule="auto"/>
            </w:pPr>
            <w:r w:rsidRPr="00516E7D">
              <w:t>city_name</w:t>
            </w:r>
          </w:p>
        </w:tc>
        <w:tc>
          <w:tcPr>
            <w:tcW w:w="0" w:type="auto"/>
            <w:hideMark/>
          </w:tcPr>
          <w:p w14:paraId="35D9990E" w14:textId="77777777" w:rsidR="00806DAE" w:rsidRPr="00516E7D" w:rsidRDefault="00806DAE" w:rsidP="00F83BD3">
            <w:pPr>
              <w:spacing w:after="160" w:line="259" w:lineRule="auto"/>
            </w:pPr>
            <w:r w:rsidRPr="00516E7D">
              <w:t>VARCHAR(100)</w:t>
            </w:r>
          </w:p>
        </w:tc>
        <w:tc>
          <w:tcPr>
            <w:tcW w:w="0" w:type="auto"/>
            <w:hideMark/>
          </w:tcPr>
          <w:p w14:paraId="77D17FE8" w14:textId="77777777" w:rsidR="00806DAE" w:rsidRPr="00516E7D" w:rsidRDefault="00806DAE" w:rsidP="00F83BD3">
            <w:pPr>
              <w:spacing w:after="160" w:line="259" w:lineRule="auto"/>
            </w:pPr>
            <w:r w:rsidRPr="00516E7D">
              <w:t>NOT NULL</w:t>
            </w:r>
          </w:p>
        </w:tc>
        <w:tc>
          <w:tcPr>
            <w:tcW w:w="0" w:type="auto"/>
            <w:hideMark/>
          </w:tcPr>
          <w:p w14:paraId="3B24CE9C" w14:textId="77777777" w:rsidR="00806DAE" w:rsidRPr="00516E7D" w:rsidRDefault="00806DAE" w:rsidP="00F83BD3">
            <w:pPr>
              <w:spacing w:after="160" w:line="259" w:lineRule="auto"/>
            </w:pPr>
            <w:r w:rsidRPr="00516E7D">
              <w:t>Name of the city</w:t>
            </w:r>
          </w:p>
        </w:tc>
      </w:tr>
      <w:tr w:rsidR="00806DAE" w:rsidRPr="00516E7D" w14:paraId="2B6B730F" w14:textId="77777777" w:rsidTr="00F83BD3">
        <w:tc>
          <w:tcPr>
            <w:tcW w:w="0" w:type="auto"/>
            <w:hideMark/>
          </w:tcPr>
          <w:p w14:paraId="22EA6568" w14:textId="77777777" w:rsidR="00806DAE" w:rsidRPr="00516E7D" w:rsidRDefault="00806DAE" w:rsidP="00F83BD3">
            <w:pPr>
              <w:spacing w:after="160" w:line="259" w:lineRule="auto"/>
            </w:pPr>
            <w:r w:rsidRPr="00516E7D">
              <w:lastRenderedPageBreak/>
              <w:t>state</w:t>
            </w:r>
          </w:p>
        </w:tc>
        <w:tc>
          <w:tcPr>
            <w:tcW w:w="0" w:type="auto"/>
            <w:hideMark/>
          </w:tcPr>
          <w:p w14:paraId="15410799" w14:textId="77777777" w:rsidR="00806DAE" w:rsidRPr="00516E7D" w:rsidRDefault="00806DAE" w:rsidP="00F83BD3">
            <w:pPr>
              <w:spacing w:after="160" w:line="259" w:lineRule="auto"/>
            </w:pPr>
            <w:r w:rsidRPr="00516E7D">
              <w:t>VARCHAR(100)</w:t>
            </w:r>
          </w:p>
        </w:tc>
        <w:tc>
          <w:tcPr>
            <w:tcW w:w="0" w:type="auto"/>
            <w:hideMark/>
          </w:tcPr>
          <w:p w14:paraId="7ACD30A0" w14:textId="77777777" w:rsidR="00806DAE" w:rsidRPr="00516E7D" w:rsidRDefault="00806DAE" w:rsidP="00F83BD3">
            <w:pPr>
              <w:spacing w:after="160" w:line="259" w:lineRule="auto"/>
            </w:pPr>
          </w:p>
        </w:tc>
        <w:tc>
          <w:tcPr>
            <w:tcW w:w="0" w:type="auto"/>
            <w:hideMark/>
          </w:tcPr>
          <w:p w14:paraId="2CCF653C" w14:textId="77777777" w:rsidR="00806DAE" w:rsidRPr="00516E7D" w:rsidRDefault="00806DAE" w:rsidP="00F83BD3">
            <w:pPr>
              <w:spacing w:after="160" w:line="259" w:lineRule="auto"/>
            </w:pPr>
            <w:r w:rsidRPr="00516E7D">
              <w:t>State or region of the city</w:t>
            </w:r>
          </w:p>
        </w:tc>
      </w:tr>
      <w:tr w:rsidR="00806DAE" w:rsidRPr="00516E7D" w14:paraId="56FFE2DA" w14:textId="77777777" w:rsidTr="00F83BD3">
        <w:tc>
          <w:tcPr>
            <w:tcW w:w="0" w:type="auto"/>
            <w:hideMark/>
          </w:tcPr>
          <w:p w14:paraId="5429CC22" w14:textId="77777777" w:rsidR="00806DAE" w:rsidRPr="00516E7D" w:rsidRDefault="00806DAE" w:rsidP="00F83BD3">
            <w:pPr>
              <w:spacing w:after="160" w:line="259" w:lineRule="auto"/>
            </w:pPr>
            <w:r w:rsidRPr="00516E7D">
              <w:t>country</w:t>
            </w:r>
          </w:p>
        </w:tc>
        <w:tc>
          <w:tcPr>
            <w:tcW w:w="0" w:type="auto"/>
            <w:hideMark/>
          </w:tcPr>
          <w:p w14:paraId="62890B57" w14:textId="77777777" w:rsidR="00806DAE" w:rsidRPr="00516E7D" w:rsidRDefault="00806DAE" w:rsidP="00F83BD3">
            <w:pPr>
              <w:spacing w:after="160" w:line="259" w:lineRule="auto"/>
            </w:pPr>
            <w:r w:rsidRPr="00516E7D">
              <w:t>VARCHAR(100)</w:t>
            </w:r>
          </w:p>
        </w:tc>
        <w:tc>
          <w:tcPr>
            <w:tcW w:w="0" w:type="auto"/>
            <w:hideMark/>
          </w:tcPr>
          <w:p w14:paraId="3E850463" w14:textId="77777777" w:rsidR="00806DAE" w:rsidRPr="00516E7D" w:rsidRDefault="00806DAE" w:rsidP="00F83BD3">
            <w:pPr>
              <w:spacing w:after="160" w:line="259" w:lineRule="auto"/>
            </w:pPr>
            <w:r w:rsidRPr="00516E7D">
              <w:t>NOT NULL</w:t>
            </w:r>
          </w:p>
        </w:tc>
        <w:tc>
          <w:tcPr>
            <w:tcW w:w="0" w:type="auto"/>
            <w:hideMark/>
          </w:tcPr>
          <w:p w14:paraId="10062681" w14:textId="77777777" w:rsidR="00806DAE" w:rsidRPr="00516E7D" w:rsidRDefault="00806DAE" w:rsidP="00F83BD3">
            <w:pPr>
              <w:spacing w:after="160" w:line="259" w:lineRule="auto"/>
            </w:pPr>
            <w:r w:rsidRPr="00516E7D">
              <w:t>Country of the city</w:t>
            </w:r>
          </w:p>
        </w:tc>
      </w:tr>
      <w:tr w:rsidR="00806DAE" w:rsidRPr="00516E7D" w14:paraId="4A74ECEC" w14:textId="77777777" w:rsidTr="00F83BD3">
        <w:tc>
          <w:tcPr>
            <w:tcW w:w="0" w:type="auto"/>
            <w:hideMark/>
          </w:tcPr>
          <w:p w14:paraId="31AEA3AE" w14:textId="77777777" w:rsidR="00806DAE" w:rsidRPr="00516E7D" w:rsidRDefault="00806DAE" w:rsidP="00F83BD3">
            <w:pPr>
              <w:spacing w:after="160" w:line="259" w:lineRule="auto"/>
            </w:pPr>
            <w:r w:rsidRPr="00516E7D">
              <w:t>tourist_attractions</w:t>
            </w:r>
          </w:p>
        </w:tc>
        <w:tc>
          <w:tcPr>
            <w:tcW w:w="0" w:type="auto"/>
            <w:hideMark/>
          </w:tcPr>
          <w:p w14:paraId="13CA25ED" w14:textId="77777777" w:rsidR="00806DAE" w:rsidRPr="00516E7D" w:rsidRDefault="00806DAE" w:rsidP="00F83BD3">
            <w:pPr>
              <w:spacing w:after="160" w:line="259" w:lineRule="auto"/>
            </w:pPr>
            <w:r w:rsidRPr="00516E7D">
              <w:t>TEXT</w:t>
            </w:r>
          </w:p>
        </w:tc>
        <w:tc>
          <w:tcPr>
            <w:tcW w:w="0" w:type="auto"/>
            <w:hideMark/>
          </w:tcPr>
          <w:p w14:paraId="4D1DB529" w14:textId="77777777" w:rsidR="00806DAE" w:rsidRPr="00516E7D" w:rsidRDefault="00806DAE" w:rsidP="00F83BD3">
            <w:pPr>
              <w:spacing w:after="160" w:line="259" w:lineRule="auto"/>
            </w:pPr>
          </w:p>
        </w:tc>
        <w:tc>
          <w:tcPr>
            <w:tcW w:w="0" w:type="auto"/>
            <w:hideMark/>
          </w:tcPr>
          <w:p w14:paraId="07BBCB5A" w14:textId="77777777" w:rsidR="00806DAE" w:rsidRPr="00516E7D" w:rsidRDefault="00806DAE" w:rsidP="00F83BD3">
            <w:pPr>
              <w:spacing w:after="160" w:line="259" w:lineRule="auto"/>
            </w:pPr>
            <w:r w:rsidRPr="00516E7D">
              <w:t>Popular attractions (JSON or comma-separated)</w:t>
            </w:r>
          </w:p>
        </w:tc>
      </w:tr>
    </w:tbl>
    <w:p w14:paraId="02B2008A" w14:textId="77777777" w:rsidR="00806DAE" w:rsidRPr="00516E7D" w:rsidRDefault="00806DAE" w:rsidP="00806DAE">
      <w:r>
        <w:pict w14:anchorId="7081A42F">
          <v:rect id="_x0000_i1057" style="width:0;height:1.5pt" o:hralign="center" o:hrstd="t" o:hr="t" fillcolor="#a0a0a0" stroked="f"/>
        </w:pict>
      </w:r>
    </w:p>
    <w:p w14:paraId="01CB69B4" w14:textId="77777777" w:rsidR="00806DAE" w:rsidRPr="00516E7D" w:rsidRDefault="00806DAE" w:rsidP="00806DAE">
      <w:pPr>
        <w:rPr>
          <w:b/>
          <w:bCs/>
        </w:rPr>
      </w:pPr>
      <w:r w:rsidRPr="00516E7D">
        <w:rPr>
          <w:b/>
          <w:bCs/>
        </w:rPr>
        <w:t>15. Notification Table</w:t>
      </w:r>
    </w:p>
    <w:tbl>
      <w:tblPr>
        <w:tblStyle w:val="TableGrid"/>
        <w:tblW w:w="0" w:type="auto"/>
        <w:tblLook w:val="04A0" w:firstRow="1" w:lastRow="0" w:firstColumn="1" w:lastColumn="0" w:noHBand="0" w:noVBand="1"/>
      </w:tblPr>
      <w:tblGrid>
        <w:gridCol w:w="1574"/>
        <w:gridCol w:w="1532"/>
        <w:gridCol w:w="4130"/>
        <w:gridCol w:w="3527"/>
      </w:tblGrid>
      <w:tr w:rsidR="00806DAE" w:rsidRPr="00516E7D" w14:paraId="35AF25A3" w14:textId="77777777" w:rsidTr="00F83BD3">
        <w:tc>
          <w:tcPr>
            <w:tcW w:w="0" w:type="auto"/>
            <w:hideMark/>
          </w:tcPr>
          <w:p w14:paraId="73A2E160" w14:textId="77777777" w:rsidR="00806DAE" w:rsidRPr="00516E7D" w:rsidRDefault="00806DAE" w:rsidP="00F83BD3">
            <w:pPr>
              <w:spacing w:after="160" w:line="259" w:lineRule="auto"/>
              <w:rPr>
                <w:b/>
                <w:bCs/>
              </w:rPr>
            </w:pPr>
            <w:r w:rsidRPr="00516E7D">
              <w:rPr>
                <w:b/>
                <w:bCs/>
              </w:rPr>
              <w:t>Field Name</w:t>
            </w:r>
          </w:p>
        </w:tc>
        <w:tc>
          <w:tcPr>
            <w:tcW w:w="0" w:type="auto"/>
            <w:hideMark/>
          </w:tcPr>
          <w:p w14:paraId="4AAD1F8C" w14:textId="77777777" w:rsidR="00806DAE" w:rsidRPr="00516E7D" w:rsidRDefault="00806DAE" w:rsidP="00F83BD3">
            <w:pPr>
              <w:spacing w:after="160" w:line="259" w:lineRule="auto"/>
              <w:rPr>
                <w:b/>
                <w:bCs/>
              </w:rPr>
            </w:pPr>
            <w:r w:rsidRPr="00516E7D">
              <w:rPr>
                <w:b/>
                <w:bCs/>
              </w:rPr>
              <w:t>Data Type</w:t>
            </w:r>
          </w:p>
        </w:tc>
        <w:tc>
          <w:tcPr>
            <w:tcW w:w="0" w:type="auto"/>
            <w:hideMark/>
          </w:tcPr>
          <w:p w14:paraId="6EA023FC" w14:textId="77777777" w:rsidR="00806DAE" w:rsidRPr="00516E7D" w:rsidRDefault="00806DAE" w:rsidP="00F83BD3">
            <w:pPr>
              <w:spacing w:after="160" w:line="259" w:lineRule="auto"/>
              <w:rPr>
                <w:b/>
                <w:bCs/>
              </w:rPr>
            </w:pPr>
            <w:r w:rsidRPr="00516E7D">
              <w:rPr>
                <w:b/>
                <w:bCs/>
              </w:rPr>
              <w:t>Constraints</w:t>
            </w:r>
          </w:p>
        </w:tc>
        <w:tc>
          <w:tcPr>
            <w:tcW w:w="0" w:type="auto"/>
            <w:hideMark/>
          </w:tcPr>
          <w:p w14:paraId="10916A7E" w14:textId="77777777" w:rsidR="00806DAE" w:rsidRPr="00516E7D" w:rsidRDefault="00806DAE" w:rsidP="00F83BD3">
            <w:pPr>
              <w:spacing w:after="160" w:line="259" w:lineRule="auto"/>
              <w:rPr>
                <w:b/>
                <w:bCs/>
              </w:rPr>
            </w:pPr>
            <w:r w:rsidRPr="00516E7D">
              <w:rPr>
                <w:b/>
                <w:bCs/>
              </w:rPr>
              <w:t>Description</w:t>
            </w:r>
          </w:p>
        </w:tc>
      </w:tr>
      <w:tr w:rsidR="00806DAE" w:rsidRPr="00516E7D" w14:paraId="7FB9A94A" w14:textId="77777777" w:rsidTr="00F83BD3">
        <w:tc>
          <w:tcPr>
            <w:tcW w:w="0" w:type="auto"/>
            <w:hideMark/>
          </w:tcPr>
          <w:p w14:paraId="1B43AB18" w14:textId="77777777" w:rsidR="00806DAE" w:rsidRPr="00516E7D" w:rsidRDefault="00806DAE" w:rsidP="00F83BD3">
            <w:pPr>
              <w:spacing w:after="160" w:line="259" w:lineRule="auto"/>
            </w:pPr>
            <w:r w:rsidRPr="00516E7D">
              <w:t>notification_id</w:t>
            </w:r>
          </w:p>
        </w:tc>
        <w:tc>
          <w:tcPr>
            <w:tcW w:w="0" w:type="auto"/>
            <w:hideMark/>
          </w:tcPr>
          <w:p w14:paraId="0E077922" w14:textId="77777777" w:rsidR="00806DAE" w:rsidRPr="00516E7D" w:rsidRDefault="00806DAE" w:rsidP="00F83BD3">
            <w:pPr>
              <w:spacing w:after="160" w:line="259" w:lineRule="auto"/>
            </w:pPr>
            <w:r w:rsidRPr="00516E7D">
              <w:t>INT</w:t>
            </w:r>
          </w:p>
        </w:tc>
        <w:tc>
          <w:tcPr>
            <w:tcW w:w="0" w:type="auto"/>
            <w:hideMark/>
          </w:tcPr>
          <w:p w14:paraId="4FBED6C8" w14:textId="77777777" w:rsidR="00806DAE" w:rsidRPr="00516E7D" w:rsidRDefault="00806DAE" w:rsidP="00F83BD3">
            <w:pPr>
              <w:spacing w:after="160" w:line="259" w:lineRule="auto"/>
            </w:pPr>
            <w:r w:rsidRPr="00516E7D">
              <w:t>PRIMARY KEY, AUTO_INCREMENT</w:t>
            </w:r>
          </w:p>
        </w:tc>
        <w:tc>
          <w:tcPr>
            <w:tcW w:w="0" w:type="auto"/>
            <w:hideMark/>
          </w:tcPr>
          <w:p w14:paraId="674290CB" w14:textId="77777777" w:rsidR="00806DAE" w:rsidRPr="00516E7D" w:rsidRDefault="00806DAE" w:rsidP="00F83BD3">
            <w:pPr>
              <w:spacing w:after="160" w:line="259" w:lineRule="auto"/>
            </w:pPr>
            <w:r w:rsidRPr="00516E7D">
              <w:t>Unique identifier for each notification</w:t>
            </w:r>
          </w:p>
        </w:tc>
      </w:tr>
      <w:tr w:rsidR="00806DAE" w:rsidRPr="00516E7D" w14:paraId="0C54A579" w14:textId="77777777" w:rsidTr="00F83BD3">
        <w:tc>
          <w:tcPr>
            <w:tcW w:w="0" w:type="auto"/>
            <w:hideMark/>
          </w:tcPr>
          <w:p w14:paraId="10A06B28" w14:textId="77777777" w:rsidR="00806DAE" w:rsidRPr="00516E7D" w:rsidRDefault="00806DAE" w:rsidP="00F83BD3">
            <w:pPr>
              <w:spacing w:after="160" w:line="259" w:lineRule="auto"/>
            </w:pPr>
            <w:r w:rsidRPr="00516E7D">
              <w:t>user_id</w:t>
            </w:r>
          </w:p>
        </w:tc>
        <w:tc>
          <w:tcPr>
            <w:tcW w:w="0" w:type="auto"/>
            <w:hideMark/>
          </w:tcPr>
          <w:p w14:paraId="753B86F7" w14:textId="77777777" w:rsidR="00806DAE" w:rsidRPr="00516E7D" w:rsidRDefault="00806DAE" w:rsidP="00F83BD3">
            <w:pPr>
              <w:spacing w:after="160" w:line="259" w:lineRule="auto"/>
            </w:pPr>
            <w:r w:rsidRPr="00516E7D">
              <w:t>INT</w:t>
            </w:r>
          </w:p>
        </w:tc>
        <w:tc>
          <w:tcPr>
            <w:tcW w:w="0" w:type="auto"/>
            <w:hideMark/>
          </w:tcPr>
          <w:p w14:paraId="07B59CBB" w14:textId="77777777" w:rsidR="00806DAE" w:rsidRPr="00516E7D" w:rsidRDefault="00806DAE" w:rsidP="00F83BD3">
            <w:pPr>
              <w:spacing w:after="160" w:line="259" w:lineRule="auto"/>
            </w:pPr>
            <w:r w:rsidRPr="00516E7D">
              <w:t>FOREIGN KEY (user_id) REFERENCES User(user_id)</w:t>
            </w:r>
          </w:p>
        </w:tc>
        <w:tc>
          <w:tcPr>
            <w:tcW w:w="0" w:type="auto"/>
            <w:hideMark/>
          </w:tcPr>
          <w:p w14:paraId="5D4A7418" w14:textId="77777777" w:rsidR="00806DAE" w:rsidRPr="00516E7D" w:rsidRDefault="00806DAE" w:rsidP="00F83BD3">
            <w:pPr>
              <w:spacing w:after="160" w:line="259" w:lineRule="auto"/>
            </w:pPr>
            <w:r w:rsidRPr="00516E7D">
              <w:t>ID of the user to whom notification is sent</w:t>
            </w:r>
          </w:p>
        </w:tc>
      </w:tr>
      <w:tr w:rsidR="00806DAE" w:rsidRPr="00516E7D" w14:paraId="51EC5DC6" w14:textId="77777777" w:rsidTr="00F83BD3">
        <w:tc>
          <w:tcPr>
            <w:tcW w:w="0" w:type="auto"/>
            <w:hideMark/>
          </w:tcPr>
          <w:p w14:paraId="265CC3E3" w14:textId="77777777" w:rsidR="00806DAE" w:rsidRPr="00516E7D" w:rsidRDefault="00806DAE" w:rsidP="00F83BD3">
            <w:pPr>
              <w:spacing w:after="160" w:line="259" w:lineRule="auto"/>
            </w:pPr>
            <w:r w:rsidRPr="00516E7D">
              <w:t>message</w:t>
            </w:r>
          </w:p>
        </w:tc>
        <w:tc>
          <w:tcPr>
            <w:tcW w:w="0" w:type="auto"/>
            <w:hideMark/>
          </w:tcPr>
          <w:p w14:paraId="4FD3A664" w14:textId="77777777" w:rsidR="00806DAE" w:rsidRPr="00516E7D" w:rsidRDefault="00806DAE" w:rsidP="00F83BD3">
            <w:pPr>
              <w:spacing w:after="160" w:line="259" w:lineRule="auto"/>
            </w:pPr>
            <w:r w:rsidRPr="00516E7D">
              <w:t>TEXT</w:t>
            </w:r>
          </w:p>
        </w:tc>
        <w:tc>
          <w:tcPr>
            <w:tcW w:w="0" w:type="auto"/>
            <w:hideMark/>
          </w:tcPr>
          <w:p w14:paraId="05A33CBF" w14:textId="77777777" w:rsidR="00806DAE" w:rsidRPr="00516E7D" w:rsidRDefault="00806DAE" w:rsidP="00F83BD3">
            <w:pPr>
              <w:spacing w:after="160" w:line="259" w:lineRule="auto"/>
            </w:pPr>
            <w:r w:rsidRPr="00516E7D">
              <w:t>NOT NULL</w:t>
            </w:r>
          </w:p>
        </w:tc>
        <w:tc>
          <w:tcPr>
            <w:tcW w:w="0" w:type="auto"/>
            <w:hideMark/>
          </w:tcPr>
          <w:p w14:paraId="625E2CDF" w14:textId="77777777" w:rsidR="00806DAE" w:rsidRPr="00516E7D" w:rsidRDefault="00806DAE" w:rsidP="00F83BD3">
            <w:pPr>
              <w:spacing w:after="160" w:line="259" w:lineRule="auto"/>
            </w:pPr>
            <w:r w:rsidRPr="00516E7D">
              <w:t>Notification message content</w:t>
            </w:r>
          </w:p>
        </w:tc>
      </w:tr>
      <w:tr w:rsidR="00806DAE" w:rsidRPr="00516E7D" w14:paraId="3B5A4279" w14:textId="77777777" w:rsidTr="00F83BD3">
        <w:tc>
          <w:tcPr>
            <w:tcW w:w="0" w:type="auto"/>
            <w:hideMark/>
          </w:tcPr>
          <w:p w14:paraId="73D64AF2" w14:textId="77777777" w:rsidR="00806DAE" w:rsidRPr="00516E7D" w:rsidRDefault="00806DAE" w:rsidP="00F83BD3">
            <w:pPr>
              <w:spacing w:after="160" w:line="259" w:lineRule="auto"/>
            </w:pPr>
            <w:r w:rsidRPr="00516E7D">
              <w:t>status</w:t>
            </w:r>
          </w:p>
        </w:tc>
        <w:tc>
          <w:tcPr>
            <w:tcW w:w="0" w:type="auto"/>
            <w:hideMark/>
          </w:tcPr>
          <w:p w14:paraId="7F0613D5" w14:textId="77777777" w:rsidR="00806DAE" w:rsidRPr="00516E7D" w:rsidRDefault="00806DAE" w:rsidP="00F83BD3">
            <w:pPr>
              <w:spacing w:after="160" w:line="259" w:lineRule="auto"/>
            </w:pPr>
            <w:r w:rsidRPr="00516E7D">
              <w:t>VARCHAR(50)</w:t>
            </w:r>
          </w:p>
        </w:tc>
        <w:tc>
          <w:tcPr>
            <w:tcW w:w="0" w:type="auto"/>
            <w:hideMark/>
          </w:tcPr>
          <w:p w14:paraId="2733BE34" w14:textId="77777777" w:rsidR="00806DAE" w:rsidRPr="00516E7D" w:rsidRDefault="00806DAE" w:rsidP="00F83BD3">
            <w:pPr>
              <w:spacing w:after="160" w:line="259" w:lineRule="auto"/>
            </w:pPr>
            <w:r w:rsidRPr="00516E7D">
              <w:t>NOT NULL</w:t>
            </w:r>
          </w:p>
        </w:tc>
        <w:tc>
          <w:tcPr>
            <w:tcW w:w="0" w:type="auto"/>
            <w:hideMark/>
          </w:tcPr>
          <w:p w14:paraId="0714930E" w14:textId="77777777" w:rsidR="00806DAE" w:rsidRPr="00516E7D" w:rsidRDefault="00806DAE" w:rsidP="00F83BD3">
            <w:pPr>
              <w:spacing w:after="160" w:line="259" w:lineRule="auto"/>
            </w:pPr>
            <w:r w:rsidRPr="00516E7D">
              <w:t>Status (unread, read, etc.)</w:t>
            </w:r>
          </w:p>
        </w:tc>
      </w:tr>
      <w:tr w:rsidR="00806DAE" w:rsidRPr="00516E7D" w14:paraId="711973B2" w14:textId="77777777" w:rsidTr="00F83BD3">
        <w:tc>
          <w:tcPr>
            <w:tcW w:w="0" w:type="auto"/>
            <w:hideMark/>
          </w:tcPr>
          <w:p w14:paraId="10B4F340" w14:textId="77777777" w:rsidR="00806DAE" w:rsidRPr="00516E7D" w:rsidRDefault="00806DAE" w:rsidP="00F83BD3">
            <w:pPr>
              <w:spacing w:after="160" w:line="259" w:lineRule="auto"/>
            </w:pPr>
            <w:r w:rsidRPr="00516E7D">
              <w:t>sent_date</w:t>
            </w:r>
          </w:p>
        </w:tc>
        <w:tc>
          <w:tcPr>
            <w:tcW w:w="0" w:type="auto"/>
            <w:hideMark/>
          </w:tcPr>
          <w:p w14:paraId="08E4A92F" w14:textId="77777777" w:rsidR="00806DAE" w:rsidRPr="00516E7D" w:rsidRDefault="00806DAE" w:rsidP="00F83BD3">
            <w:pPr>
              <w:spacing w:after="160" w:line="259" w:lineRule="auto"/>
            </w:pPr>
            <w:r w:rsidRPr="00516E7D">
              <w:t>DATETIME</w:t>
            </w:r>
          </w:p>
        </w:tc>
        <w:tc>
          <w:tcPr>
            <w:tcW w:w="0" w:type="auto"/>
            <w:hideMark/>
          </w:tcPr>
          <w:p w14:paraId="473B15C3" w14:textId="77777777" w:rsidR="00806DAE" w:rsidRPr="00516E7D" w:rsidRDefault="00806DAE" w:rsidP="00F83BD3">
            <w:pPr>
              <w:spacing w:after="160" w:line="259" w:lineRule="auto"/>
            </w:pPr>
            <w:r w:rsidRPr="00516E7D">
              <w:t>NOT NULL</w:t>
            </w:r>
          </w:p>
        </w:tc>
        <w:tc>
          <w:tcPr>
            <w:tcW w:w="0" w:type="auto"/>
            <w:hideMark/>
          </w:tcPr>
          <w:p w14:paraId="40BEC1B1" w14:textId="77777777" w:rsidR="00806DAE" w:rsidRPr="00516E7D" w:rsidRDefault="00806DAE" w:rsidP="00F83BD3">
            <w:pPr>
              <w:spacing w:after="160" w:line="259" w:lineRule="auto"/>
            </w:pPr>
            <w:r w:rsidRPr="00516E7D">
              <w:t>Date and time when the notification was sent</w:t>
            </w:r>
          </w:p>
        </w:tc>
      </w:tr>
    </w:tbl>
    <w:p w14:paraId="7878700B" w14:textId="77777777" w:rsidR="00806DAE" w:rsidRDefault="00806DAE" w:rsidP="00806DAE"/>
    <w:p w14:paraId="3F6F43EB" w14:textId="77777777" w:rsidR="00806DAE" w:rsidRDefault="00806DAE" w:rsidP="00806DAE">
      <w:r>
        <w:br w:type="page"/>
      </w:r>
    </w:p>
    <w:p w14:paraId="2A8D53D5" w14:textId="77777777" w:rsidR="00806DAE" w:rsidRPr="008C5A96" w:rsidRDefault="00806DAE" w:rsidP="00806DAE">
      <w:pPr>
        <w:rPr>
          <w:b/>
          <w:bCs/>
          <w:color w:val="FF0000"/>
          <w:sz w:val="28"/>
          <w:szCs w:val="28"/>
        </w:rPr>
      </w:pPr>
      <w:r w:rsidRPr="008C5A96">
        <w:rPr>
          <w:b/>
          <w:bCs/>
          <w:color w:val="FF0000"/>
          <w:sz w:val="28"/>
          <w:szCs w:val="28"/>
        </w:rPr>
        <w:lastRenderedPageBreak/>
        <w:t>Detailed Explanation of Relationships in the Travel and Tourism Management System</w:t>
      </w:r>
    </w:p>
    <w:p w14:paraId="0AD5D478" w14:textId="77777777" w:rsidR="00806DAE" w:rsidRPr="008C5A96" w:rsidRDefault="00806DAE" w:rsidP="00806DAE">
      <w:pPr>
        <w:rPr>
          <w:b/>
          <w:bCs/>
        </w:rPr>
      </w:pPr>
      <w:r w:rsidRPr="008C5A96">
        <w:rPr>
          <w:b/>
          <w:bCs/>
        </w:rPr>
        <w:t>1. User → Booking (1)</w:t>
      </w:r>
    </w:p>
    <w:p w14:paraId="4844BB03" w14:textId="77777777" w:rsidR="00806DAE" w:rsidRPr="008C5A96" w:rsidRDefault="00806DAE" w:rsidP="00806DAE">
      <w:pPr>
        <w:numPr>
          <w:ilvl w:val="0"/>
          <w:numId w:val="4"/>
        </w:numPr>
      </w:pPr>
      <w:r w:rsidRPr="008C5A96">
        <w:rPr>
          <w:b/>
          <w:bCs/>
        </w:rPr>
        <w:t>One User</w:t>
      </w:r>
      <w:r w:rsidRPr="008C5A96">
        <w:t xml:space="preserve"> can have </w:t>
      </w:r>
      <w:r w:rsidRPr="008C5A96">
        <w:rPr>
          <w:b/>
          <w:bCs/>
        </w:rPr>
        <w:t>many Bookings</w:t>
      </w:r>
      <w:r w:rsidRPr="008C5A96">
        <w:t>, but each booking is associated with only one user.</w:t>
      </w:r>
    </w:p>
    <w:p w14:paraId="0FC73D81" w14:textId="77777777" w:rsidR="00806DAE" w:rsidRPr="008C5A96" w:rsidRDefault="00806DAE" w:rsidP="00806DAE">
      <w:pPr>
        <w:numPr>
          <w:ilvl w:val="0"/>
          <w:numId w:val="4"/>
        </w:numPr>
      </w:pPr>
      <w:r w:rsidRPr="008C5A96">
        <w:rPr>
          <w:b/>
          <w:bCs/>
        </w:rPr>
        <w:t>Foreign Key</w:t>
      </w:r>
      <w:r w:rsidRPr="008C5A96">
        <w:t>: user_id in the Booking table references the User table.</w:t>
      </w:r>
    </w:p>
    <w:p w14:paraId="698F486A" w14:textId="77777777" w:rsidR="00806DAE" w:rsidRPr="008C5A96" w:rsidRDefault="00806DAE" w:rsidP="00806DAE">
      <w:pPr>
        <w:rPr>
          <w:b/>
          <w:bCs/>
        </w:rPr>
      </w:pPr>
      <w:r w:rsidRPr="008C5A96">
        <w:rPr>
          <w:b/>
          <w:bCs/>
        </w:rPr>
        <w:t>2. Agent → TourPackage (1)</w:t>
      </w:r>
    </w:p>
    <w:p w14:paraId="38DA0072" w14:textId="77777777" w:rsidR="00806DAE" w:rsidRPr="008C5A96" w:rsidRDefault="00806DAE" w:rsidP="00806DAE">
      <w:pPr>
        <w:numPr>
          <w:ilvl w:val="0"/>
          <w:numId w:val="5"/>
        </w:numPr>
      </w:pPr>
      <w:r w:rsidRPr="008C5A96">
        <w:rPr>
          <w:b/>
          <w:bCs/>
        </w:rPr>
        <w:t>One Agent</w:t>
      </w:r>
      <w:r w:rsidRPr="008C5A96">
        <w:t xml:space="preserve"> can manage </w:t>
      </w:r>
      <w:r w:rsidRPr="008C5A96">
        <w:rPr>
          <w:b/>
          <w:bCs/>
        </w:rPr>
        <w:t>many Tour Packages</w:t>
      </w:r>
      <w:r w:rsidRPr="008C5A96">
        <w:t>, but each tour package is managed by a single agent.</w:t>
      </w:r>
    </w:p>
    <w:p w14:paraId="1E4FEB82" w14:textId="77777777" w:rsidR="00806DAE" w:rsidRPr="008C5A96" w:rsidRDefault="00806DAE" w:rsidP="00806DAE">
      <w:pPr>
        <w:numPr>
          <w:ilvl w:val="0"/>
          <w:numId w:val="5"/>
        </w:numPr>
      </w:pPr>
      <w:r w:rsidRPr="008C5A96">
        <w:rPr>
          <w:b/>
          <w:bCs/>
        </w:rPr>
        <w:t>Foreign Key</w:t>
      </w:r>
      <w:r w:rsidRPr="008C5A96">
        <w:t>: You could optionally add agent_id in the TourPackage table to denote that an agent manages the tour package.</w:t>
      </w:r>
    </w:p>
    <w:p w14:paraId="7B0AA8C0" w14:textId="77777777" w:rsidR="00806DAE" w:rsidRPr="008C5A96" w:rsidRDefault="00806DAE" w:rsidP="00806DAE">
      <w:pPr>
        <w:rPr>
          <w:b/>
          <w:bCs/>
        </w:rPr>
      </w:pPr>
      <w:r w:rsidRPr="008C5A96">
        <w:rPr>
          <w:b/>
          <w:bCs/>
        </w:rPr>
        <w:t>3. TourPackage → Booking (1</w:t>
      </w:r>
    </w:p>
    <w:p w14:paraId="62F8B560" w14:textId="77777777" w:rsidR="00806DAE" w:rsidRPr="008C5A96" w:rsidRDefault="00806DAE" w:rsidP="00806DAE">
      <w:pPr>
        <w:rPr>
          <w:b/>
          <w:bCs/>
        </w:rPr>
      </w:pPr>
      <w:r w:rsidRPr="008C5A96">
        <w:rPr>
          <w:b/>
          <w:bCs/>
        </w:rPr>
        <w:t>)</w:t>
      </w:r>
    </w:p>
    <w:p w14:paraId="7A5305CE" w14:textId="77777777" w:rsidR="00806DAE" w:rsidRPr="008C5A96" w:rsidRDefault="00806DAE" w:rsidP="00806DAE">
      <w:pPr>
        <w:numPr>
          <w:ilvl w:val="0"/>
          <w:numId w:val="6"/>
        </w:numPr>
      </w:pPr>
      <w:r w:rsidRPr="008C5A96">
        <w:rPr>
          <w:b/>
          <w:bCs/>
        </w:rPr>
        <w:t>One TourPackage</w:t>
      </w:r>
      <w:r w:rsidRPr="008C5A96">
        <w:t xml:space="preserve"> can have </w:t>
      </w:r>
      <w:r w:rsidRPr="008C5A96">
        <w:rPr>
          <w:b/>
          <w:bCs/>
        </w:rPr>
        <w:t>many Bookings</w:t>
      </w:r>
      <w:r w:rsidRPr="008C5A96">
        <w:t>, but each booking is associated with only one tour package.</w:t>
      </w:r>
    </w:p>
    <w:p w14:paraId="5E12992F" w14:textId="77777777" w:rsidR="00806DAE" w:rsidRPr="008C5A96" w:rsidRDefault="00806DAE" w:rsidP="00806DAE">
      <w:pPr>
        <w:numPr>
          <w:ilvl w:val="0"/>
          <w:numId w:val="6"/>
        </w:numPr>
      </w:pPr>
      <w:r w:rsidRPr="008C5A96">
        <w:rPr>
          <w:b/>
          <w:bCs/>
        </w:rPr>
        <w:t>Foreign Key</w:t>
      </w:r>
      <w:r w:rsidRPr="008C5A96">
        <w:t>: tour_package_id in the Booking table references the TourPackage table.</w:t>
      </w:r>
    </w:p>
    <w:p w14:paraId="0A8B88E7" w14:textId="77777777" w:rsidR="00806DAE" w:rsidRPr="008C5A96" w:rsidRDefault="00806DAE" w:rsidP="00806DAE">
      <w:pPr>
        <w:rPr>
          <w:b/>
          <w:bCs/>
        </w:rPr>
      </w:pPr>
      <w:r w:rsidRPr="008C5A96">
        <w:rPr>
          <w:b/>
          <w:bCs/>
        </w:rPr>
        <w:t>4. User → Review (1</w:t>
      </w:r>
    </w:p>
    <w:p w14:paraId="260FBDD1" w14:textId="77777777" w:rsidR="00806DAE" w:rsidRPr="008C5A96" w:rsidRDefault="00806DAE" w:rsidP="00806DAE">
      <w:pPr>
        <w:rPr>
          <w:b/>
          <w:bCs/>
        </w:rPr>
      </w:pPr>
      <w:r w:rsidRPr="008C5A96">
        <w:rPr>
          <w:b/>
          <w:bCs/>
        </w:rPr>
        <w:t>)</w:t>
      </w:r>
    </w:p>
    <w:p w14:paraId="44F1C1BC" w14:textId="77777777" w:rsidR="00806DAE" w:rsidRPr="008C5A96" w:rsidRDefault="00806DAE" w:rsidP="00806DAE">
      <w:pPr>
        <w:numPr>
          <w:ilvl w:val="0"/>
          <w:numId w:val="7"/>
        </w:numPr>
      </w:pPr>
      <w:r w:rsidRPr="008C5A96">
        <w:rPr>
          <w:b/>
          <w:bCs/>
        </w:rPr>
        <w:t>One User</w:t>
      </w:r>
      <w:r w:rsidRPr="008C5A96">
        <w:t xml:space="preserve"> can leave </w:t>
      </w:r>
      <w:r w:rsidRPr="008C5A96">
        <w:rPr>
          <w:b/>
          <w:bCs/>
        </w:rPr>
        <w:t>many Reviews</w:t>
      </w:r>
      <w:r w:rsidRPr="008C5A96">
        <w:t>, but each review is written by only one user.</w:t>
      </w:r>
    </w:p>
    <w:p w14:paraId="09A215BA" w14:textId="77777777" w:rsidR="00806DAE" w:rsidRPr="008C5A96" w:rsidRDefault="00806DAE" w:rsidP="00806DAE">
      <w:pPr>
        <w:numPr>
          <w:ilvl w:val="0"/>
          <w:numId w:val="7"/>
        </w:numPr>
      </w:pPr>
      <w:r w:rsidRPr="008C5A96">
        <w:rPr>
          <w:b/>
          <w:bCs/>
        </w:rPr>
        <w:t>Foreign Key</w:t>
      </w:r>
      <w:r w:rsidRPr="008C5A96">
        <w:t>: user_id in the Review table references the User table.</w:t>
      </w:r>
    </w:p>
    <w:p w14:paraId="2A283E8A" w14:textId="77777777" w:rsidR="00806DAE" w:rsidRPr="008C5A96" w:rsidRDefault="00806DAE" w:rsidP="00806DAE">
      <w:pPr>
        <w:rPr>
          <w:b/>
          <w:bCs/>
        </w:rPr>
      </w:pPr>
      <w:r w:rsidRPr="008C5A96">
        <w:rPr>
          <w:b/>
          <w:bCs/>
        </w:rPr>
        <w:t>5. TourPackage → Review (1</w:t>
      </w:r>
    </w:p>
    <w:p w14:paraId="64F3EFEC" w14:textId="77777777" w:rsidR="00806DAE" w:rsidRPr="008C5A96" w:rsidRDefault="00806DAE" w:rsidP="00806DAE">
      <w:pPr>
        <w:rPr>
          <w:b/>
          <w:bCs/>
        </w:rPr>
      </w:pPr>
      <w:r w:rsidRPr="008C5A96">
        <w:rPr>
          <w:b/>
          <w:bCs/>
        </w:rPr>
        <w:t>)</w:t>
      </w:r>
    </w:p>
    <w:p w14:paraId="7D482EFC" w14:textId="77777777" w:rsidR="00806DAE" w:rsidRPr="008C5A96" w:rsidRDefault="00806DAE" w:rsidP="00806DAE">
      <w:pPr>
        <w:numPr>
          <w:ilvl w:val="0"/>
          <w:numId w:val="8"/>
        </w:numPr>
      </w:pPr>
      <w:r w:rsidRPr="008C5A96">
        <w:rPr>
          <w:b/>
          <w:bCs/>
        </w:rPr>
        <w:t>One TourPackage</w:t>
      </w:r>
      <w:r w:rsidRPr="008C5A96">
        <w:t xml:space="preserve"> can have </w:t>
      </w:r>
      <w:r w:rsidRPr="008C5A96">
        <w:rPr>
          <w:b/>
          <w:bCs/>
        </w:rPr>
        <w:t>many Reviews</w:t>
      </w:r>
      <w:r w:rsidRPr="008C5A96">
        <w:t>, but each review is about only one tour package.</w:t>
      </w:r>
    </w:p>
    <w:p w14:paraId="553F7C39" w14:textId="77777777" w:rsidR="00806DAE" w:rsidRPr="008C5A96" w:rsidRDefault="00806DAE" w:rsidP="00806DAE">
      <w:pPr>
        <w:numPr>
          <w:ilvl w:val="0"/>
          <w:numId w:val="8"/>
        </w:numPr>
      </w:pPr>
      <w:r w:rsidRPr="008C5A96">
        <w:rPr>
          <w:b/>
          <w:bCs/>
        </w:rPr>
        <w:t>Foreign Key</w:t>
      </w:r>
      <w:r w:rsidRPr="008C5A96">
        <w:t>: tour_package_id in the Review table references the TourPackage table.</w:t>
      </w:r>
    </w:p>
    <w:p w14:paraId="7F8D6827" w14:textId="77777777" w:rsidR="00806DAE" w:rsidRPr="008C5A96" w:rsidRDefault="00806DAE" w:rsidP="00806DAE">
      <w:pPr>
        <w:rPr>
          <w:b/>
          <w:bCs/>
        </w:rPr>
      </w:pPr>
      <w:r w:rsidRPr="008C5A96">
        <w:rPr>
          <w:b/>
          <w:bCs/>
        </w:rPr>
        <w:t>6. TourPackage → Itinerary (1:1)</w:t>
      </w:r>
    </w:p>
    <w:p w14:paraId="6EE18B03" w14:textId="77777777" w:rsidR="00806DAE" w:rsidRPr="008C5A96" w:rsidRDefault="00806DAE" w:rsidP="00806DAE">
      <w:pPr>
        <w:numPr>
          <w:ilvl w:val="0"/>
          <w:numId w:val="9"/>
        </w:numPr>
      </w:pPr>
      <w:r w:rsidRPr="008C5A96">
        <w:rPr>
          <w:b/>
          <w:bCs/>
        </w:rPr>
        <w:t>One TourPackage</w:t>
      </w:r>
      <w:r w:rsidRPr="008C5A96">
        <w:t xml:space="preserve"> has </w:t>
      </w:r>
      <w:r w:rsidRPr="008C5A96">
        <w:rPr>
          <w:b/>
          <w:bCs/>
        </w:rPr>
        <w:t>one Itinerary</w:t>
      </w:r>
      <w:r w:rsidRPr="008C5A96">
        <w:t>, and one itinerary belongs to one tour package.</w:t>
      </w:r>
    </w:p>
    <w:p w14:paraId="5D9EF331" w14:textId="77777777" w:rsidR="00806DAE" w:rsidRPr="008C5A96" w:rsidRDefault="00806DAE" w:rsidP="00806DAE">
      <w:pPr>
        <w:numPr>
          <w:ilvl w:val="0"/>
          <w:numId w:val="9"/>
        </w:numPr>
      </w:pPr>
      <w:r w:rsidRPr="008C5A96">
        <w:rPr>
          <w:b/>
          <w:bCs/>
        </w:rPr>
        <w:t>Foreign Key</w:t>
      </w:r>
      <w:r w:rsidRPr="008C5A96">
        <w:t>: tour_package_id in the Itinerary table references the TourPackage table.</w:t>
      </w:r>
    </w:p>
    <w:p w14:paraId="35E47771" w14:textId="77777777" w:rsidR="00806DAE" w:rsidRPr="008C5A96" w:rsidRDefault="00806DAE" w:rsidP="00806DAE">
      <w:pPr>
        <w:rPr>
          <w:b/>
          <w:bCs/>
        </w:rPr>
      </w:pPr>
      <w:r w:rsidRPr="008C5A96">
        <w:rPr>
          <w:b/>
          <w:bCs/>
        </w:rPr>
        <w:t>7. Booking → Payment (1:1)</w:t>
      </w:r>
    </w:p>
    <w:p w14:paraId="18C6FF52" w14:textId="77777777" w:rsidR="00806DAE" w:rsidRPr="008C5A96" w:rsidRDefault="00806DAE" w:rsidP="00806DAE">
      <w:pPr>
        <w:numPr>
          <w:ilvl w:val="0"/>
          <w:numId w:val="10"/>
        </w:numPr>
      </w:pPr>
      <w:r w:rsidRPr="008C5A96">
        <w:rPr>
          <w:b/>
          <w:bCs/>
        </w:rPr>
        <w:t>One Booking</w:t>
      </w:r>
      <w:r w:rsidRPr="008C5A96">
        <w:t xml:space="preserve"> results in </w:t>
      </w:r>
      <w:r w:rsidRPr="008C5A96">
        <w:rPr>
          <w:b/>
          <w:bCs/>
        </w:rPr>
        <w:t>one Payment</w:t>
      </w:r>
      <w:r w:rsidRPr="008C5A96">
        <w:t>, and one payment is linked to only one booking.</w:t>
      </w:r>
    </w:p>
    <w:p w14:paraId="253DBB64" w14:textId="77777777" w:rsidR="00806DAE" w:rsidRPr="008C5A96" w:rsidRDefault="00806DAE" w:rsidP="00806DAE">
      <w:pPr>
        <w:numPr>
          <w:ilvl w:val="0"/>
          <w:numId w:val="10"/>
        </w:numPr>
      </w:pPr>
      <w:r w:rsidRPr="008C5A96">
        <w:rPr>
          <w:b/>
          <w:bCs/>
        </w:rPr>
        <w:t>Foreign Key</w:t>
      </w:r>
      <w:r w:rsidRPr="008C5A96">
        <w:t>: booking_id in the Payment table references the Booking table.</w:t>
      </w:r>
    </w:p>
    <w:p w14:paraId="4C4AB38F" w14:textId="77777777" w:rsidR="00806DAE" w:rsidRPr="008C5A96" w:rsidRDefault="00806DAE" w:rsidP="00806DAE">
      <w:pPr>
        <w:rPr>
          <w:b/>
          <w:bCs/>
        </w:rPr>
      </w:pPr>
      <w:r w:rsidRPr="008C5A96">
        <w:rPr>
          <w:b/>
          <w:bCs/>
        </w:rPr>
        <w:t>8. User → Feedback (1</w:t>
      </w:r>
    </w:p>
    <w:p w14:paraId="68D752AF" w14:textId="77777777" w:rsidR="00806DAE" w:rsidRPr="008C5A96" w:rsidRDefault="00806DAE" w:rsidP="00806DAE">
      <w:pPr>
        <w:rPr>
          <w:b/>
          <w:bCs/>
        </w:rPr>
      </w:pPr>
      <w:r w:rsidRPr="008C5A96">
        <w:rPr>
          <w:b/>
          <w:bCs/>
        </w:rPr>
        <w:t>)</w:t>
      </w:r>
    </w:p>
    <w:p w14:paraId="278BE655" w14:textId="77777777" w:rsidR="00806DAE" w:rsidRPr="008C5A96" w:rsidRDefault="00806DAE" w:rsidP="00806DAE">
      <w:pPr>
        <w:numPr>
          <w:ilvl w:val="0"/>
          <w:numId w:val="11"/>
        </w:numPr>
      </w:pPr>
      <w:r w:rsidRPr="008C5A96">
        <w:rPr>
          <w:b/>
          <w:bCs/>
        </w:rPr>
        <w:t>One User</w:t>
      </w:r>
      <w:r w:rsidRPr="008C5A96">
        <w:t xml:space="preserve"> can give </w:t>
      </w:r>
      <w:r w:rsidRPr="008C5A96">
        <w:rPr>
          <w:b/>
          <w:bCs/>
        </w:rPr>
        <w:t>multiple Feedback</w:t>
      </w:r>
      <w:r w:rsidRPr="008C5A96">
        <w:t xml:space="preserve"> entries about agents, guides, or services.</w:t>
      </w:r>
    </w:p>
    <w:p w14:paraId="3D100DCA" w14:textId="77777777" w:rsidR="00806DAE" w:rsidRPr="008C5A96" w:rsidRDefault="00806DAE" w:rsidP="00806DAE">
      <w:pPr>
        <w:numPr>
          <w:ilvl w:val="0"/>
          <w:numId w:val="11"/>
        </w:numPr>
      </w:pPr>
      <w:r w:rsidRPr="008C5A96">
        <w:rPr>
          <w:b/>
          <w:bCs/>
        </w:rPr>
        <w:t>Foreign Key</w:t>
      </w:r>
      <w:r w:rsidRPr="008C5A96">
        <w:t>: user_id in the Feedback table references the User table.</w:t>
      </w:r>
    </w:p>
    <w:p w14:paraId="2BEDE017" w14:textId="77777777" w:rsidR="00806DAE" w:rsidRPr="008C5A96" w:rsidRDefault="00806DAE" w:rsidP="00806DAE">
      <w:pPr>
        <w:rPr>
          <w:b/>
          <w:bCs/>
        </w:rPr>
      </w:pPr>
      <w:r w:rsidRPr="008C5A96">
        <w:rPr>
          <w:b/>
          <w:bCs/>
        </w:rPr>
        <w:t>9. Agent → Feedback (1</w:t>
      </w:r>
    </w:p>
    <w:p w14:paraId="5FBAA6CC" w14:textId="77777777" w:rsidR="00806DAE" w:rsidRPr="008C5A96" w:rsidRDefault="00806DAE" w:rsidP="00806DAE">
      <w:pPr>
        <w:rPr>
          <w:b/>
          <w:bCs/>
        </w:rPr>
      </w:pPr>
      <w:r w:rsidRPr="008C5A96">
        <w:rPr>
          <w:b/>
          <w:bCs/>
        </w:rPr>
        <w:t>)</w:t>
      </w:r>
    </w:p>
    <w:p w14:paraId="169DD526" w14:textId="77777777" w:rsidR="00806DAE" w:rsidRPr="008C5A96" w:rsidRDefault="00806DAE" w:rsidP="00806DAE">
      <w:pPr>
        <w:numPr>
          <w:ilvl w:val="0"/>
          <w:numId w:val="12"/>
        </w:numPr>
      </w:pPr>
      <w:r w:rsidRPr="008C5A96">
        <w:rPr>
          <w:b/>
          <w:bCs/>
        </w:rPr>
        <w:t>One Agent</w:t>
      </w:r>
      <w:r w:rsidRPr="008C5A96">
        <w:t xml:space="preserve"> can receive </w:t>
      </w:r>
      <w:r w:rsidRPr="008C5A96">
        <w:rPr>
          <w:b/>
          <w:bCs/>
        </w:rPr>
        <w:t>multiple Feedback</w:t>
      </w:r>
      <w:r w:rsidRPr="008C5A96">
        <w:t xml:space="preserve"> entries from different users.</w:t>
      </w:r>
    </w:p>
    <w:p w14:paraId="4006E201" w14:textId="77777777" w:rsidR="00806DAE" w:rsidRPr="008C5A96" w:rsidRDefault="00806DAE" w:rsidP="00806DAE">
      <w:pPr>
        <w:numPr>
          <w:ilvl w:val="0"/>
          <w:numId w:val="12"/>
        </w:numPr>
      </w:pPr>
      <w:r w:rsidRPr="008C5A96">
        <w:rPr>
          <w:b/>
          <w:bCs/>
        </w:rPr>
        <w:t>Foreign Key</w:t>
      </w:r>
      <w:r w:rsidRPr="008C5A96">
        <w:t>: agent_id in the Feedback table references the Agent table.</w:t>
      </w:r>
    </w:p>
    <w:p w14:paraId="631919FA" w14:textId="77777777" w:rsidR="00806DAE" w:rsidRPr="008C5A96" w:rsidRDefault="00806DAE" w:rsidP="00806DAE">
      <w:pPr>
        <w:rPr>
          <w:b/>
          <w:bCs/>
        </w:rPr>
      </w:pPr>
      <w:r w:rsidRPr="008C5A96">
        <w:rPr>
          <w:b/>
          <w:bCs/>
        </w:rPr>
        <w:t>10. Guide → Feedback (1</w:t>
      </w:r>
    </w:p>
    <w:p w14:paraId="55066EF3" w14:textId="77777777" w:rsidR="00806DAE" w:rsidRPr="008C5A96" w:rsidRDefault="00806DAE" w:rsidP="00806DAE">
      <w:pPr>
        <w:rPr>
          <w:b/>
          <w:bCs/>
        </w:rPr>
      </w:pPr>
      <w:r w:rsidRPr="008C5A96">
        <w:rPr>
          <w:b/>
          <w:bCs/>
        </w:rPr>
        <w:lastRenderedPageBreak/>
        <w:t>)</w:t>
      </w:r>
    </w:p>
    <w:p w14:paraId="72DB4607" w14:textId="77777777" w:rsidR="00806DAE" w:rsidRPr="008C5A96" w:rsidRDefault="00806DAE" w:rsidP="00806DAE">
      <w:pPr>
        <w:numPr>
          <w:ilvl w:val="0"/>
          <w:numId w:val="13"/>
        </w:numPr>
      </w:pPr>
      <w:r w:rsidRPr="008C5A96">
        <w:rPr>
          <w:b/>
          <w:bCs/>
        </w:rPr>
        <w:t>One Guide</w:t>
      </w:r>
      <w:r w:rsidRPr="008C5A96">
        <w:t xml:space="preserve"> can receive </w:t>
      </w:r>
      <w:r w:rsidRPr="008C5A96">
        <w:rPr>
          <w:b/>
          <w:bCs/>
        </w:rPr>
        <w:t>multiple Feedback</w:t>
      </w:r>
      <w:r w:rsidRPr="008C5A96">
        <w:t xml:space="preserve"> entries, but each feedback is about only one guide.</w:t>
      </w:r>
    </w:p>
    <w:p w14:paraId="611A6E01" w14:textId="77777777" w:rsidR="00806DAE" w:rsidRPr="008C5A96" w:rsidRDefault="00806DAE" w:rsidP="00806DAE">
      <w:pPr>
        <w:numPr>
          <w:ilvl w:val="0"/>
          <w:numId w:val="13"/>
        </w:numPr>
      </w:pPr>
      <w:r w:rsidRPr="008C5A96">
        <w:rPr>
          <w:b/>
          <w:bCs/>
        </w:rPr>
        <w:t>Foreign Key</w:t>
      </w:r>
      <w:r w:rsidRPr="008C5A96">
        <w:t>: guide_id in the Feedback table references the Guide table.</w:t>
      </w:r>
    </w:p>
    <w:p w14:paraId="4DFB191E" w14:textId="77777777" w:rsidR="00806DAE" w:rsidRPr="008C5A96" w:rsidRDefault="00806DAE" w:rsidP="00806DAE">
      <w:pPr>
        <w:rPr>
          <w:b/>
          <w:bCs/>
        </w:rPr>
      </w:pPr>
      <w:r w:rsidRPr="008C5A96">
        <w:rPr>
          <w:b/>
          <w:bCs/>
        </w:rPr>
        <w:t>11. Guide → TourPackage (M)</w:t>
      </w:r>
    </w:p>
    <w:p w14:paraId="34FF7E4C" w14:textId="77777777" w:rsidR="00806DAE" w:rsidRPr="008C5A96" w:rsidRDefault="00806DAE" w:rsidP="00806DAE">
      <w:pPr>
        <w:numPr>
          <w:ilvl w:val="0"/>
          <w:numId w:val="14"/>
        </w:numPr>
      </w:pPr>
      <w:r w:rsidRPr="008C5A96">
        <w:rPr>
          <w:b/>
          <w:bCs/>
        </w:rPr>
        <w:t>Many Guides</w:t>
      </w:r>
      <w:r w:rsidRPr="008C5A96">
        <w:t xml:space="preserve"> can be assigned to </w:t>
      </w:r>
      <w:r w:rsidRPr="008C5A96">
        <w:rPr>
          <w:b/>
          <w:bCs/>
        </w:rPr>
        <w:t>many Tour Packages</w:t>
      </w:r>
      <w:r w:rsidRPr="008C5A96">
        <w:t>, and each tour package can have multiple guides.</w:t>
      </w:r>
    </w:p>
    <w:p w14:paraId="489D00C0" w14:textId="77777777" w:rsidR="00806DAE" w:rsidRPr="008C5A96" w:rsidRDefault="00806DAE" w:rsidP="00806DAE">
      <w:pPr>
        <w:numPr>
          <w:ilvl w:val="0"/>
          <w:numId w:val="14"/>
        </w:numPr>
      </w:pPr>
      <w:r w:rsidRPr="008C5A96">
        <w:t xml:space="preserve">This relationship requires a </w:t>
      </w:r>
      <w:r w:rsidRPr="008C5A96">
        <w:rPr>
          <w:b/>
          <w:bCs/>
        </w:rPr>
        <w:t>join table</w:t>
      </w:r>
      <w:r w:rsidRPr="008C5A96">
        <w:t xml:space="preserve"> (e.g., Guide_TourPackage) with guide_id and tour_package_id as foreign keys.</w:t>
      </w:r>
    </w:p>
    <w:p w14:paraId="4A32A91B" w14:textId="77777777" w:rsidR="00806DAE" w:rsidRPr="008C5A96" w:rsidRDefault="00806DAE" w:rsidP="00806DAE">
      <w:pPr>
        <w:rPr>
          <w:b/>
          <w:bCs/>
        </w:rPr>
      </w:pPr>
      <w:r w:rsidRPr="008C5A96">
        <w:rPr>
          <w:b/>
          <w:bCs/>
        </w:rPr>
        <w:t>12. User → Notification (1)</w:t>
      </w:r>
    </w:p>
    <w:p w14:paraId="148E451B" w14:textId="77777777" w:rsidR="00806DAE" w:rsidRPr="008C5A96" w:rsidRDefault="00806DAE" w:rsidP="00806DAE">
      <w:pPr>
        <w:numPr>
          <w:ilvl w:val="0"/>
          <w:numId w:val="15"/>
        </w:numPr>
      </w:pPr>
      <w:r w:rsidRPr="008C5A96">
        <w:rPr>
          <w:b/>
          <w:bCs/>
        </w:rPr>
        <w:t>One User</w:t>
      </w:r>
      <w:r w:rsidRPr="008C5A96">
        <w:t xml:space="preserve"> can receive </w:t>
      </w:r>
      <w:r w:rsidRPr="008C5A96">
        <w:rPr>
          <w:b/>
          <w:bCs/>
        </w:rPr>
        <w:t>many Notifications</w:t>
      </w:r>
      <w:r w:rsidRPr="008C5A96">
        <w:t>, but each notification is for a single user.</w:t>
      </w:r>
    </w:p>
    <w:p w14:paraId="30FDDD8C" w14:textId="77777777" w:rsidR="00806DAE" w:rsidRPr="008C5A96" w:rsidRDefault="00806DAE" w:rsidP="00806DAE">
      <w:pPr>
        <w:numPr>
          <w:ilvl w:val="0"/>
          <w:numId w:val="15"/>
        </w:numPr>
      </w:pPr>
      <w:r w:rsidRPr="008C5A96">
        <w:rPr>
          <w:b/>
          <w:bCs/>
        </w:rPr>
        <w:t>Foreign Key</w:t>
      </w:r>
      <w:r w:rsidRPr="008C5A96">
        <w:t>: user_id in the Notification table references the User table.</w:t>
      </w:r>
    </w:p>
    <w:p w14:paraId="16291B4E" w14:textId="77777777" w:rsidR="00806DAE" w:rsidRPr="008C5A96" w:rsidRDefault="00806DAE" w:rsidP="00806DAE">
      <w:pPr>
        <w:rPr>
          <w:b/>
          <w:bCs/>
        </w:rPr>
      </w:pPr>
      <w:r w:rsidRPr="008C5A96">
        <w:rPr>
          <w:b/>
          <w:bCs/>
        </w:rPr>
        <w:t>13. TourPackage → Vehicle (1)</w:t>
      </w:r>
    </w:p>
    <w:p w14:paraId="420931D6" w14:textId="77777777" w:rsidR="00806DAE" w:rsidRPr="008C5A96" w:rsidRDefault="00806DAE" w:rsidP="00806DAE">
      <w:pPr>
        <w:numPr>
          <w:ilvl w:val="0"/>
          <w:numId w:val="16"/>
        </w:numPr>
      </w:pPr>
      <w:r w:rsidRPr="008C5A96">
        <w:rPr>
          <w:b/>
          <w:bCs/>
        </w:rPr>
        <w:t>One TourPackage</w:t>
      </w:r>
      <w:r w:rsidRPr="008C5A96">
        <w:t xml:space="preserve"> can have </w:t>
      </w:r>
      <w:r w:rsidRPr="008C5A96">
        <w:rPr>
          <w:b/>
          <w:bCs/>
        </w:rPr>
        <w:t>many Vehicles</w:t>
      </w:r>
      <w:r w:rsidRPr="008C5A96">
        <w:t xml:space="preserve"> assigned for transportation, but each vehicle is associated with only one tour package.</w:t>
      </w:r>
    </w:p>
    <w:p w14:paraId="75C9C8EA" w14:textId="77777777" w:rsidR="00806DAE" w:rsidRPr="008C5A96" w:rsidRDefault="00806DAE" w:rsidP="00806DAE">
      <w:pPr>
        <w:numPr>
          <w:ilvl w:val="0"/>
          <w:numId w:val="16"/>
        </w:numPr>
      </w:pPr>
      <w:r w:rsidRPr="008C5A96">
        <w:rPr>
          <w:b/>
          <w:bCs/>
        </w:rPr>
        <w:t>Foreign Key</w:t>
      </w:r>
      <w:r w:rsidRPr="008C5A96">
        <w:t>: tour_package_id in the Vehicle table references the TourPackage table.</w:t>
      </w:r>
    </w:p>
    <w:p w14:paraId="592DA19B" w14:textId="77777777" w:rsidR="00806DAE" w:rsidRPr="008C5A96" w:rsidRDefault="00806DAE" w:rsidP="00806DAE">
      <w:pPr>
        <w:rPr>
          <w:b/>
          <w:bCs/>
        </w:rPr>
      </w:pPr>
      <w:r w:rsidRPr="008C5A96">
        <w:rPr>
          <w:b/>
          <w:bCs/>
        </w:rPr>
        <w:t>14. City → TourPackage (1)</w:t>
      </w:r>
    </w:p>
    <w:p w14:paraId="469DA707" w14:textId="77777777" w:rsidR="00806DAE" w:rsidRPr="008C5A96" w:rsidRDefault="00806DAE" w:rsidP="00806DAE">
      <w:pPr>
        <w:numPr>
          <w:ilvl w:val="0"/>
          <w:numId w:val="17"/>
        </w:numPr>
      </w:pPr>
      <w:r w:rsidRPr="008C5A96">
        <w:rPr>
          <w:b/>
          <w:bCs/>
        </w:rPr>
        <w:t>One City</w:t>
      </w:r>
      <w:r w:rsidRPr="008C5A96">
        <w:t xml:space="preserve"> can have </w:t>
      </w:r>
      <w:r w:rsidRPr="008C5A96">
        <w:rPr>
          <w:b/>
          <w:bCs/>
        </w:rPr>
        <w:t>many Tour Packages</w:t>
      </w:r>
      <w:r w:rsidRPr="008C5A96">
        <w:t xml:space="preserve"> visiting or associated with it, but each tour package typically includes one primary city.</w:t>
      </w:r>
    </w:p>
    <w:p w14:paraId="291D8AB7" w14:textId="77777777" w:rsidR="00806DAE" w:rsidRPr="008C5A96" w:rsidRDefault="00806DAE" w:rsidP="00806DAE">
      <w:pPr>
        <w:numPr>
          <w:ilvl w:val="0"/>
          <w:numId w:val="17"/>
        </w:numPr>
      </w:pPr>
      <w:r w:rsidRPr="008C5A96">
        <w:rPr>
          <w:b/>
          <w:bCs/>
        </w:rPr>
        <w:t>Foreign Key</w:t>
      </w:r>
      <w:r w:rsidRPr="008C5A96">
        <w:t>: city_id in the TourPackage table (if you want to tie a tour to a specific city).</w:t>
      </w:r>
    </w:p>
    <w:p w14:paraId="6D5F59C8" w14:textId="77777777" w:rsidR="00806DAE" w:rsidRPr="008C5A96" w:rsidRDefault="00806DAE" w:rsidP="00806DAE">
      <w:pPr>
        <w:rPr>
          <w:b/>
          <w:bCs/>
        </w:rPr>
      </w:pPr>
      <w:r w:rsidRPr="008C5A96">
        <w:rPr>
          <w:b/>
          <w:bCs/>
        </w:rPr>
        <w:t>15. TourPackage → Discount (1)</w:t>
      </w:r>
    </w:p>
    <w:p w14:paraId="7E043C8C" w14:textId="77777777" w:rsidR="00806DAE" w:rsidRPr="008C5A96" w:rsidRDefault="00806DAE" w:rsidP="00806DAE">
      <w:pPr>
        <w:numPr>
          <w:ilvl w:val="0"/>
          <w:numId w:val="18"/>
        </w:numPr>
      </w:pPr>
      <w:r w:rsidRPr="008C5A96">
        <w:rPr>
          <w:b/>
          <w:bCs/>
        </w:rPr>
        <w:t>One TourPackage</w:t>
      </w:r>
      <w:r w:rsidRPr="008C5A96">
        <w:t xml:space="preserve"> can have </w:t>
      </w:r>
      <w:r w:rsidRPr="008C5A96">
        <w:rPr>
          <w:b/>
          <w:bCs/>
        </w:rPr>
        <w:t>multiple Discounts</w:t>
      </w:r>
      <w:r w:rsidRPr="008C5A96">
        <w:t xml:space="preserve"> (if the same package offers various discount codes), but each discount is for one package.</w:t>
      </w:r>
    </w:p>
    <w:p w14:paraId="0393C079" w14:textId="77777777" w:rsidR="00806DAE" w:rsidRPr="008C5A96" w:rsidRDefault="00806DAE" w:rsidP="00806DAE">
      <w:pPr>
        <w:numPr>
          <w:ilvl w:val="0"/>
          <w:numId w:val="18"/>
        </w:numPr>
      </w:pPr>
      <w:r w:rsidRPr="008C5A96">
        <w:rPr>
          <w:b/>
          <w:bCs/>
        </w:rPr>
        <w:t>Foreign Key</w:t>
      </w:r>
      <w:r w:rsidRPr="008C5A96">
        <w:t>: tour_package_id in the Discount table references the TourPackage table.</w:t>
      </w:r>
    </w:p>
    <w:p w14:paraId="564B8DF0" w14:textId="77777777" w:rsidR="00806DAE" w:rsidRPr="008C5A96" w:rsidRDefault="00806DAE" w:rsidP="00806DAE">
      <w:r>
        <w:pict w14:anchorId="38848401">
          <v:rect id="_x0000_i1058" style="width:0;height:1.5pt" o:hralign="center" o:hrstd="t" o:hr="t" fillcolor="#a0a0a0" stroked="f"/>
        </w:pict>
      </w:r>
    </w:p>
    <w:p w14:paraId="2B9121EE" w14:textId="77777777" w:rsidR="00806DAE" w:rsidRPr="008C5A96" w:rsidRDefault="00806DAE" w:rsidP="00806DAE">
      <w:pPr>
        <w:rPr>
          <w:b/>
          <w:bCs/>
        </w:rPr>
      </w:pPr>
      <w:r w:rsidRPr="008C5A96">
        <w:rPr>
          <w:b/>
          <w:bCs/>
        </w:rPr>
        <w:t>Many-to-Many Relationship Example:</w:t>
      </w:r>
    </w:p>
    <w:p w14:paraId="79CF76F5" w14:textId="77777777" w:rsidR="00806DAE" w:rsidRPr="008C5A96" w:rsidRDefault="00806DAE" w:rsidP="00806DAE">
      <w:pPr>
        <w:rPr>
          <w:b/>
          <w:bCs/>
        </w:rPr>
      </w:pPr>
      <w:r w:rsidRPr="008C5A96">
        <w:rPr>
          <w:b/>
          <w:bCs/>
        </w:rPr>
        <w:t>User → TourPackage (M)</w:t>
      </w:r>
    </w:p>
    <w:p w14:paraId="27138A7E" w14:textId="77777777" w:rsidR="00806DAE" w:rsidRPr="008C5A96" w:rsidRDefault="00806DAE" w:rsidP="00806DAE">
      <w:pPr>
        <w:numPr>
          <w:ilvl w:val="0"/>
          <w:numId w:val="19"/>
        </w:numPr>
      </w:pPr>
      <w:r w:rsidRPr="008C5A96">
        <w:t xml:space="preserve">A </w:t>
      </w:r>
      <w:r w:rsidRPr="008C5A96">
        <w:rPr>
          <w:b/>
          <w:bCs/>
        </w:rPr>
        <w:t>User</w:t>
      </w:r>
      <w:r w:rsidRPr="008C5A96">
        <w:t xml:space="preserve"> can book </w:t>
      </w:r>
      <w:r w:rsidRPr="008C5A96">
        <w:rPr>
          <w:b/>
          <w:bCs/>
        </w:rPr>
        <w:t>many Tour Packages</w:t>
      </w:r>
      <w:r w:rsidRPr="008C5A96">
        <w:t xml:space="preserve">, and a </w:t>
      </w:r>
      <w:r w:rsidRPr="008C5A96">
        <w:rPr>
          <w:b/>
          <w:bCs/>
        </w:rPr>
        <w:t>Tour Package</w:t>
      </w:r>
      <w:r w:rsidRPr="008C5A96">
        <w:t xml:space="preserve"> can be booked by </w:t>
      </w:r>
      <w:r w:rsidRPr="008C5A96">
        <w:rPr>
          <w:b/>
          <w:bCs/>
        </w:rPr>
        <w:t>many Users</w:t>
      </w:r>
      <w:r w:rsidRPr="008C5A96">
        <w:t>.</w:t>
      </w:r>
    </w:p>
    <w:p w14:paraId="33B4D66C" w14:textId="77777777" w:rsidR="00806DAE" w:rsidRPr="008C5A96" w:rsidRDefault="00806DAE" w:rsidP="00806DAE">
      <w:pPr>
        <w:numPr>
          <w:ilvl w:val="0"/>
          <w:numId w:val="19"/>
        </w:numPr>
      </w:pPr>
      <w:r w:rsidRPr="008C5A96">
        <w:t xml:space="preserve">This requires a </w:t>
      </w:r>
      <w:r w:rsidRPr="008C5A96">
        <w:rPr>
          <w:b/>
          <w:bCs/>
        </w:rPr>
        <w:t>join table</w:t>
      </w:r>
      <w:r w:rsidRPr="008C5A96">
        <w:t xml:space="preserve"> (e.g., User_TourPackage or Booking), where:</w:t>
      </w:r>
    </w:p>
    <w:p w14:paraId="3B92AE1F" w14:textId="77777777" w:rsidR="00806DAE" w:rsidRPr="008C5A96" w:rsidRDefault="00806DAE" w:rsidP="00806DAE">
      <w:pPr>
        <w:numPr>
          <w:ilvl w:val="1"/>
          <w:numId w:val="19"/>
        </w:numPr>
      </w:pPr>
      <w:r w:rsidRPr="008C5A96">
        <w:t>user_id references User(user_id).</w:t>
      </w:r>
    </w:p>
    <w:p w14:paraId="052EC0A5" w14:textId="77777777" w:rsidR="00806DAE" w:rsidRPr="008C5A96" w:rsidRDefault="00806DAE" w:rsidP="00806DAE">
      <w:pPr>
        <w:numPr>
          <w:ilvl w:val="1"/>
          <w:numId w:val="19"/>
        </w:numPr>
      </w:pPr>
      <w:r w:rsidRPr="008C5A96">
        <w:t>tour_package_id references TourPackage(package_id).</w:t>
      </w:r>
    </w:p>
    <w:p w14:paraId="6DA12433" w14:textId="77777777" w:rsidR="00806DAE" w:rsidRPr="008C5A96" w:rsidRDefault="00806DAE" w:rsidP="00806DAE">
      <w:pPr>
        <w:rPr>
          <w:b/>
          <w:bCs/>
        </w:rPr>
      </w:pPr>
      <w:r w:rsidRPr="008C5A96">
        <w:rPr>
          <w:b/>
          <w:bCs/>
        </w:rPr>
        <w:t>Guide → TourPackage (M)</w:t>
      </w:r>
    </w:p>
    <w:p w14:paraId="59F6A373" w14:textId="77777777" w:rsidR="00806DAE" w:rsidRPr="008C5A96" w:rsidRDefault="00806DAE" w:rsidP="00806DAE">
      <w:pPr>
        <w:numPr>
          <w:ilvl w:val="0"/>
          <w:numId w:val="20"/>
        </w:numPr>
      </w:pPr>
      <w:r w:rsidRPr="008C5A96">
        <w:t xml:space="preserve">Many </w:t>
      </w:r>
      <w:r w:rsidRPr="008C5A96">
        <w:rPr>
          <w:b/>
          <w:bCs/>
        </w:rPr>
        <w:t>Guides</w:t>
      </w:r>
      <w:r w:rsidRPr="008C5A96">
        <w:t xml:space="preserve"> can lead multiple </w:t>
      </w:r>
      <w:r w:rsidRPr="008C5A96">
        <w:rPr>
          <w:b/>
          <w:bCs/>
        </w:rPr>
        <w:t>Tour Packages</w:t>
      </w:r>
      <w:r w:rsidRPr="008C5A96">
        <w:t xml:space="preserve">, and many </w:t>
      </w:r>
      <w:r w:rsidRPr="008C5A96">
        <w:rPr>
          <w:b/>
          <w:bCs/>
        </w:rPr>
        <w:t>Tour Packages</w:t>
      </w:r>
      <w:r w:rsidRPr="008C5A96">
        <w:t xml:space="preserve"> can involve multiple guides.</w:t>
      </w:r>
    </w:p>
    <w:p w14:paraId="65E95468" w14:textId="77777777" w:rsidR="00806DAE" w:rsidRPr="008C5A96" w:rsidRDefault="00806DAE" w:rsidP="00806DAE">
      <w:pPr>
        <w:numPr>
          <w:ilvl w:val="0"/>
          <w:numId w:val="20"/>
        </w:numPr>
      </w:pPr>
      <w:r w:rsidRPr="008C5A96">
        <w:t xml:space="preserve">This can be resolved using a </w:t>
      </w:r>
      <w:r w:rsidRPr="008C5A96">
        <w:rPr>
          <w:b/>
          <w:bCs/>
        </w:rPr>
        <w:t>join table</w:t>
      </w:r>
      <w:r w:rsidRPr="008C5A96">
        <w:t xml:space="preserve"> like Guide_TourPackage.</w:t>
      </w:r>
    </w:p>
    <w:p w14:paraId="43580D9F" w14:textId="77777777" w:rsidR="00806DAE" w:rsidRDefault="00806DAE" w:rsidP="00806DAE"/>
    <w:p w14:paraId="37F2B394" w14:textId="77777777" w:rsidR="00484B88" w:rsidRDefault="00484B88"/>
    <w:sectPr w:rsidR="00484B88" w:rsidSect="00516E7D">
      <w:pgSz w:w="11906" w:h="16838"/>
      <w:pgMar w:top="567" w:right="566" w:bottom="568" w:left="567"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071398"/>
    <w:multiLevelType w:val="multilevel"/>
    <w:tmpl w:val="BC2A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E2DC2"/>
    <w:multiLevelType w:val="multilevel"/>
    <w:tmpl w:val="47E813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FB2052"/>
    <w:multiLevelType w:val="multilevel"/>
    <w:tmpl w:val="27CE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F74F0"/>
    <w:multiLevelType w:val="multilevel"/>
    <w:tmpl w:val="EAB6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51568F"/>
    <w:multiLevelType w:val="multilevel"/>
    <w:tmpl w:val="E0E4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2D2462"/>
    <w:multiLevelType w:val="multilevel"/>
    <w:tmpl w:val="FE6CF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1135EB"/>
    <w:multiLevelType w:val="multilevel"/>
    <w:tmpl w:val="7AA6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083FB7"/>
    <w:multiLevelType w:val="multilevel"/>
    <w:tmpl w:val="3E0A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414FBC"/>
    <w:multiLevelType w:val="multilevel"/>
    <w:tmpl w:val="7046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CE2ED0"/>
    <w:multiLevelType w:val="multilevel"/>
    <w:tmpl w:val="5214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950739"/>
    <w:multiLevelType w:val="multilevel"/>
    <w:tmpl w:val="9518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303ED4"/>
    <w:multiLevelType w:val="multilevel"/>
    <w:tmpl w:val="F21CB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092107"/>
    <w:multiLevelType w:val="multilevel"/>
    <w:tmpl w:val="7782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A177AC"/>
    <w:multiLevelType w:val="multilevel"/>
    <w:tmpl w:val="959C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D040FE"/>
    <w:multiLevelType w:val="multilevel"/>
    <w:tmpl w:val="1FAE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605E6F"/>
    <w:multiLevelType w:val="multilevel"/>
    <w:tmpl w:val="49B27E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631C1D"/>
    <w:multiLevelType w:val="multilevel"/>
    <w:tmpl w:val="676039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1C0E81"/>
    <w:multiLevelType w:val="multilevel"/>
    <w:tmpl w:val="2EC8F4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A76FFD"/>
    <w:multiLevelType w:val="multilevel"/>
    <w:tmpl w:val="0E28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D33E26"/>
    <w:multiLevelType w:val="multilevel"/>
    <w:tmpl w:val="CD68B1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DE5581"/>
    <w:multiLevelType w:val="multilevel"/>
    <w:tmpl w:val="FF16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C36568"/>
    <w:multiLevelType w:val="multilevel"/>
    <w:tmpl w:val="16D2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C8399B"/>
    <w:multiLevelType w:val="multilevel"/>
    <w:tmpl w:val="3AFC5C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D87F58"/>
    <w:multiLevelType w:val="multilevel"/>
    <w:tmpl w:val="4D7C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035CF1"/>
    <w:multiLevelType w:val="multilevel"/>
    <w:tmpl w:val="B942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C96483"/>
    <w:multiLevelType w:val="multilevel"/>
    <w:tmpl w:val="A952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A86885"/>
    <w:multiLevelType w:val="multilevel"/>
    <w:tmpl w:val="1BAC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A017AF"/>
    <w:multiLevelType w:val="multilevel"/>
    <w:tmpl w:val="6FE4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DF05F1"/>
    <w:multiLevelType w:val="multilevel"/>
    <w:tmpl w:val="268C0C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0704B48"/>
    <w:multiLevelType w:val="multilevel"/>
    <w:tmpl w:val="84B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D140C9"/>
    <w:multiLevelType w:val="multilevel"/>
    <w:tmpl w:val="63D8B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C74F42"/>
    <w:multiLevelType w:val="multilevel"/>
    <w:tmpl w:val="CE565E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7A54A95"/>
    <w:multiLevelType w:val="multilevel"/>
    <w:tmpl w:val="FDE8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DA3CEB"/>
    <w:multiLevelType w:val="multilevel"/>
    <w:tmpl w:val="67C0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1C40D5"/>
    <w:multiLevelType w:val="multilevel"/>
    <w:tmpl w:val="D364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BF20ED"/>
    <w:multiLevelType w:val="multilevel"/>
    <w:tmpl w:val="A45832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0326984">
    <w:abstractNumId w:val="22"/>
  </w:num>
  <w:num w:numId="2" w16cid:durableId="1022246940">
    <w:abstractNumId w:val="31"/>
  </w:num>
  <w:num w:numId="3" w16cid:durableId="900212279">
    <w:abstractNumId w:val="6"/>
  </w:num>
  <w:num w:numId="4" w16cid:durableId="479690409">
    <w:abstractNumId w:val="5"/>
  </w:num>
  <w:num w:numId="5" w16cid:durableId="1394306136">
    <w:abstractNumId w:val="26"/>
  </w:num>
  <w:num w:numId="6" w16cid:durableId="78408637">
    <w:abstractNumId w:val="7"/>
  </w:num>
  <w:num w:numId="7" w16cid:durableId="77217774">
    <w:abstractNumId w:val="29"/>
  </w:num>
  <w:num w:numId="8" w16cid:durableId="2094350958">
    <w:abstractNumId w:val="20"/>
  </w:num>
  <w:num w:numId="9" w16cid:durableId="682366201">
    <w:abstractNumId w:val="14"/>
  </w:num>
  <w:num w:numId="10" w16cid:durableId="540477877">
    <w:abstractNumId w:val="12"/>
  </w:num>
  <w:num w:numId="11" w16cid:durableId="2146042967">
    <w:abstractNumId w:val="4"/>
  </w:num>
  <w:num w:numId="12" w16cid:durableId="1165583711">
    <w:abstractNumId w:val="13"/>
  </w:num>
  <w:num w:numId="13" w16cid:durableId="1955165485">
    <w:abstractNumId w:val="8"/>
  </w:num>
  <w:num w:numId="14" w16cid:durableId="1828864780">
    <w:abstractNumId w:val="3"/>
  </w:num>
  <w:num w:numId="15" w16cid:durableId="563611009">
    <w:abstractNumId w:val="32"/>
  </w:num>
  <w:num w:numId="16" w16cid:durableId="1625575685">
    <w:abstractNumId w:val="21"/>
  </w:num>
  <w:num w:numId="17" w16cid:durableId="544292161">
    <w:abstractNumId w:val="23"/>
  </w:num>
  <w:num w:numId="18" w16cid:durableId="410661903">
    <w:abstractNumId w:val="10"/>
  </w:num>
  <w:num w:numId="19" w16cid:durableId="816144823">
    <w:abstractNumId w:val="30"/>
  </w:num>
  <w:num w:numId="20" w16cid:durableId="945962896">
    <w:abstractNumId w:val="34"/>
  </w:num>
  <w:num w:numId="21" w16cid:durableId="1925214641">
    <w:abstractNumId w:val="11"/>
  </w:num>
  <w:num w:numId="22" w16cid:durableId="1977291429">
    <w:abstractNumId w:val="24"/>
  </w:num>
  <w:num w:numId="23" w16cid:durableId="960039968">
    <w:abstractNumId w:val="27"/>
  </w:num>
  <w:num w:numId="24" w16cid:durableId="1573854369">
    <w:abstractNumId w:val="25"/>
  </w:num>
  <w:num w:numId="25" w16cid:durableId="782260835">
    <w:abstractNumId w:val="2"/>
  </w:num>
  <w:num w:numId="26" w16cid:durableId="1848010521">
    <w:abstractNumId w:val="18"/>
  </w:num>
  <w:num w:numId="27" w16cid:durableId="463156930">
    <w:abstractNumId w:val="0"/>
  </w:num>
  <w:num w:numId="28" w16cid:durableId="1514762892">
    <w:abstractNumId w:val="33"/>
  </w:num>
  <w:num w:numId="29" w16cid:durableId="1573392203">
    <w:abstractNumId w:val="9"/>
  </w:num>
  <w:num w:numId="30" w16cid:durableId="391929488">
    <w:abstractNumId w:val="15"/>
  </w:num>
  <w:num w:numId="31" w16cid:durableId="339890406">
    <w:abstractNumId w:val="1"/>
  </w:num>
  <w:num w:numId="32" w16cid:durableId="1005281662">
    <w:abstractNumId w:val="19"/>
  </w:num>
  <w:num w:numId="33" w16cid:durableId="224880124">
    <w:abstractNumId w:val="28"/>
  </w:num>
  <w:num w:numId="34" w16cid:durableId="739719003">
    <w:abstractNumId w:val="16"/>
  </w:num>
  <w:num w:numId="35" w16cid:durableId="1676296779">
    <w:abstractNumId w:val="17"/>
  </w:num>
  <w:num w:numId="36" w16cid:durableId="92079747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E7D"/>
    <w:rsid w:val="00072402"/>
    <w:rsid w:val="004717E2"/>
    <w:rsid w:val="00484B88"/>
    <w:rsid w:val="00516E7D"/>
    <w:rsid w:val="00587D03"/>
    <w:rsid w:val="005F10DD"/>
    <w:rsid w:val="00707189"/>
    <w:rsid w:val="00806DAE"/>
    <w:rsid w:val="008C5A96"/>
    <w:rsid w:val="009360E9"/>
    <w:rsid w:val="00AA59BD"/>
    <w:rsid w:val="00C308F3"/>
    <w:rsid w:val="00D1464B"/>
    <w:rsid w:val="00D95A78"/>
    <w:rsid w:val="00ED13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50"/>
    <o:shapelayout v:ext="edit">
      <o:idmap v:ext="edit" data="1"/>
    </o:shapelayout>
  </w:shapeDefaults>
  <w:decimalSymbol w:val="."/>
  <w:listSeparator w:val=","/>
  <w14:docId w14:val="4BBE8576"/>
  <w15:chartTrackingRefBased/>
  <w15:docId w15:val="{ED326CA0-8659-4B2C-B6C3-40E707557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7E2"/>
  </w:style>
  <w:style w:type="paragraph" w:styleId="Heading1">
    <w:name w:val="heading 1"/>
    <w:basedOn w:val="Normal"/>
    <w:next w:val="Normal"/>
    <w:link w:val="Heading1Char"/>
    <w:uiPriority w:val="9"/>
    <w:qFormat/>
    <w:rsid w:val="00D146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6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6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6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6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6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6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6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6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6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6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6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6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6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6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6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6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64B"/>
    <w:rPr>
      <w:rFonts w:eastAsiaTheme="majorEastAsia" w:cstheme="majorBidi"/>
      <w:color w:val="272727" w:themeColor="text1" w:themeTint="D8"/>
    </w:rPr>
  </w:style>
  <w:style w:type="paragraph" w:styleId="Title">
    <w:name w:val="Title"/>
    <w:basedOn w:val="Normal"/>
    <w:next w:val="Normal"/>
    <w:link w:val="TitleChar"/>
    <w:uiPriority w:val="10"/>
    <w:qFormat/>
    <w:rsid w:val="00D146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6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6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6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64B"/>
    <w:pPr>
      <w:spacing w:before="160"/>
      <w:jc w:val="center"/>
    </w:pPr>
    <w:rPr>
      <w:i/>
      <w:iCs/>
      <w:color w:val="404040" w:themeColor="text1" w:themeTint="BF"/>
    </w:rPr>
  </w:style>
  <w:style w:type="character" w:customStyle="1" w:styleId="QuoteChar">
    <w:name w:val="Quote Char"/>
    <w:basedOn w:val="DefaultParagraphFont"/>
    <w:link w:val="Quote"/>
    <w:uiPriority w:val="29"/>
    <w:rsid w:val="00D1464B"/>
    <w:rPr>
      <w:i/>
      <w:iCs/>
      <w:color w:val="404040" w:themeColor="text1" w:themeTint="BF"/>
    </w:rPr>
  </w:style>
  <w:style w:type="paragraph" w:styleId="ListParagraph">
    <w:name w:val="List Paragraph"/>
    <w:basedOn w:val="Normal"/>
    <w:uiPriority w:val="34"/>
    <w:qFormat/>
    <w:rsid w:val="00D1464B"/>
    <w:pPr>
      <w:ind w:left="720"/>
      <w:contextualSpacing/>
    </w:pPr>
  </w:style>
  <w:style w:type="character" w:styleId="IntenseEmphasis">
    <w:name w:val="Intense Emphasis"/>
    <w:basedOn w:val="DefaultParagraphFont"/>
    <w:uiPriority w:val="21"/>
    <w:qFormat/>
    <w:rsid w:val="00D1464B"/>
    <w:rPr>
      <w:i/>
      <w:iCs/>
      <w:color w:val="0F4761" w:themeColor="accent1" w:themeShade="BF"/>
    </w:rPr>
  </w:style>
  <w:style w:type="paragraph" w:styleId="IntenseQuote">
    <w:name w:val="Intense Quote"/>
    <w:basedOn w:val="Normal"/>
    <w:next w:val="Normal"/>
    <w:link w:val="IntenseQuoteChar"/>
    <w:uiPriority w:val="30"/>
    <w:qFormat/>
    <w:rsid w:val="00D146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64B"/>
    <w:rPr>
      <w:i/>
      <w:iCs/>
      <w:color w:val="0F4761" w:themeColor="accent1" w:themeShade="BF"/>
    </w:rPr>
  </w:style>
  <w:style w:type="character" w:styleId="IntenseReference">
    <w:name w:val="Intense Reference"/>
    <w:basedOn w:val="DefaultParagraphFont"/>
    <w:uiPriority w:val="32"/>
    <w:qFormat/>
    <w:rsid w:val="00D1464B"/>
    <w:rPr>
      <w:b/>
      <w:bCs/>
      <w:smallCaps/>
      <w:color w:val="0F4761" w:themeColor="accent1" w:themeShade="BF"/>
      <w:spacing w:val="5"/>
    </w:rPr>
  </w:style>
  <w:style w:type="table" w:styleId="TableGrid">
    <w:name w:val="Table Grid"/>
    <w:basedOn w:val="TableNormal"/>
    <w:uiPriority w:val="39"/>
    <w:rsid w:val="00516E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4327429">
      <w:bodyDiv w:val="1"/>
      <w:marLeft w:val="0"/>
      <w:marRight w:val="0"/>
      <w:marTop w:val="0"/>
      <w:marBottom w:val="0"/>
      <w:divBdr>
        <w:top w:val="none" w:sz="0" w:space="0" w:color="auto"/>
        <w:left w:val="none" w:sz="0" w:space="0" w:color="auto"/>
        <w:bottom w:val="none" w:sz="0" w:space="0" w:color="auto"/>
        <w:right w:val="none" w:sz="0" w:space="0" w:color="auto"/>
      </w:divBdr>
    </w:div>
    <w:div w:id="699627258">
      <w:bodyDiv w:val="1"/>
      <w:marLeft w:val="0"/>
      <w:marRight w:val="0"/>
      <w:marTop w:val="0"/>
      <w:marBottom w:val="0"/>
      <w:divBdr>
        <w:top w:val="none" w:sz="0" w:space="0" w:color="auto"/>
        <w:left w:val="none" w:sz="0" w:space="0" w:color="auto"/>
        <w:bottom w:val="none" w:sz="0" w:space="0" w:color="auto"/>
        <w:right w:val="none" w:sz="0" w:space="0" w:color="auto"/>
      </w:divBdr>
    </w:div>
    <w:div w:id="812407977">
      <w:bodyDiv w:val="1"/>
      <w:marLeft w:val="0"/>
      <w:marRight w:val="0"/>
      <w:marTop w:val="0"/>
      <w:marBottom w:val="0"/>
      <w:divBdr>
        <w:top w:val="none" w:sz="0" w:space="0" w:color="auto"/>
        <w:left w:val="none" w:sz="0" w:space="0" w:color="auto"/>
        <w:bottom w:val="none" w:sz="0" w:space="0" w:color="auto"/>
        <w:right w:val="none" w:sz="0" w:space="0" w:color="auto"/>
      </w:divBdr>
    </w:div>
    <w:div w:id="961151368">
      <w:bodyDiv w:val="1"/>
      <w:marLeft w:val="0"/>
      <w:marRight w:val="0"/>
      <w:marTop w:val="0"/>
      <w:marBottom w:val="0"/>
      <w:divBdr>
        <w:top w:val="none" w:sz="0" w:space="0" w:color="auto"/>
        <w:left w:val="none" w:sz="0" w:space="0" w:color="auto"/>
        <w:bottom w:val="none" w:sz="0" w:space="0" w:color="auto"/>
        <w:right w:val="none" w:sz="0" w:space="0" w:color="auto"/>
      </w:divBdr>
    </w:div>
    <w:div w:id="1001422489">
      <w:bodyDiv w:val="1"/>
      <w:marLeft w:val="0"/>
      <w:marRight w:val="0"/>
      <w:marTop w:val="0"/>
      <w:marBottom w:val="0"/>
      <w:divBdr>
        <w:top w:val="none" w:sz="0" w:space="0" w:color="auto"/>
        <w:left w:val="none" w:sz="0" w:space="0" w:color="auto"/>
        <w:bottom w:val="none" w:sz="0" w:space="0" w:color="auto"/>
        <w:right w:val="none" w:sz="0" w:space="0" w:color="auto"/>
      </w:divBdr>
    </w:div>
    <w:div w:id="1091199141">
      <w:bodyDiv w:val="1"/>
      <w:marLeft w:val="0"/>
      <w:marRight w:val="0"/>
      <w:marTop w:val="0"/>
      <w:marBottom w:val="0"/>
      <w:divBdr>
        <w:top w:val="none" w:sz="0" w:space="0" w:color="auto"/>
        <w:left w:val="none" w:sz="0" w:space="0" w:color="auto"/>
        <w:bottom w:val="none" w:sz="0" w:space="0" w:color="auto"/>
        <w:right w:val="none" w:sz="0" w:space="0" w:color="auto"/>
      </w:divBdr>
    </w:div>
    <w:div w:id="1213469977">
      <w:bodyDiv w:val="1"/>
      <w:marLeft w:val="0"/>
      <w:marRight w:val="0"/>
      <w:marTop w:val="0"/>
      <w:marBottom w:val="0"/>
      <w:divBdr>
        <w:top w:val="none" w:sz="0" w:space="0" w:color="auto"/>
        <w:left w:val="none" w:sz="0" w:space="0" w:color="auto"/>
        <w:bottom w:val="none" w:sz="0" w:space="0" w:color="auto"/>
        <w:right w:val="none" w:sz="0" w:space="0" w:color="auto"/>
      </w:divBdr>
    </w:div>
    <w:div w:id="1365714292">
      <w:bodyDiv w:val="1"/>
      <w:marLeft w:val="0"/>
      <w:marRight w:val="0"/>
      <w:marTop w:val="0"/>
      <w:marBottom w:val="0"/>
      <w:divBdr>
        <w:top w:val="none" w:sz="0" w:space="0" w:color="auto"/>
        <w:left w:val="none" w:sz="0" w:space="0" w:color="auto"/>
        <w:bottom w:val="none" w:sz="0" w:space="0" w:color="auto"/>
        <w:right w:val="none" w:sz="0" w:space="0" w:color="auto"/>
      </w:divBdr>
    </w:div>
    <w:div w:id="1643269414">
      <w:bodyDiv w:val="1"/>
      <w:marLeft w:val="0"/>
      <w:marRight w:val="0"/>
      <w:marTop w:val="0"/>
      <w:marBottom w:val="0"/>
      <w:divBdr>
        <w:top w:val="none" w:sz="0" w:space="0" w:color="auto"/>
        <w:left w:val="none" w:sz="0" w:space="0" w:color="auto"/>
        <w:bottom w:val="none" w:sz="0" w:space="0" w:color="auto"/>
        <w:right w:val="none" w:sz="0" w:space="0" w:color="auto"/>
      </w:divBdr>
    </w:div>
    <w:div w:id="1814250465">
      <w:bodyDiv w:val="1"/>
      <w:marLeft w:val="0"/>
      <w:marRight w:val="0"/>
      <w:marTop w:val="0"/>
      <w:marBottom w:val="0"/>
      <w:divBdr>
        <w:top w:val="none" w:sz="0" w:space="0" w:color="auto"/>
        <w:left w:val="none" w:sz="0" w:space="0" w:color="auto"/>
        <w:bottom w:val="none" w:sz="0" w:space="0" w:color="auto"/>
        <w:right w:val="none" w:sz="0" w:space="0" w:color="auto"/>
      </w:divBdr>
    </w:div>
    <w:div w:id="1994866918">
      <w:bodyDiv w:val="1"/>
      <w:marLeft w:val="0"/>
      <w:marRight w:val="0"/>
      <w:marTop w:val="0"/>
      <w:marBottom w:val="0"/>
      <w:divBdr>
        <w:top w:val="none" w:sz="0" w:space="0" w:color="auto"/>
        <w:left w:val="none" w:sz="0" w:space="0" w:color="auto"/>
        <w:bottom w:val="none" w:sz="0" w:space="0" w:color="auto"/>
        <w:right w:val="none" w:sz="0" w:space="0" w:color="auto"/>
      </w:divBdr>
    </w:div>
    <w:div w:id="2096659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udip\OneDrive%20-%20Anudip%20Foundation%20for%20Social%20Welfare\Documents\Custom%20Office%20Templates\Java%20tutori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 dockstate="right" visibility="0" width="525"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4CC829E-FFF9-48BA-A09A-7BB55C321170}">
  <we:reference id="wa200005502" version="1.0.0.11" store="en-IN" storeType="OMEX"/>
  <we:alternateReferences>
    <we:reference id="WA200005502" version="1.0.0.11" store="WA200005502" storeType="OMEX"/>
  </we:alternateReferences>
  <we:properties>
    <we:property name="docId" value="&quot;C478CEQd2Bs07o9-XN_UH&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573F2468-30EE-450E-9544-8E59684F49D3}">
  <we:reference id="wa104099688" version="1.7.0.0" store="en-US" storeType="OMEX"/>
  <we:alternateReferences>
    <we:reference id="WA104099688" version="1.7.0.0" store="WA10409968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Java tutorial</Template>
  <TotalTime>26</TotalTime>
  <Pages>21</Pages>
  <Words>4748</Words>
  <Characters>27069</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Anudip</dc:creator>
  <cp:keywords/>
  <dc:description/>
  <cp:lastModifiedBy>Anuj Kumar</cp:lastModifiedBy>
  <cp:revision>2</cp:revision>
  <dcterms:created xsi:type="dcterms:W3CDTF">2024-10-08T16:48:00Z</dcterms:created>
  <dcterms:modified xsi:type="dcterms:W3CDTF">2024-10-23T07:53:00Z</dcterms:modified>
</cp:coreProperties>
</file>